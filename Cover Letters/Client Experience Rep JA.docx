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7019F3C6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5834F0" w:rsidRPr="005834F0">
              <w:t>Client Experience Rep</w:t>
            </w:r>
            <w:r w:rsidR="005834F0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30B5B25A" w14:textId="563854FD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091CBBC0" w14:textId="4C8ABF06" w:rsidR="00B17F94" w:rsidRDefault="00B17F94" w:rsidP="0041550A">
            <w:pPr>
              <w:pStyle w:val="Contact"/>
            </w:pPr>
            <w:r>
              <w:t>• Experience with handling and proofreading Docs/Timesheets</w:t>
            </w:r>
          </w:p>
          <w:p w14:paraId="01CF2007" w14:textId="77777777" w:rsidR="0041550A" w:rsidRDefault="0041550A" w:rsidP="0041550A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2DE0F" w14:textId="77777777" w:rsidR="00F7719A" w:rsidRDefault="00F7719A" w:rsidP="00590471">
      <w:r>
        <w:separator/>
      </w:r>
    </w:p>
  </w:endnote>
  <w:endnote w:type="continuationSeparator" w:id="0">
    <w:p w14:paraId="73E531E5" w14:textId="77777777" w:rsidR="00F7719A" w:rsidRDefault="00F7719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FB3E4" w14:textId="77777777" w:rsidR="00F7719A" w:rsidRDefault="00F7719A" w:rsidP="00590471">
      <w:r>
        <w:separator/>
      </w:r>
    </w:p>
  </w:footnote>
  <w:footnote w:type="continuationSeparator" w:id="0">
    <w:p w14:paraId="190C5B42" w14:textId="77777777" w:rsidR="00F7719A" w:rsidRDefault="00F7719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qwUA5BYyly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834F0"/>
    <w:rsid w:val="00590471"/>
    <w:rsid w:val="005D01FA"/>
    <w:rsid w:val="005D45DC"/>
    <w:rsid w:val="006716D8"/>
    <w:rsid w:val="006920F0"/>
    <w:rsid w:val="006C020C"/>
    <w:rsid w:val="006C277B"/>
    <w:rsid w:val="006C4F61"/>
    <w:rsid w:val="006D79A8"/>
    <w:rsid w:val="00754DF1"/>
    <w:rsid w:val="007575B6"/>
    <w:rsid w:val="00776DA5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83A18"/>
    <w:rsid w:val="00C84DF5"/>
    <w:rsid w:val="00CC1E8B"/>
    <w:rsid w:val="00CD2321"/>
    <w:rsid w:val="00CE1E3D"/>
    <w:rsid w:val="00D053FA"/>
    <w:rsid w:val="00D147AF"/>
    <w:rsid w:val="00D26515"/>
    <w:rsid w:val="00D4463C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7719A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77DB2"/>
    <w:rsid w:val="004D7C14"/>
    <w:rsid w:val="005C4EAC"/>
    <w:rsid w:val="006A14A9"/>
    <w:rsid w:val="008B0D8F"/>
    <w:rsid w:val="008D5695"/>
    <w:rsid w:val="00A42FD0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2023-09-10T17:55:00Z</dcterms:created>
  <dcterms:modified xsi:type="dcterms:W3CDTF">2023-09-10T17:55:00Z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