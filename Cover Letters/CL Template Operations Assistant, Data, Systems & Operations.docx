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157E3E42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53949" w:rsidRPr="00D53949">
              <w:t>Operations Assistant, Data, Systems &amp; Operations</w:t>
            </w:r>
            <w:r w:rsidR="00D53949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6DCFB9E3" w14:textId="70D294C2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1B2DA6BA" w14:textId="37A7D8E6" w:rsidR="0019098F" w:rsidRDefault="0019098F" w:rsidP="00165C7D">
            <w:pPr>
              <w:pStyle w:val="Contact"/>
            </w:pPr>
            <w:r>
              <w:t xml:space="preserve">• Knowledge of how Databases operate 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23B497D2" w:rsidR="006D7A2A" w:rsidRDefault="006D7A2A" w:rsidP="00165C7D">
            <w:pPr>
              <w:pStyle w:val="Contact"/>
            </w:pPr>
            <w:r w:rsidRPr="006D7A2A">
              <w:t xml:space="preserve">• Experience with handling and proofreading </w:t>
            </w:r>
            <w:r w:rsidR="00CE4D95">
              <w:t>Documents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EE9AE" w14:textId="77777777" w:rsidR="001059C9" w:rsidRDefault="001059C9" w:rsidP="00590471">
      <w:r>
        <w:separator/>
      </w:r>
    </w:p>
  </w:endnote>
  <w:endnote w:type="continuationSeparator" w:id="0">
    <w:p w14:paraId="6712E739" w14:textId="77777777" w:rsidR="001059C9" w:rsidRDefault="001059C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E896F" w14:textId="77777777" w:rsidR="001059C9" w:rsidRDefault="001059C9" w:rsidP="00590471">
      <w:r>
        <w:separator/>
      </w:r>
    </w:p>
  </w:footnote>
  <w:footnote w:type="continuationSeparator" w:id="0">
    <w:p w14:paraId="26CC5348" w14:textId="77777777" w:rsidR="001059C9" w:rsidRDefault="001059C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0FAIlaCFgtAAAA"/>
  </w:docVars>
  <w:rsids>
    <w:rsidRoot w:val="00165C7D"/>
    <w:rsid w:val="0001351E"/>
    <w:rsid w:val="00055B72"/>
    <w:rsid w:val="00060042"/>
    <w:rsid w:val="0008685D"/>
    <w:rsid w:val="0009795B"/>
    <w:rsid w:val="001059C9"/>
    <w:rsid w:val="00110596"/>
    <w:rsid w:val="00112FD7"/>
    <w:rsid w:val="001253DD"/>
    <w:rsid w:val="00150ABD"/>
    <w:rsid w:val="00164A48"/>
    <w:rsid w:val="00165C7D"/>
    <w:rsid w:val="0019098F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6E30F8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229F"/>
    <w:rsid w:val="008C2CFC"/>
    <w:rsid w:val="00922F0A"/>
    <w:rsid w:val="0094707B"/>
    <w:rsid w:val="009475DC"/>
    <w:rsid w:val="00967B93"/>
    <w:rsid w:val="009A35C9"/>
    <w:rsid w:val="009B591F"/>
    <w:rsid w:val="00A31B16"/>
    <w:rsid w:val="00A852DC"/>
    <w:rsid w:val="00AA1538"/>
    <w:rsid w:val="00AE68A8"/>
    <w:rsid w:val="00B60CA6"/>
    <w:rsid w:val="00B6466C"/>
    <w:rsid w:val="00B66D5C"/>
    <w:rsid w:val="00B76CDA"/>
    <w:rsid w:val="00C14078"/>
    <w:rsid w:val="00C4634A"/>
    <w:rsid w:val="00C774FF"/>
    <w:rsid w:val="00C83A18"/>
    <w:rsid w:val="00CB0CD3"/>
    <w:rsid w:val="00CC1E8B"/>
    <w:rsid w:val="00CD2321"/>
    <w:rsid w:val="00CD2FD7"/>
    <w:rsid w:val="00CE1E3D"/>
    <w:rsid w:val="00CE4D95"/>
    <w:rsid w:val="00CF3DD7"/>
    <w:rsid w:val="00D053FA"/>
    <w:rsid w:val="00D26515"/>
    <w:rsid w:val="00D53949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2023-09-10T17:51:00Z</dcterms:created>
  <dcterms:modified xsi:type="dcterms:W3CDTF">2023-09-10T17:51:00Z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