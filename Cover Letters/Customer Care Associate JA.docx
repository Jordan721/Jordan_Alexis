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30FB4E56" w:rsidR="00E77B5E" w:rsidRDefault="00AC1EC5" w:rsidP="004C74DF">
            <w:r>
              <w:t>M</w:t>
            </w:r>
            <w:r w:rsidR="004C74DF">
              <w:t>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581B2C" w:rsidRPr="00581B2C">
              <w:t>Customer Care Associate</w:t>
            </w:r>
            <w:r w:rsidR="00581B2C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5B617F2" w:rsidR="00B17F94" w:rsidRDefault="00B17F94" w:rsidP="00B17F94">
            <w:pPr>
              <w:pStyle w:val="Contact"/>
            </w:pPr>
            <w:r>
              <w:t>• Intermediate experience in using Microsoft Office</w:t>
            </w:r>
            <w:r w:rsidR="000F49F1">
              <w:t xml:space="preserve"> and Google Suite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63164D64" w14:textId="74874522" w:rsidR="00C678AA" w:rsidRDefault="00C678AA" w:rsidP="00B17F94">
            <w:pPr>
              <w:pStyle w:val="Contact"/>
            </w:pPr>
            <w:r w:rsidRPr="00C678AA">
              <w:t xml:space="preserve">• </w:t>
            </w:r>
            <w:r>
              <w:t>Answering Inquiries and Solutions in a timely matter.</w:t>
            </w:r>
          </w:p>
          <w:p w14:paraId="4633C7D5" w14:textId="65C19DD7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  <w:r w:rsidR="000F49F1">
              <w:t>.</w:t>
            </w:r>
          </w:p>
          <w:p w14:paraId="4B86001C" w14:textId="73169B52" w:rsidR="00B17F94" w:rsidRDefault="00B17F94" w:rsidP="00B17F94">
            <w:pPr>
              <w:pStyle w:val="Contact"/>
            </w:pPr>
            <w:r>
              <w:t>• Experience using Cloud Computing</w:t>
            </w:r>
            <w:r w:rsidR="000F49F1">
              <w:t>.</w:t>
            </w:r>
          </w:p>
          <w:p w14:paraId="013B66DD" w14:textId="4A0E615A" w:rsidR="00B17F94" w:rsidRDefault="00B17F94" w:rsidP="00B17F94">
            <w:pPr>
              <w:pStyle w:val="Contact"/>
            </w:pPr>
            <w:r>
              <w:t>• Sorting and filing information</w:t>
            </w:r>
            <w:r w:rsidR="00992CC7">
              <w:t xml:space="preserve"> into an Electronic Database</w:t>
            </w:r>
            <w:r w:rsidR="000F49F1">
              <w:t>.</w:t>
            </w:r>
          </w:p>
          <w:p w14:paraId="677A08DB" w14:textId="6405B56F" w:rsidR="00D73C42" w:rsidRDefault="00D73C42" w:rsidP="00D73C42">
            <w:pPr>
              <w:pStyle w:val="Contact"/>
            </w:pPr>
            <w:r>
              <w:t>• Scanning Papers and Parsing Through them in a timely matter</w:t>
            </w:r>
            <w:r w:rsidR="000F49F1">
              <w:t>.</w:t>
            </w:r>
          </w:p>
          <w:p w14:paraId="01CF2007" w14:textId="24B9A778" w:rsidR="0041550A" w:rsidRDefault="00D73C42" w:rsidP="00D73C42">
            <w:pPr>
              <w:pStyle w:val="Contact"/>
            </w:pPr>
            <w:r>
              <w:t>• Experience with handling and proofreading Documents</w:t>
            </w:r>
            <w:r w:rsidR="000F49F1">
              <w:t>.</w:t>
            </w:r>
          </w:p>
          <w:p w14:paraId="4ECA1D50" w14:textId="15A83EF2" w:rsidR="00153E6C" w:rsidRDefault="00153E6C" w:rsidP="00153E6C">
            <w:pPr>
              <w:pStyle w:val="Contact"/>
            </w:pPr>
            <w:r>
              <w:t>• Ability to multitask and prioritize tasks effectively.</w:t>
            </w:r>
          </w:p>
          <w:p w14:paraId="746BA3BE" w14:textId="029A0D55" w:rsidR="00153E6C" w:rsidRDefault="00153E6C" w:rsidP="00153E6C">
            <w:pPr>
              <w:pStyle w:val="Contact"/>
            </w:pPr>
            <w:r>
              <w:t xml:space="preserve">• Detail-oriented with </w:t>
            </w:r>
            <w:r w:rsidR="00856EA1">
              <w:t xml:space="preserve">high </w:t>
            </w:r>
            <w:r>
              <w:t>accuracy in data entry and order processing.</w:t>
            </w:r>
          </w:p>
          <w:p w14:paraId="464CD394" w14:textId="77777777" w:rsidR="00D73C42" w:rsidRDefault="00D73C42" w:rsidP="00D73C42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B83342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F8DE5" w14:textId="77777777" w:rsidR="00B83342" w:rsidRDefault="00B83342" w:rsidP="00590471">
      <w:r>
        <w:separator/>
      </w:r>
    </w:p>
  </w:endnote>
  <w:endnote w:type="continuationSeparator" w:id="0">
    <w:p w14:paraId="2E020078" w14:textId="77777777" w:rsidR="00B83342" w:rsidRDefault="00B8334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E7677" w14:textId="77777777" w:rsidR="00B83342" w:rsidRDefault="00B83342" w:rsidP="00590471">
      <w:r>
        <w:separator/>
      </w:r>
    </w:p>
  </w:footnote>
  <w:footnote w:type="continuationSeparator" w:id="0">
    <w:p w14:paraId="766026E8" w14:textId="77777777" w:rsidR="00B83342" w:rsidRDefault="00B8334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NKwFAPfgxQItAAAA"/>
  </w:docVars>
  <w:rsids>
    <w:rsidRoot w:val="004C74DF"/>
    <w:rsid w:val="00055B72"/>
    <w:rsid w:val="00060042"/>
    <w:rsid w:val="000675DF"/>
    <w:rsid w:val="0008685D"/>
    <w:rsid w:val="000F49F1"/>
    <w:rsid w:val="00112FD7"/>
    <w:rsid w:val="001253DD"/>
    <w:rsid w:val="00150ABD"/>
    <w:rsid w:val="00153E6C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477C"/>
    <w:rsid w:val="00405777"/>
    <w:rsid w:val="0041550A"/>
    <w:rsid w:val="00493A3F"/>
    <w:rsid w:val="004C74DF"/>
    <w:rsid w:val="004E158A"/>
    <w:rsid w:val="004F71E7"/>
    <w:rsid w:val="005471D7"/>
    <w:rsid w:val="00562102"/>
    <w:rsid w:val="00565C77"/>
    <w:rsid w:val="0056708E"/>
    <w:rsid w:val="005801E5"/>
    <w:rsid w:val="00581B2C"/>
    <w:rsid w:val="005834F0"/>
    <w:rsid w:val="00590471"/>
    <w:rsid w:val="005D01FA"/>
    <w:rsid w:val="005D45DC"/>
    <w:rsid w:val="006716D8"/>
    <w:rsid w:val="006920F0"/>
    <w:rsid w:val="006B3C88"/>
    <w:rsid w:val="006C020C"/>
    <w:rsid w:val="006C4F61"/>
    <w:rsid w:val="006D79A8"/>
    <w:rsid w:val="00710393"/>
    <w:rsid w:val="00754DF1"/>
    <w:rsid w:val="007575B6"/>
    <w:rsid w:val="00776DA5"/>
    <w:rsid w:val="007F5B63"/>
    <w:rsid w:val="00803A0A"/>
    <w:rsid w:val="00846CB9"/>
    <w:rsid w:val="00856EA1"/>
    <w:rsid w:val="008A1E6E"/>
    <w:rsid w:val="008B108C"/>
    <w:rsid w:val="008C2CFC"/>
    <w:rsid w:val="009475DC"/>
    <w:rsid w:val="00967B93"/>
    <w:rsid w:val="00974F4C"/>
    <w:rsid w:val="00992CC7"/>
    <w:rsid w:val="009B591F"/>
    <w:rsid w:val="009D066B"/>
    <w:rsid w:val="00A31B16"/>
    <w:rsid w:val="00A8343C"/>
    <w:rsid w:val="00AC1EC5"/>
    <w:rsid w:val="00AE68A8"/>
    <w:rsid w:val="00B17F94"/>
    <w:rsid w:val="00B30180"/>
    <w:rsid w:val="00B55546"/>
    <w:rsid w:val="00B6466C"/>
    <w:rsid w:val="00B76CDA"/>
    <w:rsid w:val="00B83342"/>
    <w:rsid w:val="00BD454B"/>
    <w:rsid w:val="00BE36CB"/>
    <w:rsid w:val="00C14078"/>
    <w:rsid w:val="00C41A34"/>
    <w:rsid w:val="00C678AA"/>
    <w:rsid w:val="00C83A18"/>
    <w:rsid w:val="00C84DF5"/>
    <w:rsid w:val="00CC1E8B"/>
    <w:rsid w:val="00CD2321"/>
    <w:rsid w:val="00CE1E3D"/>
    <w:rsid w:val="00D053FA"/>
    <w:rsid w:val="00D147AF"/>
    <w:rsid w:val="00D16D2C"/>
    <w:rsid w:val="00D26515"/>
    <w:rsid w:val="00D4463C"/>
    <w:rsid w:val="00D735E6"/>
    <w:rsid w:val="00D73C42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96E27"/>
    <w:rsid w:val="004D7C14"/>
    <w:rsid w:val="005C4EAC"/>
    <w:rsid w:val="00700ECD"/>
    <w:rsid w:val="007808D4"/>
    <w:rsid w:val="008B0D8F"/>
    <w:rsid w:val="008D5695"/>
    <w:rsid w:val="009658C0"/>
    <w:rsid w:val="00A42FD0"/>
    <w:rsid w:val="00D46996"/>
    <w:rsid w:val="00E75CA9"/>
    <w:rsid w:val="00E761B3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165</Words>
  <Characters>1051</Characters>
  <Application>Microsoft Office Word</Application>
  <DocSecurity>0</DocSecurity>
  <Lines>77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2024-01-04T00:37:00Z</dcterms:created>
  <dcterms:modified xsi:type="dcterms:W3CDTF">2024-01-04T00:37:00Z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