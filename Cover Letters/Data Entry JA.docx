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2555960F" w14:textId="77777777" w:rsidR="00F96131" w:rsidRDefault="00F96131" w:rsidP="00F96131">
            <w:pPr>
              <w:pStyle w:val="Contact"/>
            </w:pPr>
            <w:r>
              <w:t>• With two years of experience with handling information for clients.</w:t>
            </w:r>
          </w:p>
          <w:p w14:paraId="5F6A7232" w14:textId="77777777" w:rsidR="00F96131" w:rsidRDefault="00F96131" w:rsidP="00F96131">
            <w:pPr>
              <w:pStyle w:val="Contact"/>
            </w:pPr>
            <w:r>
              <w:t>• Intermediate experience in using Microsoft Office.</w:t>
            </w:r>
          </w:p>
          <w:p w14:paraId="11ABE393" w14:textId="77777777" w:rsidR="00F96131" w:rsidRDefault="00F96131" w:rsidP="00F96131">
            <w:pPr>
              <w:pStyle w:val="Contact"/>
            </w:pPr>
            <w:r>
              <w:t>• Excellent oral and verbal communication.</w:t>
            </w:r>
          </w:p>
          <w:p w14:paraId="0A46381A" w14:textId="77777777" w:rsidR="00F96131" w:rsidRDefault="00F96131" w:rsidP="00F96131">
            <w:pPr>
              <w:pStyle w:val="Contact"/>
            </w:pPr>
            <w:r>
              <w:t>• Formatting data into an Electronic Database</w:t>
            </w:r>
          </w:p>
          <w:p w14:paraId="42E2EBAD" w14:textId="52938D27" w:rsidR="00F96131" w:rsidRDefault="00F96131" w:rsidP="00F96131">
            <w:pPr>
              <w:pStyle w:val="Contact"/>
            </w:pPr>
            <w:r>
              <w:t>• Experience using Cloud Computing</w:t>
            </w:r>
          </w:p>
          <w:p w14:paraId="16782876" w14:textId="77777777" w:rsidR="00F96131" w:rsidRDefault="00F96131" w:rsidP="00F96131">
            <w:pPr>
              <w:pStyle w:val="Contact"/>
            </w:pPr>
            <w:r>
              <w:t>• Sorting and filing information</w:t>
            </w:r>
          </w:p>
          <w:p w14:paraId="1AB4FDD4" w14:textId="77777777" w:rsidR="00F96131" w:rsidRDefault="00F96131" w:rsidP="00F96131">
            <w:pPr>
              <w:pStyle w:val="Contact"/>
            </w:pPr>
            <w:r>
              <w:t>• Transferring Data from Paper/Spoken to Electronic</w:t>
            </w:r>
          </w:p>
          <w:p w14:paraId="6B5F092D" w14:textId="2C7A6204" w:rsidR="00165C7D" w:rsidRDefault="00F96131" w:rsidP="00F96131">
            <w:pPr>
              <w:pStyle w:val="Contact"/>
            </w:pPr>
            <w:r>
              <w:t>• Preparing charts and graphs, writing reports, and presenting results</w:t>
            </w:r>
          </w:p>
          <w:p w14:paraId="52D4040A" w14:textId="77777777" w:rsidR="00F96131" w:rsidRDefault="00F96131" w:rsidP="00F96131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AEC4978" w14:textId="77777777" w:rsidR="00EC3215" w:rsidRDefault="00EC3215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942091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F59FE" w14:textId="77777777" w:rsidR="00942091" w:rsidRDefault="00942091" w:rsidP="00590471">
      <w:r>
        <w:separator/>
      </w:r>
    </w:p>
  </w:endnote>
  <w:endnote w:type="continuationSeparator" w:id="0">
    <w:p w14:paraId="00C06026" w14:textId="77777777" w:rsidR="00942091" w:rsidRDefault="0094209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1BEB6" w14:textId="77777777" w:rsidR="00942091" w:rsidRDefault="00942091" w:rsidP="00590471">
      <w:r>
        <w:separator/>
      </w:r>
    </w:p>
  </w:footnote>
  <w:footnote w:type="continuationSeparator" w:id="0">
    <w:p w14:paraId="4D0C116A" w14:textId="77777777" w:rsidR="00942091" w:rsidRDefault="0094209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wUAkapNCCwAAAA="/>
  </w:docVars>
  <w:rsids>
    <w:rsidRoot w:val="00165C7D"/>
    <w:rsid w:val="0003255A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1DAF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17CCE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7185"/>
    <w:rsid w:val="008C2CFC"/>
    <w:rsid w:val="00942091"/>
    <w:rsid w:val="009475DC"/>
    <w:rsid w:val="00967B93"/>
    <w:rsid w:val="009A35C9"/>
    <w:rsid w:val="009B591F"/>
    <w:rsid w:val="00A31B16"/>
    <w:rsid w:val="00A852DC"/>
    <w:rsid w:val="00AA1538"/>
    <w:rsid w:val="00AE68A8"/>
    <w:rsid w:val="00B17402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11FE3"/>
    <w:rsid w:val="00D26515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C3215"/>
    <w:rsid w:val="00ED47F7"/>
    <w:rsid w:val="00EE0125"/>
    <w:rsid w:val="00EE2A4B"/>
    <w:rsid w:val="00EE7E09"/>
    <w:rsid w:val="00F0223C"/>
    <w:rsid w:val="00F159F3"/>
    <w:rsid w:val="00F3235D"/>
    <w:rsid w:val="00F4192B"/>
    <w:rsid w:val="00F44175"/>
    <w:rsid w:val="00F509FC"/>
    <w:rsid w:val="00F878BD"/>
    <w:rsid w:val="00F9613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169</Words>
  <Characters>1099</Characters>
  <Application>Microsoft Office Word</Application>
  <DocSecurity>0</DocSecurity>
  <Lines>99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2024-03-02T16:08:00Z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