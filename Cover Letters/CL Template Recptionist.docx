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01340ED2" w:rsidR="00E77B5E" w:rsidRDefault="005F2306" w:rsidP="00874E8D">
            <w:r>
              <w:t>Hello, my name is Jordan Alexis and I’m interested in filling your receptionist job. It may please you to know I have experience in:</w:t>
            </w:r>
          </w:p>
          <w:p w14:paraId="0DE425A4" w14:textId="77777777" w:rsidR="005F2306" w:rsidRDefault="005F2306" w:rsidP="005F2306">
            <w:pPr>
              <w:pStyle w:val="Contact"/>
            </w:pPr>
            <w:r>
              <w:t xml:space="preserve">• IT Savvy 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449CC78E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4DA06070" w14:textId="638613A5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B25383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B25383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B25383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B25383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B8D7B" w14:textId="77777777" w:rsidR="00B25383" w:rsidRDefault="00B25383" w:rsidP="00590471">
      <w:r>
        <w:separator/>
      </w:r>
    </w:p>
  </w:endnote>
  <w:endnote w:type="continuationSeparator" w:id="0">
    <w:p w14:paraId="1C108B51" w14:textId="77777777" w:rsidR="00B25383" w:rsidRDefault="00B2538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97E9F" w14:textId="77777777" w:rsidR="00B25383" w:rsidRDefault="00B25383" w:rsidP="00590471">
      <w:r>
        <w:separator/>
      </w:r>
    </w:p>
  </w:footnote>
  <w:footnote w:type="continuationSeparator" w:id="0">
    <w:p w14:paraId="64991422" w14:textId="77777777" w:rsidR="00B25383" w:rsidRDefault="00B2538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jGsBrhmO9i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50ABD"/>
    <w:rsid w:val="00220F88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3A0A"/>
    <w:rsid w:val="00846CB9"/>
    <w:rsid w:val="00874E8D"/>
    <w:rsid w:val="008A1E6E"/>
    <w:rsid w:val="008B108C"/>
    <w:rsid w:val="008C2CFC"/>
    <w:rsid w:val="009109A0"/>
    <w:rsid w:val="009475DC"/>
    <w:rsid w:val="00967B93"/>
    <w:rsid w:val="009B591F"/>
    <w:rsid w:val="00A31B16"/>
    <w:rsid w:val="00AE68A8"/>
    <w:rsid w:val="00B25383"/>
    <w:rsid w:val="00B6466C"/>
    <w:rsid w:val="00B6665F"/>
    <w:rsid w:val="00B76CDA"/>
    <w:rsid w:val="00C14078"/>
    <w:rsid w:val="00C64C7A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4329CA"/>
    <w:rsid w:val="00A065D5"/>
    <w:rsid w:val="00D82049"/>
    <w:rsid w:val="00EE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2022-05-14T19:27:00Z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