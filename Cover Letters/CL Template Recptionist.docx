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2DDE651E" w:rsidR="00E77B5E" w:rsidRDefault="005F2306" w:rsidP="00874E8D">
            <w:r>
              <w:t>Hello, my name is Jordan Alexis</w:t>
            </w:r>
            <w:r w:rsidR="00AA293A">
              <w:t>,</w:t>
            </w:r>
            <w:r>
              <w:t xml:space="preserve"> and I’m interested in filling your </w:t>
            </w:r>
            <w:proofErr w:type="gramStart"/>
            <w:r w:rsidR="00A70723">
              <w:t>R</w:t>
            </w:r>
            <w:r>
              <w:t>eceptionist</w:t>
            </w:r>
            <w:proofErr w:type="gramEnd"/>
            <w:r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AA293A">
              <w:t xml:space="preserve">that </w:t>
            </w:r>
            <w:r>
              <w:t>I have experience in</w:t>
            </w:r>
            <w:r w:rsidR="00AA293A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3E6B6E84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3A7BA607" w14:textId="0BC1644D" w:rsidR="00AB0D45" w:rsidRDefault="00AB0D45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5F4D35B5" w:rsidR="005F2306" w:rsidRDefault="005F2306" w:rsidP="005F2306">
            <w:pPr>
              <w:pStyle w:val="Contact"/>
            </w:pPr>
            <w:r>
              <w:t xml:space="preserve">• Experience with entering data for an Event </w:t>
            </w:r>
            <w:r w:rsidR="00D92BC6">
              <w:t>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0BF8FC71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124A0E1F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9563A" w14:textId="77777777" w:rsidR="00C81B78" w:rsidRDefault="00C81B78" w:rsidP="00590471">
      <w:r>
        <w:separator/>
      </w:r>
    </w:p>
  </w:endnote>
  <w:endnote w:type="continuationSeparator" w:id="0">
    <w:p w14:paraId="29F403E0" w14:textId="77777777" w:rsidR="00C81B78" w:rsidRDefault="00C81B7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F45FD" w14:textId="77777777" w:rsidR="00C81B78" w:rsidRDefault="00C81B78" w:rsidP="00590471">
      <w:r>
        <w:separator/>
      </w:r>
    </w:p>
  </w:footnote>
  <w:footnote w:type="continuationSeparator" w:id="0">
    <w:p w14:paraId="4F79F56F" w14:textId="77777777" w:rsidR="00C81B78" w:rsidRDefault="00C81B7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E1qAdjCEe8tAAAA"/>
  </w:docVars>
  <w:rsids>
    <w:rsidRoot w:val="009109A0"/>
    <w:rsid w:val="00055B72"/>
    <w:rsid w:val="00060042"/>
    <w:rsid w:val="0008685D"/>
    <w:rsid w:val="001110E7"/>
    <w:rsid w:val="00112FD7"/>
    <w:rsid w:val="001253DD"/>
    <w:rsid w:val="00140826"/>
    <w:rsid w:val="00144C9B"/>
    <w:rsid w:val="00150ABD"/>
    <w:rsid w:val="00193CEF"/>
    <w:rsid w:val="001C2241"/>
    <w:rsid w:val="002032BE"/>
    <w:rsid w:val="00220F88"/>
    <w:rsid w:val="00222466"/>
    <w:rsid w:val="00236632"/>
    <w:rsid w:val="0025051A"/>
    <w:rsid w:val="00282C17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4F7938"/>
    <w:rsid w:val="005471D7"/>
    <w:rsid w:val="00565C77"/>
    <w:rsid w:val="0056708E"/>
    <w:rsid w:val="005801E5"/>
    <w:rsid w:val="00590471"/>
    <w:rsid w:val="005C113B"/>
    <w:rsid w:val="005D01FA"/>
    <w:rsid w:val="005D45DC"/>
    <w:rsid w:val="005F2306"/>
    <w:rsid w:val="0062735D"/>
    <w:rsid w:val="00637D6E"/>
    <w:rsid w:val="006716D8"/>
    <w:rsid w:val="006920F0"/>
    <w:rsid w:val="006C020C"/>
    <w:rsid w:val="006D79A8"/>
    <w:rsid w:val="007025F3"/>
    <w:rsid w:val="007575B6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9109A0"/>
    <w:rsid w:val="009475DC"/>
    <w:rsid w:val="00967B93"/>
    <w:rsid w:val="009B591F"/>
    <w:rsid w:val="00A31B16"/>
    <w:rsid w:val="00A65B23"/>
    <w:rsid w:val="00A70723"/>
    <w:rsid w:val="00AA293A"/>
    <w:rsid w:val="00AB0D45"/>
    <w:rsid w:val="00AC4B7C"/>
    <w:rsid w:val="00AE68A8"/>
    <w:rsid w:val="00AF1D8F"/>
    <w:rsid w:val="00B25383"/>
    <w:rsid w:val="00B6466C"/>
    <w:rsid w:val="00B6665F"/>
    <w:rsid w:val="00B76CDA"/>
    <w:rsid w:val="00BA5C28"/>
    <w:rsid w:val="00C14078"/>
    <w:rsid w:val="00C247DC"/>
    <w:rsid w:val="00C44D3F"/>
    <w:rsid w:val="00C64C7A"/>
    <w:rsid w:val="00C81B78"/>
    <w:rsid w:val="00C83A18"/>
    <w:rsid w:val="00CC1E8B"/>
    <w:rsid w:val="00CD2321"/>
    <w:rsid w:val="00CE1E3D"/>
    <w:rsid w:val="00D053FA"/>
    <w:rsid w:val="00D26515"/>
    <w:rsid w:val="00D92BC6"/>
    <w:rsid w:val="00E26398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274B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1C65AC"/>
    <w:rsid w:val="001F17A5"/>
    <w:rsid w:val="00320E64"/>
    <w:rsid w:val="004329CA"/>
    <w:rsid w:val="00583943"/>
    <w:rsid w:val="00656C85"/>
    <w:rsid w:val="00745AD3"/>
    <w:rsid w:val="008339A9"/>
    <w:rsid w:val="00A065D5"/>
    <w:rsid w:val="00B37652"/>
    <w:rsid w:val="00C97102"/>
    <w:rsid w:val="00CD1960"/>
    <w:rsid w:val="00D82049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2022-05-14T19:12:00Z</dcterms:created>
  <dcterms:modified xsi:type="dcterms:W3CDTF">2023-09-10T18:00:00Z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9e33bde588280aa70727be04f52442712bc1abdd6ee3e3efc6816476118169a5</vt:lpwstr>
  </property>
</Properties>
</file>