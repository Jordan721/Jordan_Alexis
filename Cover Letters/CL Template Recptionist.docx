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3E6B6E84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3A7BA607" w14:textId="0BC1644D" w:rsidR="00AB0D45" w:rsidRDefault="00AB0D45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A81BC26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5C113B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5C113B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5C113B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5C113B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09FB6" w14:textId="77777777" w:rsidR="005C113B" w:rsidRDefault="005C113B" w:rsidP="00590471">
      <w:r>
        <w:separator/>
      </w:r>
    </w:p>
  </w:endnote>
  <w:endnote w:type="continuationSeparator" w:id="0">
    <w:p w14:paraId="37812793" w14:textId="77777777" w:rsidR="005C113B" w:rsidRDefault="005C113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8227" w14:textId="77777777" w:rsidR="005C113B" w:rsidRDefault="005C113B" w:rsidP="00590471">
      <w:r>
        <w:separator/>
      </w:r>
    </w:p>
  </w:footnote>
  <w:footnote w:type="continuationSeparator" w:id="0">
    <w:p w14:paraId="21563266" w14:textId="77777777" w:rsidR="005C113B" w:rsidRDefault="005C113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A1qAdwHfYs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C113B"/>
    <w:rsid w:val="005D01FA"/>
    <w:rsid w:val="005D45DC"/>
    <w:rsid w:val="005F2306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B0D45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745AD3"/>
    <w:rsid w:val="008339A9"/>
    <w:rsid w:val="00A065D5"/>
    <w:rsid w:val="00B37652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2022-06-02T16:16:00Z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