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8970019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424A32B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A81BC26" w:rsidR="00FF7B54" w:rsidRDefault="00FF7B54" w:rsidP="005F2306">
            <w:pPr>
              <w:pStyle w:val="Contact"/>
            </w:pPr>
            <w:r w:rsidRPr="00FF7B54">
              <w:t>• Experience with handling and proofing 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E26398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E26398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E26398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E26398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52008" w14:textId="77777777" w:rsidR="00E26398" w:rsidRDefault="00E26398" w:rsidP="00590471">
      <w:r>
        <w:separator/>
      </w:r>
    </w:p>
  </w:endnote>
  <w:endnote w:type="continuationSeparator" w:id="0">
    <w:p w14:paraId="739306EC" w14:textId="77777777" w:rsidR="00E26398" w:rsidRDefault="00E2639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B5D65" w14:textId="77777777" w:rsidR="00E26398" w:rsidRDefault="00E26398" w:rsidP="00590471">
      <w:r>
        <w:separator/>
      </w:r>
    </w:p>
  </w:footnote>
  <w:footnote w:type="continuationSeparator" w:id="0">
    <w:p w14:paraId="234E9020" w14:textId="77777777" w:rsidR="00E26398" w:rsidRDefault="00E2639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LGsBJPFhDCwAAAA=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193CEF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7025F3"/>
    <w:rsid w:val="007575B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65B23"/>
    <w:rsid w:val="00A70723"/>
    <w:rsid w:val="00AE68A8"/>
    <w:rsid w:val="00B25383"/>
    <w:rsid w:val="00B6466C"/>
    <w:rsid w:val="00B6665F"/>
    <w:rsid w:val="00B76CD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656C85"/>
    <w:rsid w:val="00745AD3"/>
    <w:rsid w:val="008339A9"/>
    <w:rsid w:val="00A065D5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2022-05-28T17:25:00Z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