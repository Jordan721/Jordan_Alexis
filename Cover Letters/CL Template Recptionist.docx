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77777777" w:rsidR="005F2306" w:rsidRDefault="005F2306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5F2306" w:rsidRDefault="005F2306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5F2306" w:rsidRDefault="005F2306" w:rsidP="005F2306">
            <w:pPr>
              <w:pStyle w:val="Contact"/>
            </w:pPr>
            <w:r>
              <w:t>• Excellent oral and verbal communication.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22BCA9DC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7025F3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7025F3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7025F3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7025F3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B36DE" w14:textId="77777777" w:rsidR="007025F3" w:rsidRDefault="007025F3" w:rsidP="00590471">
      <w:r>
        <w:separator/>
      </w:r>
    </w:p>
  </w:endnote>
  <w:endnote w:type="continuationSeparator" w:id="0">
    <w:p w14:paraId="0876B2B1" w14:textId="77777777" w:rsidR="007025F3" w:rsidRDefault="007025F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1F403" w14:textId="77777777" w:rsidR="007025F3" w:rsidRDefault="007025F3" w:rsidP="00590471">
      <w:r>
        <w:separator/>
      </w:r>
    </w:p>
  </w:footnote>
  <w:footnote w:type="continuationSeparator" w:id="0">
    <w:p w14:paraId="3BEC30BC" w14:textId="77777777" w:rsidR="007025F3" w:rsidRDefault="007025F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LGoBZcB6FSwAAAA=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C2CFC"/>
    <w:rsid w:val="009109A0"/>
    <w:rsid w:val="009475DC"/>
    <w:rsid w:val="00967B93"/>
    <w:rsid w:val="009B591F"/>
    <w:rsid w:val="00A31B16"/>
    <w:rsid w:val="00A65B23"/>
    <w:rsid w:val="00A70723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745AD3"/>
    <w:rsid w:val="008339A9"/>
    <w:rsid w:val="00A065D5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2022-05-16T17:13:00Z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