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06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494"/>
        <w:gridCol w:w="250"/>
        <w:gridCol w:w="6611"/>
      </w:tblGrid>
      <w:tr w:rsidR="00E77B5E" w:rsidRPr="00AE68A8" w14:paraId="01870338" w14:textId="77777777" w:rsidTr="00637D6E">
        <w:trPr>
          <w:trHeight w:val="2112"/>
        </w:trPr>
        <w:tc>
          <w:tcPr>
            <w:tcW w:w="3845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9E3559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BADAAFB" wp14:editId="07F400D0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A26CE76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BADAAFB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A26CE76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250" w:type="dxa"/>
            <w:vMerge w:val="restart"/>
            <w:tcBorders>
              <w:bottom w:val="nil"/>
            </w:tcBorders>
          </w:tcPr>
          <w:p w14:paraId="21566D80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B38877" w14:textId="60630306" w:rsidR="00E77B5E" w:rsidRPr="00AE68A8" w:rsidRDefault="009109A0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7C0A3C16" w14:textId="77777777" w:rsidTr="00637D6E">
        <w:trPr>
          <w:trHeight w:val="705"/>
        </w:trPr>
        <w:tc>
          <w:tcPr>
            <w:tcW w:w="3845" w:type="dxa"/>
            <w:gridSpan w:val="3"/>
            <w:vMerge/>
          </w:tcPr>
          <w:p w14:paraId="5F6F7192" w14:textId="77777777" w:rsidR="00E77B5E" w:rsidRPr="00AE68A8" w:rsidRDefault="00E77B5E" w:rsidP="00AE68A8"/>
        </w:tc>
        <w:tc>
          <w:tcPr>
            <w:tcW w:w="250" w:type="dxa"/>
            <w:vMerge/>
          </w:tcPr>
          <w:p w14:paraId="5164E194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262EC80E" w14:textId="48DB7FCB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874E8D">
              <w:t xml:space="preserve">Hiring Manager </w:t>
            </w:r>
          </w:p>
          <w:p w14:paraId="5EFF608B" w14:textId="2DDE651E" w:rsidR="00E77B5E" w:rsidRDefault="005F2306" w:rsidP="00874E8D">
            <w:r>
              <w:t>Hello, my name is Jordan Alexis</w:t>
            </w:r>
            <w:r w:rsidR="00AA293A">
              <w:t>,</w:t>
            </w:r>
            <w:r>
              <w:t xml:space="preserve"> and I’m interested in filling your </w:t>
            </w:r>
            <w:proofErr w:type="gramStart"/>
            <w:r w:rsidR="00A70723">
              <w:t>R</w:t>
            </w:r>
            <w:r>
              <w:t>eceptionist</w:t>
            </w:r>
            <w:proofErr w:type="gramEnd"/>
            <w:r>
              <w:t xml:space="preserve"> </w:t>
            </w:r>
            <w:r w:rsidR="00C44D3F" w:rsidRPr="00C44D3F">
              <w:t>position</w:t>
            </w:r>
            <w:r>
              <w:t xml:space="preserve">. It may please you to know </w:t>
            </w:r>
            <w:r w:rsidR="00AA293A">
              <w:t xml:space="preserve">that </w:t>
            </w:r>
            <w:r>
              <w:t>I have experience in</w:t>
            </w:r>
            <w:r w:rsidR="00AA293A">
              <w:t xml:space="preserve"> the following</w:t>
            </w:r>
            <w:r>
              <w:t>:</w:t>
            </w:r>
          </w:p>
          <w:p w14:paraId="0484B3B6" w14:textId="0C94531C" w:rsidR="005F2306" w:rsidRDefault="005F2306" w:rsidP="005F2306">
            <w:pPr>
              <w:pStyle w:val="Contact"/>
            </w:pPr>
            <w:r>
              <w:t>• With two years of experience with handling information for clients</w:t>
            </w:r>
          </w:p>
          <w:p w14:paraId="71EF0A42" w14:textId="3E6B6E84" w:rsidR="005F2306" w:rsidRDefault="005F2306" w:rsidP="005F2306">
            <w:pPr>
              <w:pStyle w:val="Contact"/>
            </w:pPr>
            <w:r>
              <w:t>• Intermediate experience in using Microsoft Office</w:t>
            </w:r>
          </w:p>
          <w:p w14:paraId="3A7BA607" w14:textId="0BC1644D" w:rsidR="00AB0D45" w:rsidRDefault="00AB0D45" w:rsidP="005F2306">
            <w:pPr>
              <w:pStyle w:val="Contact"/>
            </w:pPr>
            <w:r>
              <w:t xml:space="preserve">• </w:t>
            </w:r>
            <w:r w:rsidRPr="007E399F">
              <w:t>Answer</w:t>
            </w:r>
            <w:r>
              <w:t>ing</w:t>
            </w:r>
            <w:r w:rsidRPr="007E399F">
              <w:t xml:space="preserve"> questions and address</w:t>
            </w:r>
            <w:r>
              <w:t>ing</w:t>
            </w:r>
            <w:r w:rsidRPr="007E399F">
              <w:t xml:space="preserve"> complaints</w:t>
            </w:r>
          </w:p>
          <w:p w14:paraId="7A696834" w14:textId="74B5F929" w:rsidR="005F2306" w:rsidRDefault="005F2306" w:rsidP="005F2306">
            <w:pPr>
              <w:pStyle w:val="Contact"/>
            </w:pPr>
            <w:r>
              <w:t>• Excellent oral and verbal communication</w:t>
            </w:r>
          </w:p>
          <w:p w14:paraId="38CF9830" w14:textId="5F4D35B5" w:rsidR="005F2306" w:rsidRDefault="005F2306" w:rsidP="005F2306">
            <w:pPr>
              <w:pStyle w:val="Contact"/>
            </w:pPr>
            <w:r>
              <w:t xml:space="preserve">• Experience with entering data for an Event </w:t>
            </w:r>
            <w:r w:rsidR="00D92BC6">
              <w:t>Calendar</w:t>
            </w:r>
          </w:p>
          <w:p w14:paraId="0F0E48AD" w14:textId="77777777" w:rsidR="005F2306" w:rsidRDefault="005F2306" w:rsidP="005F2306">
            <w:pPr>
              <w:pStyle w:val="Contact"/>
            </w:pPr>
            <w:r>
              <w:t xml:space="preserve">• Experience using Google Cloud Computing </w:t>
            </w:r>
          </w:p>
          <w:p w14:paraId="3206C328" w14:textId="77777777" w:rsidR="005F2306" w:rsidRDefault="005F2306" w:rsidP="005F2306">
            <w:pPr>
              <w:pStyle w:val="Contact"/>
            </w:pPr>
            <w:r>
              <w:t xml:space="preserve">• Experience handling a Social Media Account </w:t>
            </w:r>
          </w:p>
          <w:p w14:paraId="4529375A" w14:textId="1F35BF73" w:rsidR="005F2306" w:rsidRDefault="005F2306" w:rsidP="005F2306">
            <w:pPr>
              <w:pStyle w:val="Contact"/>
            </w:pPr>
            <w:r>
              <w:t>• Shipping products to Customers</w:t>
            </w:r>
          </w:p>
          <w:p w14:paraId="6BFE655C" w14:textId="17D1E17D" w:rsidR="00A65B23" w:rsidRDefault="00A65B23" w:rsidP="005F2306">
            <w:pPr>
              <w:pStyle w:val="Contact"/>
            </w:pPr>
            <w:r>
              <w:t>• Sorting and filing information</w:t>
            </w:r>
          </w:p>
          <w:p w14:paraId="4DA06070" w14:textId="0BF8FC71" w:rsidR="00FF7B54" w:rsidRDefault="00FF7B54" w:rsidP="005F2306">
            <w:pPr>
              <w:pStyle w:val="Contact"/>
            </w:pPr>
            <w:r w:rsidRPr="00FF7B54">
              <w:t>• Experience with handling and proofreading Docs/Timesheets</w:t>
            </w:r>
          </w:p>
          <w:p w14:paraId="6E1BD28C" w14:textId="57871824" w:rsidR="008B60F0" w:rsidRDefault="008B60F0" w:rsidP="005F2306">
            <w:pPr>
              <w:pStyle w:val="Contact"/>
            </w:pPr>
            <w:r w:rsidRPr="00FF7B54">
              <w:t xml:space="preserve">• </w:t>
            </w:r>
            <w:r>
              <w:t xml:space="preserve">Keeping the front desk orderly </w:t>
            </w:r>
          </w:p>
          <w:p w14:paraId="6927A430" w14:textId="30D2B6F5" w:rsidR="005F2306" w:rsidRDefault="005F2306" w:rsidP="005F2306">
            <w:pPr>
              <w:pStyle w:val="Contact"/>
            </w:pPr>
          </w:p>
          <w:p w14:paraId="035A00C6" w14:textId="124A0E1F" w:rsidR="005F2306" w:rsidRDefault="005F2306" w:rsidP="005F2306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1EC18F9A" w14:textId="2EDC5092" w:rsidR="005F2306" w:rsidRPr="00AE68A8" w:rsidRDefault="005F2306" w:rsidP="005F2306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41F3270E7524075A06AD6235925EB34"/>
              </w:placeholder>
              <w:temporary/>
              <w:showingPlcHdr/>
              <w15:appearance w15:val="hidden"/>
            </w:sdtPr>
            <w:sdtContent>
              <w:p w14:paraId="06279409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3766C116" w14:textId="6449FB04" w:rsidR="00E77B5E" w:rsidRPr="00AE68A8" w:rsidRDefault="00874E8D" w:rsidP="00AE68A8">
            <w:r>
              <w:t>Jordan Alexis</w:t>
            </w:r>
          </w:p>
        </w:tc>
      </w:tr>
      <w:tr w:rsidR="00E77B5E" w:rsidRPr="00AE68A8" w14:paraId="49C2BA9E" w14:textId="77777777" w:rsidTr="00637D6E">
        <w:trPr>
          <w:trHeight w:val="1164"/>
        </w:trPr>
        <w:tc>
          <w:tcPr>
            <w:tcW w:w="720" w:type="dxa"/>
          </w:tcPr>
          <w:p w14:paraId="2FB002B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0E640CF5" w14:textId="77777777" w:rsidR="00E77B5E" w:rsidRPr="00AE68A8" w:rsidRDefault="00E77B5E" w:rsidP="00AE68A8"/>
        </w:tc>
        <w:tc>
          <w:tcPr>
            <w:tcW w:w="250" w:type="dxa"/>
            <w:vMerge/>
          </w:tcPr>
          <w:p w14:paraId="2F51BF83" w14:textId="77777777" w:rsidR="00E77B5E" w:rsidRPr="00AE68A8" w:rsidRDefault="00E77B5E" w:rsidP="00AE68A8"/>
        </w:tc>
        <w:tc>
          <w:tcPr>
            <w:tcW w:w="6611" w:type="dxa"/>
            <w:vMerge/>
          </w:tcPr>
          <w:p w14:paraId="6E2CDA61" w14:textId="77777777" w:rsidR="00E77B5E" w:rsidRPr="00AE68A8" w:rsidRDefault="00E77B5E" w:rsidP="00AE68A8"/>
        </w:tc>
      </w:tr>
      <w:tr w:rsidR="00E77B5E" w:rsidRPr="00AE68A8" w14:paraId="1694FE86" w14:textId="77777777" w:rsidTr="00637D6E">
        <w:trPr>
          <w:trHeight w:val="543"/>
        </w:trPr>
        <w:tc>
          <w:tcPr>
            <w:tcW w:w="720" w:type="dxa"/>
          </w:tcPr>
          <w:p w14:paraId="4E7E112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56498C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33C9DAB" wp14:editId="17796F8F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E6D9C1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7708BE5" w14:textId="1B048876" w:rsidR="00E77B5E" w:rsidRPr="00AE68A8" w:rsidRDefault="00637D6E" w:rsidP="00AE68A8">
            <w:pPr>
              <w:pStyle w:val="Information"/>
            </w:pPr>
            <w:r>
              <w:t xml:space="preserve">Brooklyn NY </w:t>
            </w:r>
          </w:p>
        </w:tc>
        <w:tc>
          <w:tcPr>
            <w:tcW w:w="250" w:type="dxa"/>
            <w:vMerge/>
          </w:tcPr>
          <w:p w14:paraId="23B398A6" w14:textId="77777777" w:rsidR="00E77B5E" w:rsidRPr="00AE68A8" w:rsidRDefault="00E77B5E" w:rsidP="00AE68A8"/>
        </w:tc>
        <w:tc>
          <w:tcPr>
            <w:tcW w:w="6611" w:type="dxa"/>
            <w:vMerge/>
          </w:tcPr>
          <w:p w14:paraId="3BF3E495" w14:textId="77777777" w:rsidR="00E77B5E" w:rsidRPr="00AE68A8" w:rsidRDefault="00E77B5E" w:rsidP="00AE68A8"/>
        </w:tc>
      </w:tr>
      <w:tr w:rsidR="00E77B5E" w:rsidRPr="00AE68A8" w14:paraId="6D374BCA" w14:textId="77777777" w:rsidTr="00637D6E">
        <w:trPr>
          <w:trHeight w:val="183"/>
        </w:trPr>
        <w:tc>
          <w:tcPr>
            <w:tcW w:w="720" w:type="dxa"/>
          </w:tcPr>
          <w:p w14:paraId="6CF51EB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12A829A0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58519C31" w14:textId="77777777" w:rsidR="00E77B5E" w:rsidRPr="00AE68A8" w:rsidRDefault="00E77B5E" w:rsidP="00AE68A8"/>
        </w:tc>
        <w:tc>
          <w:tcPr>
            <w:tcW w:w="6611" w:type="dxa"/>
            <w:vMerge/>
          </w:tcPr>
          <w:p w14:paraId="4DE1DF10" w14:textId="77777777" w:rsidR="00E77B5E" w:rsidRPr="00AE68A8" w:rsidRDefault="00E77B5E" w:rsidP="00AE68A8"/>
        </w:tc>
      </w:tr>
      <w:tr w:rsidR="00E77B5E" w:rsidRPr="00AE68A8" w14:paraId="0A9C6771" w14:textId="77777777" w:rsidTr="00637D6E">
        <w:trPr>
          <w:trHeight w:val="624"/>
        </w:trPr>
        <w:tc>
          <w:tcPr>
            <w:tcW w:w="720" w:type="dxa"/>
          </w:tcPr>
          <w:p w14:paraId="7D63828F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94A3A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B9760A" wp14:editId="6DF2187D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BF6CE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7A5739AC" w14:textId="55B85BDF" w:rsidR="00E77B5E" w:rsidRPr="00AE68A8" w:rsidRDefault="00637D6E" w:rsidP="00AE68A8">
            <w:pPr>
              <w:pStyle w:val="Information"/>
            </w:pPr>
            <w:r w:rsidRPr="00637D6E">
              <w:rPr>
                <w:sz w:val="18"/>
                <w:szCs w:val="16"/>
              </w:rPr>
              <w:t>6466258972</w:t>
            </w:r>
          </w:p>
        </w:tc>
        <w:tc>
          <w:tcPr>
            <w:tcW w:w="250" w:type="dxa"/>
            <w:vMerge/>
          </w:tcPr>
          <w:p w14:paraId="7F4C6CFF" w14:textId="77777777" w:rsidR="00E77B5E" w:rsidRPr="00AE68A8" w:rsidRDefault="00E77B5E" w:rsidP="00AE68A8"/>
        </w:tc>
        <w:tc>
          <w:tcPr>
            <w:tcW w:w="6611" w:type="dxa"/>
            <w:vMerge/>
          </w:tcPr>
          <w:p w14:paraId="31FE7A09" w14:textId="77777777" w:rsidR="00E77B5E" w:rsidRPr="00AE68A8" w:rsidRDefault="00E77B5E" w:rsidP="00AE68A8"/>
        </w:tc>
      </w:tr>
      <w:tr w:rsidR="00E77B5E" w:rsidRPr="00AE68A8" w14:paraId="38DC40FA" w14:textId="77777777" w:rsidTr="00637D6E">
        <w:trPr>
          <w:trHeight w:val="183"/>
        </w:trPr>
        <w:tc>
          <w:tcPr>
            <w:tcW w:w="720" w:type="dxa"/>
          </w:tcPr>
          <w:p w14:paraId="2D39080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7FF6EF2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3F41A4DA" w14:textId="77777777" w:rsidR="00E77B5E" w:rsidRPr="00AE68A8" w:rsidRDefault="00E77B5E" w:rsidP="00AE68A8"/>
        </w:tc>
        <w:tc>
          <w:tcPr>
            <w:tcW w:w="6611" w:type="dxa"/>
            <w:vMerge/>
          </w:tcPr>
          <w:p w14:paraId="545E186F" w14:textId="77777777" w:rsidR="00E77B5E" w:rsidRPr="00AE68A8" w:rsidRDefault="00E77B5E" w:rsidP="00AE68A8"/>
        </w:tc>
      </w:tr>
      <w:tr w:rsidR="00E77B5E" w:rsidRPr="00AE68A8" w14:paraId="5AAB04A6" w14:textId="77777777" w:rsidTr="00637D6E">
        <w:trPr>
          <w:trHeight w:val="633"/>
        </w:trPr>
        <w:tc>
          <w:tcPr>
            <w:tcW w:w="720" w:type="dxa"/>
          </w:tcPr>
          <w:p w14:paraId="74B58AD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39B3F2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BA2541A" wp14:editId="1D81663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FE62FC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16B9BFC3" w14:textId="0C45F16C" w:rsidR="00E77B5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0B53C3D" w14:textId="5987C32B" w:rsidR="00637D6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25D2A318" w14:textId="5F5310B8" w:rsidR="00637D6E" w:rsidRPr="00637D6E" w:rsidRDefault="00637D6E" w:rsidP="00AE68A8">
            <w:pPr>
              <w:pStyle w:val="Information"/>
              <w:rPr>
                <w:sz w:val="16"/>
                <w:szCs w:val="14"/>
              </w:rPr>
            </w:pPr>
          </w:p>
        </w:tc>
        <w:tc>
          <w:tcPr>
            <w:tcW w:w="250" w:type="dxa"/>
            <w:vMerge/>
          </w:tcPr>
          <w:p w14:paraId="1CC7A72A" w14:textId="77777777" w:rsidR="00E77B5E" w:rsidRPr="00AE68A8" w:rsidRDefault="00E77B5E" w:rsidP="00AE68A8"/>
        </w:tc>
        <w:tc>
          <w:tcPr>
            <w:tcW w:w="6611" w:type="dxa"/>
            <w:vMerge/>
          </w:tcPr>
          <w:p w14:paraId="3264A8C3" w14:textId="77777777" w:rsidR="00E77B5E" w:rsidRPr="00AE68A8" w:rsidRDefault="00E77B5E" w:rsidP="00AE68A8"/>
        </w:tc>
      </w:tr>
      <w:tr w:rsidR="00E77B5E" w:rsidRPr="00AE68A8" w14:paraId="0E751A7E" w14:textId="77777777" w:rsidTr="00637D6E">
        <w:trPr>
          <w:trHeight w:val="174"/>
        </w:trPr>
        <w:tc>
          <w:tcPr>
            <w:tcW w:w="720" w:type="dxa"/>
          </w:tcPr>
          <w:p w14:paraId="6DDE3CE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01D359A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24229576" w14:textId="77777777" w:rsidR="00E77B5E" w:rsidRPr="00AE68A8" w:rsidRDefault="00E77B5E" w:rsidP="00AE68A8"/>
        </w:tc>
        <w:tc>
          <w:tcPr>
            <w:tcW w:w="6611" w:type="dxa"/>
            <w:vMerge/>
          </w:tcPr>
          <w:p w14:paraId="5DCCA224" w14:textId="77777777" w:rsidR="00E77B5E" w:rsidRPr="00AE68A8" w:rsidRDefault="00E77B5E" w:rsidP="00AE68A8"/>
        </w:tc>
      </w:tr>
      <w:tr w:rsidR="00E77B5E" w:rsidRPr="00AE68A8" w14:paraId="084C2A71" w14:textId="77777777" w:rsidTr="00637D6E">
        <w:trPr>
          <w:trHeight w:val="633"/>
        </w:trPr>
        <w:tc>
          <w:tcPr>
            <w:tcW w:w="720" w:type="dxa"/>
          </w:tcPr>
          <w:p w14:paraId="3D861E54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D464C1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83A9D01" wp14:editId="4BA5E71C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FEF14F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195E57F" w14:textId="1E4A5A12" w:rsidR="00E77B5E" w:rsidRDefault="00000000" w:rsidP="00AE68A8">
            <w:pPr>
              <w:pStyle w:val="Information"/>
            </w:pPr>
            <w:hyperlink r:id="rId23" w:history="1">
              <w:r w:rsidR="00637D6E" w:rsidRPr="0082581B">
                <w:rPr>
                  <w:rStyle w:val="Hyperlink"/>
                </w:rPr>
                <w:t>https://jordan721.github.io/Jordan_Alexis/</w:t>
              </w:r>
            </w:hyperlink>
          </w:p>
          <w:p w14:paraId="2C23F91F" w14:textId="2ADE0336" w:rsidR="00637D6E" w:rsidRDefault="00000000" w:rsidP="00AE68A8">
            <w:pPr>
              <w:pStyle w:val="Information"/>
            </w:pPr>
            <w:hyperlink r:id="rId24" w:history="1">
              <w:r w:rsidR="00637D6E" w:rsidRPr="0082581B">
                <w:rPr>
                  <w:rStyle w:val="Hyperlink"/>
                </w:rPr>
                <w:t>https://www.linkedin.com/in/jordan-alexis-799214175/</w:t>
              </w:r>
            </w:hyperlink>
          </w:p>
          <w:p w14:paraId="6CE1E472" w14:textId="62CEA1D9" w:rsidR="00637D6E" w:rsidRPr="00AE68A8" w:rsidRDefault="00637D6E" w:rsidP="00AE68A8">
            <w:pPr>
              <w:pStyle w:val="Information"/>
            </w:pPr>
          </w:p>
        </w:tc>
        <w:tc>
          <w:tcPr>
            <w:tcW w:w="250" w:type="dxa"/>
            <w:vMerge/>
          </w:tcPr>
          <w:p w14:paraId="3105DE4E" w14:textId="77777777" w:rsidR="00E77B5E" w:rsidRPr="00AE68A8" w:rsidRDefault="00E77B5E" w:rsidP="00AE68A8"/>
        </w:tc>
        <w:tc>
          <w:tcPr>
            <w:tcW w:w="6611" w:type="dxa"/>
            <w:vMerge/>
          </w:tcPr>
          <w:p w14:paraId="492E1799" w14:textId="77777777" w:rsidR="00E77B5E" w:rsidRPr="00AE68A8" w:rsidRDefault="00E77B5E" w:rsidP="00AE68A8"/>
        </w:tc>
      </w:tr>
      <w:tr w:rsidR="00E77B5E" w:rsidRPr="00AE68A8" w14:paraId="0947F9DA" w14:textId="77777777" w:rsidTr="00637D6E">
        <w:trPr>
          <w:trHeight w:val="2448"/>
        </w:trPr>
        <w:tc>
          <w:tcPr>
            <w:tcW w:w="720" w:type="dxa"/>
          </w:tcPr>
          <w:p w14:paraId="6D04ED1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710791F8" w14:textId="77777777" w:rsidR="00E77B5E" w:rsidRPr="00AE68A8" w:rsidRDefault="00E77B5E" w:rsidP="00AE68A8"/>
        </w:tc>
        <w:tc>
          <w:tcPr>
            <w:tcW w:w="250" w:type="dxa"/>
          </w:tcPr>
          <w:p w14:paraId="4A77CD68" w14:textId="77777777" w:rsidR="00E77B5E" w:rsidRPr="00AE68A8" w:rsidRDefault="00E77B5E" w:rsidP="00AE68A8"/>
        </w:tc>
        <w:tc>
          <w:tcPr>
            <w:tcW w:w="6611" w:type="dxa"/>
            <w:vMerge/>
          </w:tcPr>
          <w:p w14:paraId="710FE16D" w14:textId="77777777" w:rsidR="00E77B5E" w:rsidRPr="00AE68A8" w:rsidRDefault="00E77B5E" w:rsidP="00AE68A8"/>
        </w:tc>
      </w:tr>
    </w:tbl>
    <w:p w14:paraId="2948DF5D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09C5F9" w14:textId="77777777" w:rsidR="00AF1D8F" w:rsidRDefault="00AF1D8F" w:rsidP="00590471">
      <w:r>
        <w:separator/>
      </w:r>
    </w:p>
  </w:endnote>
  <w:endnote w:type="continuationSeparator" w:id="0">
    <w:p w14:paraId="78C68BF7" w14:textId="77777777" w:rsidR="00AF1D8F" w:rsidRDefault="00AF1D8F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87E50C" w14:textId="77777777" w:rsidR="00AF1D8F" w:rsidRDefault="00AF1D8F" w:rsidP="00590471">
      <w:r>
        <w:separator/>
      </w:r>
    </w:p>
  </w:footnote>
  <w:footnote w:type="continuationSeparator" w:id="0">
    <w:p w14:paraId="0BB7923D" w14:textId="77777777" w:rsidR="00AF1D8F" w:rsidRDefault="00AF1D8F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E26A0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B8645FF" wp14:editId="4938266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188E4B3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AxMDM2BLHMlHSUglOLizPz80AKDI1rAR9UUKAtAAAA"/>
  </w:docVars>
  <w:rsids>
    <w:rsidRoot w:val="009109A0"/>
    <w:rsid w:val="00055B72"/>
    <w:rsid w:val="00060042"/>
    <w:rsid w:val="0008685D"/>
    <w:rsid w:val="001110E7"/>
    <w:rsid w:val="00112FD7"/>
    <w:rsid w:val="001253DD"/>
    <w:rsid w:val="00140826"/>
    <w:rsid w:val="00144C9B"/>
    <w:rsid w:val="00150ABD"/>
    <w:rsid w:val="00193CEF"/>
    <w:rsid w:val="001C2241"/>
    <w:rsid w:val="002032BE"/>
    <w:rsid w:val="00220F88"/>
    <w:rsid w:val="00222466"/>
    <w:rsid w:val="00236632"/>
    <w:rsid w:val="0025051A"/>
    <w:rsid w:val="00282C17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E158A"/>
    <w:rsid w:val="004F7938"/>
    <w:rsid w:val="005471D7"/>
    <w:rsid w:val="00565C77"/>
    <w:rsid w:val="0056708E"/>
    <w:rsid w:val="005801E5"/>
    <w:rsid w:val="00590471"/>
    <w:rsid w:val="005C113B"/>
    <w:rsid w:val="005D01FA"/>
    <w:rsid w:val="005D45DC"/>
    <w:rsid w:val="005F2306"/>
    <w:rsid w:val="0062735D"/>
    <w:rsid w:val="00637D6E"/>
    <w:rsid w:val="006716D8"/>
    <w:rsid w:val="006920F0"/>
    <w:rsid w:val="006C020C"/>
    <w:rsid w:val="006D79A8"/>
    <w:rsid w:val="007025F3"/>
    <w:rsid w:val="007575B6"/>
    <w:rsid w:val="007F5B63"/>
    <w:rsid w:val="00803A0A"/>
    <w:rsid w:val="00816E18"/>
    <w:rsid w:val="00846CB9"/>
    <w:rsid w:val="00874E8D"/>
    <w:rsid w:val="008A1E6E"/>
    <w:rsid w:val="008B108C"/>
    <w:rsid w:val="008B60F0"/>
    <w:rsid w:val="008C2CFC"/>
    <w:rsid w:val="009109A0"/>
    <w:rsid w:val="009475DC"/>
    <w:rsid w:val="00967B93"/>
    <w:rsid w:val="009B591F"/>
    <w:rsid w:val="00A31B16"/>
    <w:rsid w:val="00A65B23"/>
    <w:rsid w:val="00A70723"/>
    <w:rsid w:val="00AA293A"/>
    <w:rsid w:val="00AB0D45"/>
    <w:rsid w:val="00AC4B7C"/>
    <w:rsid w:val="00AE68A8"/>
    <w:rsid w:val="00AF1D8F"/>
    <w:rsid w:val="00B25383"/>
    <w:rsid w:val="00B6466C"/>
    <w:rsid w:val="00B6665F"/>
    <w:rsid w:val="00B76CDA"/>
    <w:rsid w:val="00BA5C28"/>
    <w:rsid w:val="00C14078"/>
    <w:rsid w:val="00C247DC"/>
    <w:rsid w:val="00C44D3F"/>
    <w:rsid w:val="00C64C7A"/>
    <w:rsid w:val="00C83A18"/>
    <w:rsid w:val="00CC1E8B"/>
    <w:rsid w:val="00CD2321"/>
    <w:rsid w:val="00CE1E3D"/>
    <w:rsid w:val="00D053FA"/>
    <w:rsid w:val="00D26515"/>
    <w:rsid w:val="00D92BC6"/>
    <w:rsid w:val="00E26398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  <w:rsid w:val="00FF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31CAC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637D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637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41F3270E7524075A06AD6235925EB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0738DA-C022-4966-9D1A-226443599AE2}"/>
      </w:docPartPr>
      <w:docPartBody>
        <w:p w:rsidR="00EE1CF3" w:rsidRDefault="004329CA">
          <w:pPr>
            <w:pStyle w:val="D41F3270E7524075A06AD6235925EB34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9CA"/>
    <w:rsid w:val="001C65AC"/>
    <w:rsid w:val="001F17A5"/>
    <w:rsid w:val="00320E64"/>
    <w:rsid w:val="004329CA"/>
    <w:rsid w:val="00583943"/>
    <w:rsid w:val="00656C85"/>
    <w:rsid w:val="00745AD3"/>
    <w:rsid w:val="008339A9"/>
    <w:rsid w:val="00A065D5"/>
    <w:rsid w:val="00B37652"/>
    <w:rsid w:val="00C97102"/>
    <w:rsid w:val="00D82049"/>
    <w:rsid w:val="00EB7295"/>
    <w:rsid w:val="00EE1CF3"/>
    <w:rsid w:val="00F6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1F3270E7524075A06AD6235925EB34">
    <w:name w:val="D41F3270E7524075A06AD6235925EB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188</Words>
  <Characters>1196</Characters>
  <Application>Microsoft Office Word</Application>
  <DocSecurity>0</DocSecurity>
  <Lines>108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2022-05-14T19:12:00Z</dcterms:created>
  <dcterms:modified xsi:type="dcterms:W3CDTF">2022-12-04T02:36:00Z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9e33bde588280aa70727be04f52442712bc1abdd6ee3e3efc6816476118169a5</vt:lpwstr>
  </property>
</Properties>
</file>