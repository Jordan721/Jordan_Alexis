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343A3D9E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 xml:space="preserve">Customer </w:t>
            </w:r>
            <w:r w:rsidR="0070774D">
              <w:t xml:space="preserve">Support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D6F1B" w14:textId="77777777" w:rsidR="00276BE3" w:rsidRDefault="00276BE3" w:rsidP="00590471">
      <w:r>
        <w:separator/>
      </w:r>
    </w:p>
  </w:endnote>
  <w:endnote w:type="continuationSeparator" w:id="0">
    <w:p w14:paraId="11BA2AF9" w14:textId="77777777" w:rsidR="00276BE3" w:rsidRDefault="00276BE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2D7E3" w14:textId="77777777" w:rsidR="00276BE3" w:rsidRDefault="00276BE3" w:rsidP="00590471">
      <w:r>
        <w:separator/>
      </w:r>
    </w:p>
  </w:footnote>
  <w:footnote w:type="continuationSeparator" w:id="0">
    <w:p w14:paraId="106D8815" w14:textId="77777777" w:rsidR="00276BE3" w:rsidRDefault="00276BE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M1qAVqgJ90tAAAA"/>
  </w:docVars>
  <w:rsids>
    <w:rsidRoot w:val="009109A0"/>
    <w:rsid w:val="00046D68"/>
    <w:rsid w:val="00055B72"/>
    <w:rsid w:val="00060042"/>
    <w:rsid w:val="0008685D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76BE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E4631"/>
    <w:rsid w:val="005F2306"/>
    <w:rsid w:val="00637D6E"/>
    <w:rsid w:val="006716D8"/>
    <w:rsid w:val="006920F0"/>
    <w:rsid w:val="006C020C"/>
    <w:rsid w:val="006D79A8"/>
    <w:rsid w:val="006F0CA2"/>
    <w:rsid w:val="007025F3"/>
    <w:rsid w:val="0070774D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7317A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1003E9"/>
    <w:rsid w:val="001C65AC"/>
    <w:rsid w:val="002A74E1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2023-09-26T14:00:00Z</dcterms:created>
  <dcterms:modified xsi:type="dcterms:W3CDTF">2023-09-26T14:00:00Z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