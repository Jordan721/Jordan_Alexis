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D43BC45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24E87" w:rsidRPr="00124E87">
              <w:t>Data Entry Specialist/Student Services Intern</w:t>
            </w:r>
            <w:r w:rsidR="00124E87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4085437F" w:rsidR="005F2306" w:rsidRDefault="005F2306" w:rsidP="005F2306">
            <w:pPr>
              <w:pStyle w:val="Contact"/>
            </w:pPr>
            <w:r>
              <w:t xml:space="preserve">• Experience using Cloud Computing </w:t>
            </w:r>
          </w:p>
          <w:p w14:paraId="3206C328" w14:textId="0DA529B1" w:rsidR="005F2306" w:rsidRDefault="005F2306" w:rsidP="005F2306">
            <w:pPr>
              <w:pStyle w:val="Contact"/>
            </w:pPr>
            <w:r>
              <w:t xml:space="preserve">• Experience </w:t>
            </w:r>
            <w:r w:rsidR="006130FA">
              <w:t>a</w:t>
            </w:r>
            <w:r w:rsidR="006130FA" w:rsidRPr="006130FA">
              <w:t>ddressing data inconsistencies by working with administrative staff to locate missing data.</w:t>
            </w:r>
          </w:p>
          <w:p w14:paraId="6BFE655C" w14:textId="78427689" w:rsidR="00A65B23" w:rsidRDefault="00A65B23" w:rsidP="005F2306">
            <w:pPr>
              <w:pStyle w:val="Contact"/>
            </w:pPr>
            <w:r>
              <w:t>• Sorting and filing information</w:t>
            </w:r>
            <w:r w:rsidR="00D859D6">
              <w:t xml:space="preserve"> in </w:t>
            </w:r>
            <w:r w:rsidR="0043274A">
              <w:t xml:space="preserve">an </w:t>
            </w:r>
            <w:r w:rsidR="00D859D6">
              <w:t>electronic Database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012D19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2FF3A1" w14:textId="77777777" w:rsidR="00012D19" w:rsidRDefault="00012D19" w:rsidP="00590471">
      <w:r>
        <w:separator/>
      </w:r>
    </w:p>
  </w:endnote>
  <w:endnote w:type="continuationSeparator" w:id="0">
    <w:p w14:paraId="1E1ADDE0" w14:textId="77777777" w:rsidR="00012D19" w:rsidRDefault="00012D1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7B8A99" w14:textId="77777777" w:rsidR="00012D19" w:rsidRDefault="00012D19" w:rsidP="00590471">
      <w:r>
        <w:separator/>
      </w:r>
    </w:p>
  </w:footnote>
  <w:footnote w:type="continuationSeparator" w:id="0">
    <w:p w14:paraId="36062038" w14:textId="77777777" w:rsidR="00012D19" w:rsidRDefault="00012D1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jAxqAYW5O4ktAAAA"/>
  </w:docVars>
  <w:rsids>
    <w:rsidRoot w:val="009109A0"/>
    <w:rsid w:val="00012D19"/>
    <w:rsid w:val="00046D68"/>
    <w:rsid w:val="00055B72"/>
    <w:rsid w:val="00060042"/>
    <w:rsid w:val="0008685D"/>
    <w:rsid w:val="000A1D4C"/>
    <w:rsid w:val="000D33AC"/>
    <w:rsid w:val="001110E7"/>
    <w:rsid w:val="00112FD7"/>
    <w:rsid w:val="00124E87"/>
    <w:rsid w:val="001253DD"/>
    <w:rsid w:val="00140826"/>
    <w:rsid w:val="001474A0"/>
    <w:rsid w:val="00150ABD"/>
    <w:rsid w:val="00193CEF"/>
    <w:rsid w:val="001F0410"/>
    <w:rsid w:val="001F6B67"/>
    <w:rsid w:val="002032BE"/>
    <w:rsid w:val="002141F1"/>
    <w:rsid w:val="00220F88"/>
    <w:rsid w:val="00222466"/>
    <w:rsid w:val="00236632"/>
    <w:rsid w:val="0025051A"/>
    <w:rsid w:val="0029260E"/>
    <w:rsid w:val="002B4549"/>
    <w:rsid w:val="002D1F2B"/>
    <w:rsid w:val="00310F17"/>
    <w:rsid w:val="003326CB"/>
    <w:rsid w:val="003644EB"/>
    <w:rsid w:val="00376291"/>
    <w:rsid w:val="003763B9"/>
    <w:rsid w:val="00380FD1"/>
    <w:rsid w:val="00383D02"/>
    <w:rsid w:val="00384CE1"/>
    <w:rsid w:val="003B1FAD"/>
    <w:rsid w:val="003B44E9"/>
    <w:rsid w:val="003F3122"/>
    <w:rsid w:val="003F49AC"/>
    <w:rsid w:val="0043274A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5F31B0"/>
    <w:rsid w:val="006130FA"/>
    <w:rsid w:val="00637D6E"/>
    <w:rsid w:val="00642DB2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073D3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A3586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247DC"/>
    <w:rsid w:val="00C350E3"/>
    <w:rsid w:val="00C44D3F"/>
    <w:rsid w:val="00C64C7A"/>
    <w:rsid w:val="00C8214F"/>
    <w:rsid w:val="00C83A18"/>
    <w:rsid w:val="00C9324F"/>
    <w:rsid w:val="00CC1E8B"/>
    <w:rsid w:val="00CD2321"/>
    <w:rsid w:val="00CE1E3D"/>
    <w:rsid w:val="00D053FA"/>
    <w:rsid w:val="00D26515"/>
    <w:rsid w:val="00D859D6"/>
    <w:rsid w:val="00E24775"/>
    <w:rsid w:val="00E26398"/>
    <w:rsid w:val="00E26AED"/>
    <w:rsid w:val="00E73AB8"/>
    <w:rsid w:val="00E77B5E"/>
    <w:rsid w:val="00E90A60"/>
    <w:rsid w:val="00EB6CCA"/>
    <w:rsid w:val="00ED47F7"/>
    <w:rsid w:val="00EE7E09"/>
    <w:rsid w:val="00F0223C"/>
    <w:rsid w:val="00F066DA"/>
    <w:rsid w:val="00F321ED"/>
    <w:rsid w:val="00F3235D"/>
    <w:rsid w:val="00F509FC"/>
    <w:rsid w:val="00F878BD"/>
    <w:rsid w:val="00FC7AC5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2035AB"/>
    <w:rsid w:val="00404B71"/>
    <w:rsid w:val="004329CA"/>
    <w:rsid w:val="004F1A7F"/>
    <w:rsid w:val="00596D49"/>
    <w:rsid w:val="005F31B0"/>
    <w:rsid w:val="00600FDC"/>
    <w:rsid w:val="00612E83"/>
    <w:rsid w:val="00656C85"/>
    <w:rsid w:val="00666782"/>
    <w:rsid w:val="00745AD3"/>
    <w:rsid w:val="008339A9"/>
    <w:rsid w:val="009E21B9"/>
    <w:rsid w:val="00A065D5"/>
    <w:rsid w:val="00B267AC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181</Words>
  <Characters>1221</Characters>
  <Application>Microsoft Office Word</Application>
  <DocSecurity>0</DocSecurity>
  <Lines>101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2024-05-08T14:21:00Z</dcterms:created>
  <dcterms:modified xsi:type="dcterms:W3CDTF">2024-05-08T14:21:00Z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