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73F8D6F2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D859D6" w:rsidRPr="00D859D6">
              <w:t>Order Entry Specialist</w:t>
            </w:r>
            <w:r w:rsidR="00D859D6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4085437F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6BFE655C" w14:textId="78427689" w:rsidR="00A65B23" w:rsidRDefault="00A65B23" w:rsidP="005F2306">
            <w:pPr>
              <w:pStyle w:val="Contact"/>
            </w:pPr>
            <w:r>
              <w:t>• Sorting and filing information</w:t>
            </w:r>
            <w:r w:rsidR="00D859D6">
              <w:t xml:space="preserve"> in </w:t>
            </w:r>
            <w:r w:rsidR="0043274A">
              <w:t xml:space="preserve">an </w:t>
            </w:r>
            <w:r w:rsidR="00D859D6">
              <w:t>electronic Database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89312" w14:textId="77777777" w:rsidR="00AA3586" w:rsidRDefault="00AA3586" w:rsidP="00590471">
      <w:r>
        <w:separator/>
      </w:r>
    </w:p>
  </w:endnote>
  <w:endnote w:type="continuationSeparator" w:id="0">
    <w:p w14:paraId="3E3D33E7" w14:textId="77777777" w:rsidR="00AA3586" w:rsidRDefault="00AA358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92F06" w14:textId="77777777" w:rsidR="00AA3586" w:rsidRDefault="00AA3586" w:rsidP="00590471">
      <w:r>
        <w:separator/>
      </w:r>
    </w:p>
  </w:footnote>
  <w:footnote w:type="continuationSeparator" w:id="0">
    <w:p w14:paraId="0EAB5567" w14:textId="77777777" w:rsidR="00AA3586" w:rsidRDefault="00AA358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C1rAZW8v1o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141F1"/>
    <w:rsid w:val="00220F88"/>
    <w:rsid w:val="00222466"/>
    <w:rsid w:val="00236632"/>
    <w:rsid w:val="0025051A"/>
    <w:rsid w:val="0029260E"/>
    <w:rsid w:val="002B4549"/>
    <w:rsid w:val="00310F17"/>
    <w:rsid w:val="003326CB"/>
    <w:rsid w:val="003644EB"/>
    <w:rsid w:val="00376291"/>
    <w:rsid w:val="003763B9"/>
    <w:rsid w:val="00380FD1"/>
    <w:rsid w:val="00383D02"/>
    <w:rsid w:val="00384CE1"/>
    <w:rsid w:val="003B1FAD"/>
    <w:rsid w:val="003B44E9"/>
    <w:rsid w:val="003F3122"/>
    <w:rsid w:val="003F49AC"/>
    <w:rsid w:val="0043274A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A3586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9324F"/>
    <w:rsid w:val="00CC1E8B"/>
    <w:rsid w:val="00CD2321"/>
    <w:rsid w:val="00CE1E3D"/>
    <w:rsid w:val="00D053FA"/>
    <w:rsid w:val="00D26515"/>
    <w:rsid w:val="00D859D6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066DA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4F1A7F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173</Words>
  <Characters>1146</Characters>
  <Application>Microsoft Office Word</Application>
  <DocSecurity>0</DocSecurity>
  <Lines>104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2023-11-09T18:23:00Z</dcterms:created>
  <dcterms:modified xsi:type="dcterms:W3CDTF">2023-11-09T18:37:00Z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