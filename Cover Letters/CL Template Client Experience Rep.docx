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7019F3C6" w:rsidR="00E77B5E" w:rsidRDefault="00B17F94" w:rsidP="004C74DF">
            <w:r>
              <w:t>Hello,</w:t>
            </w:r>
            <w:r w:rsidR="004C74DF">
              <w:t xml:space="preserve"> my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5834F0" w:rsidRPr="005834F0">
              <w:t>Client Experience Rep</w:t>
            </w:r>
            <w:r w:rsidR="005834F0">
              <w:t xml:space="preserve"> </w:t>
            </w:r>
            <w:r w:rsidR="004C74DF">
              <w:t>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7777777" w:rsidR="00B17F94" w:rsidRDefault="00B17F94" w:rsidP="00B17F94">
            <w:pPr>
              <w:pStyle w:val="Contact"/>
            </w:pPr>
            <w:r>
              <w:t>• Intermediate experience in using Microsoft Office.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4633C7D5" w14:textId="569228A0" w:rsidR="00B17F94" w:rsidRDefault="00B17F94" w:rsidP="00B17F94">
            <w:pPr>
              <w:pStyle w:val="Contact"/>
            </w:pPr>
            <w:r>
              <w:t xml:space="preserve">• Experience with entering data for an Event </w:t>
            </w:r>
            <w:r w:rsidR="00754DF1">
              <w:t>Calendar</w:t>
            </w:r>
          </w:p>
          <w:p w14:paraId="4B86001C" w14:textId="77777777" w:rsidR="00B17F94" w:rsidRDefault="00B17F94" w:rsidP="00B17F94">
            <w:pPr>
              <w:pStyle w:val="Contact"/>
            </w:pPr>
            <w:r>
              <w:t xml:space="preserve">• Experience using Google Cloud Computing </w:t>
            </w:r>
          </w:p>
          <w:p w14:paraId="30B5B25A" w14:textId="563854FD" w:rsidR="00B17F94" w:rsidRDefault="00B17F94" w:rsidP="00B17F94">
            <w:pPr>
              <w:pStyle w:val="Contact"/>
            </w:pPr>
            <w:r>
              <w:t xml:space="preserve">• Experience handling a Social Media Account </w:t>
            </w:r>
          </w:p>
          <w:p w14:paraId="013B66DD" w14:textId="51D2AE80" w:rsidR="00B17F94" w:rsidRDefault="00B17F94" w:rsidP="00B17F94">
            <w:pPr>
              <w:pStyle w:val="Contact"/>
            </w:pPr>
            <w:r>
              <w:t>• Sorting and filing information</w:t>
            </w:r>
          </w:p>
          <w:p w14:paraId="091CBBC0" w14:textId="4C8ABF06" w:rsidR="00B17F94" w:rsidRDefault="00B17F94" w:rsidP="0041550A">
            <w:pPr>
              <w:pStyle w:val="Contact"/>
            </w:pPr>
            <w:r>
              <w:t>• Experience with handling and proofreading Docs/Timesheets</w:t>
            </w:r>
          </w:p>
          <w:p w14:paraId="01CF2007" w14:textId="77777777" w:rsidR="0041550A" w:rsidRDefault="0041550A" w:rsidP="0041550A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4C3CC" w14:textId="77777777" w:rsidR="00C84DF5" w:rsidRDefault="00C84DF5" w:rsidP="00590471">
      <w:r>
        <w:separator/>
      </w:r>
    </w:p>
  </w:endnote>
  <w:endnote w:type="continuationSeparator" w:id="0">
    <w:p w14:paraId="344F021B" w14:textId="77777777" w:rsidR="00C84DF5" w:rsidRDefault="00C84DF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BE80F" w14:textId="77777777" w:rsidR="00C84DF5" w:rsidRDefault="00C84DF5" w:rsidP="00590471">
      <w:r>
        <w:separator/>
      </w:r>
    </w:p>
  </w:footnote>
  <w:footnote w:type="continuationSeparator" w:id="0">
    <w:p w14:paraId="1E88AD43" w14:textId="77777777" w:rsidR="00C84DF5" w:rsidRDefault="00C84DF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rQUAJ0UfvCwAAAA="/>
  </w:docVars>
  <w:rsids>
    <w:rsidRoot w:val="004C74DF"/>
    <w:rsid w:val="00055B72"/>
    <w:rsid w:val="00060042"/>
    <w:rsid w:val="000675DF"/>
    <w:rsid w:val="0008685D"/>
    <w:rsid w:val="00112FD7"/>
    <w:rsid w:val="001253DD"/>
    <w:rsid w:val="00150ABD"/>
    <w:rsid w:val="00222466"/>
    <w:rsid w:val="00236632"/>
    <w:rsid w:val="00263985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1550A"/>
    <w:rsid w:val="00493A3F"/>
    <w:rsid w:val="004C74DF"/>
    <w:rsid w:val="004E158A"/>
    <w:rsid w:val="005471D7"/>
    <w:rsid w:val="00565C77"/>
    <w:rsid w:val="0056708E"/>
    <w:rsid w:val="005801E5"/>
    <w:rsid w:val="005834F0"/>
    <w:rsid w:val="00590471"/>
    <w:rsid w:val="005D01FA"/>
    <w:rsid w:val="005D45DC"/>
    <w:rsid w:val="006716D8"/>
    <w:rsid w:val="006920F0"/>
    <w:rsid w:val="006C020C"/>
    <w:rsid w:val="006C4F61"/>
    <w:rsid w:val="006D79A8"/>
    <w:rsid w:val="00754DF1"/>
    <w:rsid w:val="007575B6"/>
    <w:rsid w:val="00776DA5"/>
    <w:rsid w:val="007F5B63"/>
    <w:rsid w:val="00803A0A"/>
    <w:rsid w:val="00846CB9"/>
    <w:rsid w:val="008A1E6E"/>
    <w:rsid w:val="008B108C"/>
    <w:rsid w:val="008C2CFC"/>
    <w:rsid w:val="009475DC"/>
    <w:rsid w:val="00967B93"/>
    <w:rsid w:val="00974F4C"/>
    <w:rsid w:val="009B591F"/>
    <w:rsid w:val="00A31B16"/>
    <w:rsid w:val="00A8343C"/>
    <w:rsid w:val="00AE68A8"/>
    <w:rsid w:val="00B17F94"/>
    <w:rsid w:val="00B30180"/>
    <w:rsid w:val="00B55546"/>
    <w:rsid w:val="00B6466C"/>
    <w:rsid w:val="00B76CDA"/>
    <w:rsid w:val="00C14078"/>
    <w:rsid w:val="00C83A18"/>
    <w:rsid w:val="00C84DF5"/>
    <w:rsid w:val="00CC1E8B"/>
    <w:rsid w:val="00CD2321"/>
    <w:rsid w:val="00CE1E3D"/>
    <w:rsid w:val="00D053FA"/>
    <w:rsid w:val="00D147AF"/>
    <w:rsid w:val="00D26515"/>
    <w:rsid w:val="00D4463C"/>
    <w:rsid w:val="00D735E6"/>
    <w:rsid w:val="00E26AED"/>
    <w:rsid w:val="00E73AB8"/>
    <w:rsid w:val="00E77B5E"/>
    <w:rsid w:val="00E90A60"/>
    <w:rsid w:val="00ED47F7"/>
    <w:rsid w:val="00EE7E09"/>
    <w:rsid w:val="00F0223C"/>
    <w:rsid w:val="00F3235D"/>
    <w:rsid w:val="00F33CD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77DB2"/>
    <w:rsid w:val="004D7C14"/>
    <w:rsid w:val="005C4EAC"/>
    <w:rsid w:val="008B0D8F"/>
    <w:rsid w:val="008D5695"/>
    <w:rsid w:val="00A42FD0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2023-09-02T17:28:00Z</dcterms:created>
  <dcterms:modified xsi:type="dcterms:W3CDTF">2023-09-02T17:28:00Z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