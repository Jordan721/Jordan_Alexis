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19076D70" w:rsidR="00E77B5E" w:rsidRDefault="009142DF" w:rsidP="00AE68A8">
            <w:r>
              <w:t>M</w:t>
            </w:r>
            <w:r w:rsidR="002C397E" w:rsidRPr="002C397E">
              <w:t>y name is Jordan Alexis</w:t>
            </w:r>
            <w:r w:rsidR="00993379">
              <w:t>,</w:t>
            </w:r>
            <w:r w:rsidR="002C397E" w:rsidRPr="002C397E">
              <w:t xml:space="preserve"> and I’m interested in filling your </w:t>
            </w:r>
            <w:r w:rsidR="001D3603">
              <w:t>O</w:t>
            </w:r>
            <w:r w:rsidR="002C397E">
              <w:t xml:space="preserve">ffice </w:t>
            </w:r>
            <w:r w:rsidR="001D3603">
              <w:t>A</w:t>
            </w:r>
            <w:r w:rsidR="002C397E">
              <w:t>ssistant</w:t>
            </w:r>
            <w:r w:rsidR="002C397E" w:rsidRPr="002C397E">
              <w:t xml:space="preserve"> </w:t>
            </w:r>
            <w:r w:rsidR="00990FF6" w:rsidRPr="00990FF6">
              <w:t>position</w:t>
            </w:r>
            <w:r w:rsidR="002C397E" w:rsidRPr="002C397E">
              <w:t xml:space="preserve">. It may please you to know </w:t>
            </w:r>
            <w:r w:rsidR="00993379">
              <w:t xml:space="preserve">that </w:t>
            </w:r>
            <w:r w:rsidR="002C397E" w:rsidRPr="002C397E">
              <w:t>I have experience in</w:t>
            </w:r>
            <w:r w:rsidR="00993379">
              <w:t xml:space="preserve"> the following</w:t>
            </w:r>
            <w:r w:rsidR="002C397E" w:rsidRPr="002C397E">
              <w:t>:</w:t>
            </w:r>
          </w:p>
          <w:p w14:paraId="683282C8" w14:textId="77777777" w:rsidR="009142DF" w:rsidRDefault="009142DF" w:rsidP="009142DF">
            <w:pPr>
              <w:pStyle w:val="Contact"/>
            </w:pPr>
            <w:r>
              <w:t>• With two years of experience with handling information for clients.</w:t>
            </w:r>
          </w:p>
          <w:p w14:paraId="74D01110" w14:textId="77777777" w:rsidR="009142DF" w:rsidRDefault="009142DF" w:rsidP="009142DF">
            <w:pPr>
              <w:pStyle w:val="Contact"/>
            </w:pPr>
            <w:r>
              <w:t>• Intermediate experience in using Microsoft Office and Google Suite</w:t>
            </w:r>
          </w:p>
          <w:p w14:paraId="6D2B8DEB" w14:textId="77777777" w:rsidR="009142DF" w:rsidRDefault="009142DF" w:rsidP="009142DF">
            <w:pPr>
              <w:pStyle w:val="Contact"/>
            </w:pPr>
            <w:r>
              <w:t>• Excellent oral and verbal communication.</w:t>
            </w:r>
          </w:p>
          <w:p w14:paraId="3AF05AFF" w14:textId="77777777" w:rsidR="009142DF" w:rsidRDefault="009142DF" w:rsidP="009142DF">
            <w:pPr>
              <w:pStyle w:val="Contact"/>
            </w:pPr>
            <w:r>
              <w:t>• Answering Inquiries and Solutions in a timely matter.</w:t>
            </w:r>
          </w:p>
          <w:p w14:paraId="31DFAE65" w14:textId="77777777" w:rsidR="009142DF" w:rsidRDefault="009142DF" w:rsidP="009142DF">
            <w:pPr>
              <w:pStyle w:val="Contact"/>
            </w:pPr>
            <w:r>
              <w:t>• Experience with entering data for an Event Calendar.</w:t>
            </w:r>
          </w:p>
          <w:p w14:paraId="6D3236A6" w14:textId="77777777" w:rsidR="009142DF" w:rsidRDefault="009142DF" w:rsidP="009142DF">
            <w:pPr>
              <w:pStyle w:val="Contact"/>
            </w:pPr>
            <w:r>
              <w:t>• Experience using Cloud Computing.</w:t>
            </w:r>
          </w:p>
          <w:p w14:paraId="3A6775F7" w14:textId="77777777" w:rsidR="009142DF" w:rsidRDefault="009142DF" w:rsidP="009142DF">
            <w:pPr>
              <w:pStyle w:val="Contact"/>
            </w:pPr>
            <w:r>
              <w:t>• Sorting and filing information into an Electronic Database.</w:t>
            </w:r>
          </w:p>
          <w:p w14:paraId="2E2561B8" w14:textId="77777777" w:rsidR="009142DF" w:rsidRDefault="009142DF" w:rsidP="009142DF">
            <w:pPr>
              <w:pStyle w:val="Contact"/>
            </w:pPr>
            <w:r>
              <w:t>• Scanning Papers and Parsing Through them in a timely matter.</w:t>
            </w:r>
          </w:p>
          <w:p w14:paraId="6B229347" w14:textId="77777777" w:rsidR="009142DF" w:rsidRDefault="009142DF" w:rsidP="009142DF">
            <w:pPr>
              <w:pStyle w:val="Contact"/>
            </w:pPr>
            <w:r>
              <w:t>• Experience with handling and proofreading Documents.</w:t>
            </w:r>
          </w:p>
          <w:p w14:paraId="2878F6EB" w14:textId="77777777" w:rsidR="009142DF" w:rsidRDefault="009142DF" w:rsidP="009142DF">
            <w:pPr>
              <w:pStyle w:val="Contact"/>
            </w:pPr>
            <w:r>
              <w:t>• Ability to multitask and prioritize tasks effectively.</w:t>
            </w:r>
          </w:p>
          <w:p w14:paraId="2FB11E22" w14:textId="77777777" w:rsidR="009142DF" w:rsidRDefault="009142DF" w:rsidP="009142DF">
            <w:pPr>
              <w:pStyle w:val="Contact"/>
            </w:pPr>
          </w:p>
          <w:p w14:paraId="265206FB" w14:textId="1C12FDD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F927402" w14:textId="77777777" w:rsidR="00B2148F" w:rsidRDefault="00B2148F" w:rsidP="002C397E">
            <w:pPr>
              <w:pStyle w:val="Contact"/>
            </w:pP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BC8CE" w14:textId="77777777" w:rsidR="00856557" w:rsidRDefault="00856557" w:rsidP="00590471">
      <w:r>
        <w:separator/>
      </w:r>
    </w:p>
  </w:endnote>
  <w:endnote w:type="continuationSeparator" w:id="0">
    <w:p w14:paraId="17EFE1D4" w14:textId="77777777" w:rsidR="00856557" w:rsidRDefault="0085655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090BE" w14:textId="77777777" w:rsidR="00856557" w:rsidRDefault="00856557" w:rsidP="00590471">
      <w:r>
        <w:separator/>
      </w:r>
    </w:p>
  </w:footnote>
  <w:footnote w:type="continuationSeparator" w:id="0">
    <w:p w14:paraId="7A39960E" w14:textId="77777777" w:rsidR="00856557" w:rsidRDefault="0085655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oFAPqpEswtAAAA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5724F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D01FA"/>
    <w:rsid w:val="005D45DC"/>
    <w:rsid w:val="005E22BF"/>
    <w:rsid w:val="005E2822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56557"/>
    <w:rsid w:val="008A1E6E"/>
    <w:rsid w:val="008B108C"/>
    <w:rsid w:val="008B2855"/>
    <w:rsid w:val="008C2CFC"/>
    <w:rsid w:val="008F1AA2"/>
    <w:rsid w:val="009142DF"/>
    <w:rsid w:val="009475DC"/>
    <w:rsid w:val="00967B93"/>
    <w:rsid w:val="00990FF6"/>
    <w:rsid w:val="00993379"/>
    <w:rsid w:val="009B591F"/>
    <w:rsid w:val="00A31B16"/>
    <w:rsid w:val="00A67460"/>
    <w:rsid w:val="00AA5C13"/>
    <w:rsid w:val="00AE68A8"/>
    <w:rsid w:val="00B2148F"/>
    <w:rsid w:val="00B27888"/>
    <w:rsid w:val="00B50C79"/>
    <w:rsid w:val="00B6466C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B410C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5A0976"/>
    <w:rsid w:val="006F14BA"/>
    <w:rsid w:val="00937F83"/>
    <w:rsid w:val="009D499F"/>
    <w:rsid w:val="00A6492F"/>
    <w:rsid w:val="00A70886"/>
    <w:rsid w:val="00C07106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188</Words>
  <Characters>1246</Characters>
  <Application>Microsoft Office Word</Application>
  <DocSecurity>0</DocSecurity>
  <Lines>113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2023-09-10T17:58:00Z</dcterms:created>
  <dcterms:modified xsi:type="dcterms:W3CDTF">2023-11-14T14:58:00Z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