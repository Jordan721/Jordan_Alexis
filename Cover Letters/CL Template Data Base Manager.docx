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522F443B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A37DA5" w:rsidRPr="00A37DA5">
              <w:t>Manager of Data Systems</w:t>
            </w:r>
            <w:r w:rsidR="00A37DA5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6DCFB9E3" w14:textId="70D294C2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1B2DA6BA" w14:textId="37A7D8E6" w:rsidR="0019098F" w:rsidRDefault="0019098F" w:rsidP="00165C7D">
            <w:pPr>
              <w:pStyle w:val="Contact"/>
            </w:pPr>
            <w:r>
              <w:t xml:space="preserve">• Knowledge of how Databases operate 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23B497D2" w:rsidR="006D7A2A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E4D95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9B00D" w14:textId="77777777" w:rsidR="00F94D4A" w:rsidRDefault="00F94D4A" w:rsidP="00590471">
      <w:r>
        <w:separator/>
      </w:r>
    </w:p>
  </w:endnote>
  <w:endnote w:type="continuationSeparator" w:id="0">
    <w:p w14:paraId="2D901DC1" w14:textId="77777777" w:rsidR="00F94D4A" w:rsidRDefault="00F94D4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4973F" w14:textId="77777777" w:rsidR="00F94D4A" w:rsidRDefault="00F94D4A" w:rsidP="00590471">
      <w:r>
        <w:separator/>
      </w:r>
    </w:p>
  </w:footnote>
  <w:footnote w:type="continuationSeparator" w:id="0">
    <w:p w14:paraId="6D1688E4" w14:textId="77777777" w:rsidR="00F94D4A" w:rsidRDefault="00F94D4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1351E"/>
    <w:rsid w:val="00055B72"/>
    <w:rsid w:val="00060042"/>
    <w:rsid w:val="0008685D"/>
    <w:rsid w:val="0009795B"/>
    <w:rsid w:val="00110596"/>
    <w:rsid w:val="00112FD7"/>
    <w:rsid w:val="001253DD"/>
    <w:rsid w:val="00150ABD"/>
    <w:rsid w:val="00164A48"/>
    <w:rsid w:val="00165C7D"/>
    <w:rsid w:val="0019098F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17C00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22F0A"/>
    <w:rsid w:val="0094707B"/>
    <w:rsid w:val="009475DC"/>
    <w:rsid w:val="00967B93"/>
    <w:rsid w:val="009A35C9"/>
    <w:rsid w:val="009B591F"/>
    <w:rsid w:val="00A31B16"/>
    <w:rsid w:val="00A37DA5"/>
    <w:rsid w:val="00A852DC"/>
    <w:rsid w:val="00AA1538"/>
    <w:rsid w:val="00AE68A8"/>
    <w:rsid w:val="00B60CA6"/>
    <w:rsid w:val="00B6466C"/>
    <w:rsid w:val="00B66D5C"/>
    <w:rsid w:val="00B76CDA"/>
    <w:rsid w:val="00C14078"/>
    <w:rsid w:val="00C4634A"/>
    <w:rsid w:val="00C774FF"/>
    <w:rsid w:val="00C83A18"/>
    <w:rsid w:val="00CB0CD3"/>
    <w:rsid w:val="00CC1E8B"/>
    <w:rsid w:val="00CD2321"/>
    <w:rsid w:val="00CD2FD7"/>
    <w:rsid w:val="00CE1E3D"/>
    <w:rsid w:val="00CE4D95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94D4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2023-09-10T17:28:00Z</dcterms:created>
  <dcterms:modified xsi:type="dcterms:W3CDTF">2023-09-10T17:28:00Z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