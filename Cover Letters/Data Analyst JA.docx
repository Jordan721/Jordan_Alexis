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E7E7B85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17314D" w:rsidRPr="0017314D">
              <w:t>Data Analyst</w:t>
            </w:r>
            <w:r w:rsidR="0017314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142288A2" w:rsidR="00165C7D" w:rsidRDefault="00165C7D" w:rsidP="00165C7D">
            <w:pPr>
              <w:pStyle w:val="Contact"/>
            </w:pPr>
            <w:r>
              <w:t xml:space="preserve">• </w:t>
            </w:r>
            <w:proofErr w:type="spellStart"/>
            <w:r w:rsidR="005147DD">
              <w:t>Formating</w:t>
            </w:r>
            <w:proofErr w:type="spellEnd"/>
            <w:r w:rsidR="005147DD">
              <w:t xml:space="preserve"> data into an Electronic Database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356FAE6D" w14:textId="30190D3C" w:rsidR="005147DD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C1D834C" w:rsidR="006D7A2A" w:rsidRDefault="006D7A2A" w:rsidP="00165C7D">
            <w:pPr>
              <w:pStyle w:val="Contact"/>
            </w:pPr>
            <w:r w:rsidRPr="006D7A2A">
              <w:t xml:space="preserve">• </w:t>
            </w:r>
            <w:r w:rsidR="005147DD">
              <w:t>Preparing</w:t>
            </w:r>
            <w:r w:rsidR="0017314D">
              <w:t xml:space="preserve"> </w:t>
            </w:r>
            <w:r w:rsidR="005147DD">
              <w:t>charts</w:t>
            </w:r>
            <w:r w:rsidR="0017314D" w:rsidRPr="0017314D">
              <w:t xml:space="preserve"> and graphs, </w:t>
            </w:r>
            <w:r w:rsidR="005147DD">
              <w:t>writing</w:t>
            </w:r>
            <w:r w:rsidR="0017314D" w:rsidRPr="0017314D">
              <w:t xml:space="preserve"> reports</w:t>
            </w:r>
            <w:r w:rsidR="005147DD">
              <w:t>,</w:t>
            </w:r>
            <w:r w:rsidR="0017314D" w:rsidRPr="0017314D">
              <w:t xml:space="preserve"> and </w:t>
            </w:r>
            <w:r w:rsidR="005147DD">
              <w:t>presenting</w:t>
            </w:r>
            <w:r w:rsidR="0017314D" w:rsidRPr="0017314D">
              <w:t xml:space="preserve"> results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B8EA4" w14:textId="77777777" w:rsidR="00886F52" w:rsidRDefault="00886F52" w:rsidP="00590471">
      <w:r>
        <w:separator/>
      </w:r>
    </w:p>
  </w:endnote>
  <w:endnote w:type="continuationSeparator" w:id="0">
    <w:p w14:paraId="322A828F" w14:textId="77777777" w:rsidR="00886F52" w:rsidRDefault="00886F5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54B6E" w14:textId="77777777" w:rsidR="00886F52" w:rsidRDefault="00886F52" w:rsidP="00590471">
      <w:r>
        <w:separator/>
      </w:r>
    </w:p>
  </w:footnote>
  <w:footnote w:type="continuationSeparator" w:id="0">
    <w:p w14:paraId="380CBE2F" w14:textId="77777777" w:rsidR="00886F52" w:rsidRDefault="00886F5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3255A"/>
    <w:rsid w:val="00055B72"/>
    <w:rsid w:val="00060042"/>
    <w:rsid w:val="0008685D"/>
    <w:rsid w:val="000B06AA"/>
    <w:rsid w:val="00110596"/>
    <w:rsid w:val="00112FD7"/>
    <w:rsid w:val="001253DD"/>
    <w:rsid w:val="00150ABD"/>
    <w:rsid w:val="00164A48"/>
    <w:rsid w:val="00165C7D"/>
    <w:rsid w:val="0017314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147DD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86F52"/>
    <w:rsid w:val="008A1E6E"/>
    <w:rsid w:val="008A39EA"/>
    <w:rsid w:val="008B108C"/>
    <w:rsid w:val="008B7185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2023-09-20T18:34:00Z</dcterms:created>
  <dcterms:modified xsi:type="dcterms:W3CDTF">2023-09-20T18:36:00Z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