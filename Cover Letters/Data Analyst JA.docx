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7E7E7B85" w:rsidR="00E77B5E" w:rsidRDefault="00165C7D" w:rsidP="00165C7D">
            <w:r>
              <w:t>Hello, my name is Jordan Alexis</w:t>
            </w:r>
            <w:r w:rsidR="008A39EA">
              <w:t>,</w:t>
            </w:r>
            <w:r>
              <w:t xml:space="preserve"> and I’m interested in </w:t>
            </w:r>
            <w:r w:rsidRPr="00165C7D">
              <w:t xml:space="preserve">filling your </w:t>
            </w:r>
            <w:r w:rsidR="0017314D" w:rsidRPr="0017314D">
              <w:t>Data Analyst</w:t>
            </w:r>
            <w:r w:rsidR="0017314D">
              <w:t xml:space="preserve">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8A39EA">
              <w:t xml:space="preserve">that </w:t>
            </w:r>
            <w:r w:rsidRPr="00165C7D">
              <w:t>I have experience in</w:t>
            </w:r>
            <w:r w:rsidR="008A39EA">
              <w:t xml:space="preserve"> the following</w:t>
            </w:r>
            <w:r w:rsidRPr="00165C7D">
              <w:t>:</w:t>
            </w:r>
          </w:p>
          <w:p w14:paraId="6B90273E" w14:textId="77777777" w:rsidR="00B41DA5" w:rsidRDefault="00B41DA5" w:rsidP="00B41DA5">
            <w:pPr>
              <w:pStyle w:val="Contact"/>
            </w:pPr>
            <w:r>
              <w:t>• With two years of experience with handling information for clients.</w:t>
            </w:r>
          </w:p>
          <w:p w14:paraId="143E6A57" w14:textId="77777777" w:rsidR="00B41DA5" w:rsidRDefault="00B41DA5" w:rsidP="00B41DA5">
            <w:pPr>
              <w:pStyle w:val="Contact"/>
            </w:pPr>
            <w:r>
              <w:t>• Intermediate experience in using Microsoft Office.</w:t>
            </w:r>
          </w:p>
          <w:p w14:paraId="398245FA" w14:textId="77777777" w:rsidR="00B41DA5" w:rsidRDefault="00B41DA5" w:rsidP="00B41DA5">
            <w:pPr>
              <w:pStyle w:val="Contact"/>
            </w:pPr>
            <w:r>
              <w:t>• Excellent oral and verbal communication.</w:t>
            </w:r>
          </w:p>
          <w:p w14:paraId="55C34E67" w14:textId="77777777" w:rsidR="00B41DA5" w:rsidRDefault="00B41DA5" w:rsidP="00B41DA5">
            <w:pPr>
              <w:pStyle w:val="Contact"/>
            </w:pPr>
            <w:r>
              <w:t>• Formatting data into an Electronic Database</w:t>
            </w:r>
          </w:p>
          <w:p w14:paraId="40A3A34E" w14:textId="77777777" w:rsidR="00B41DA5" w:rsidRDefault="00B41DA5" w:rsidP="00B41DA5">
            <w:pPr>
              <w:pStyle w:val="Contact"/>
            </w:pPr>
            <w:r>
              <w:t>• Experience using Google Cloud Computing</w:t>
            </w:r>
          </w:p>
          <w:p w14:paraId="60BCB1AA" w14:textId="77777777" w:rsidR="00B41DA5" w:rsidRDefault="00B41DA5" w:rsidP="00B41DA5">
            <w:pPr>
              <w:pStyle w:val="Contact"/>
            </w:pPr>
            <w:r>
              <w:t>• Sorting and filing information</w:t>
            </w:r>
          </w:p>
          <w:p w14:paraId="41F8A7CA" w14:textId="77777777" w:rsidR="00B41DA5" w:rsidRDefault="00B41DA5" w:rsidP="00B41DA5">
            <w:pPr>
              <w:pStyle w:val="Contact"/>
            </w:pPr>
            <w:r>
              <w:t>• Transferring Data from Paper/Spoken to Electronic</w:t>
            </w:r>
          </w:p>
          <w:p w14:paraId="6B5F092D" w14:textId="7B49D2D6" w:rsidR="00165C7D" w:rsidRDefault="00B41DA5" w:rsidP="00B41DA5">
            <w:pPr>
              <w:pStyle w:val="Contact"/>
            </w:pPr>
            <w:r>
              <w:t>• Preparing charts and graphs, writing reports, and presenting results</w:t>
            </w:r>
          </w:p>
          <w:p w14:paraId="2438FA22" w14:textId="77777777" w:rsidR="00B41DA5" w:rsidRDefault="00B41DA5" w:rsidP="00B41DA5">
            <w:pPr>
              <w:pStyle w:val="Contact"/>
            </w:pPr>
          </w:p>
          <w:p w14:paraId="7FC99EA4" w14:textId="7111CDC5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7F7F3" w14:textId="77777777" w:rsidR="00EA0B46" w:rsidRDefault="00EA0B46" w:rsidP="00590471">
      <w:r>
        <w:separator/>
      </w:r>
    </w:p>
  </w:endnote>
  <w:endnote w:type="continuationSeparator" w:id="0">
    <w:p w14:paraId="7D7BBC90" w14:textId="77777777" w:rsidR="00EA0B46" w:rsidRDefault="00EA0B46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CDCA52" w14:textId="77777777" w:rsidR="00EA0B46" w:rsidRDefault="00EA0B46" w:rsidP="00590471">
      <w:r>
        <w:separator/>
      </w:r>
    </w:p>
  </w:footnote>
  <w:footnote w:type="continuationSeparator" w:id="0">
    <w:p w14:paraId="45519B29" w14:textId="77777777" w:rsidR="00EA0B46" w:rsidRDefault="00EA0B46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M0MzY3sDQ0MzExsDRV0lEKTi0uzszPAykwrQUAUvlgIywAAAA="/>
  </w:docVars>
  <w:rsids>
    <w:rsidRoot w:val="00165C7D"/>
    <w:rsid w:val="0003255A"/>
    <w:rsid w:val="00055B72"/>
    <w:rsid w:val="00060042"/>
    <w:rsid w:val="0008685D"/>
    <w:rsid w:val="000B06AA"/>
    <w:rsid w:val="00110596"/>
    <w:rsid w:val="00112FD7"/>
    <w:rsid w:val="001253DD"/>
    <w:rsid w:val="00150ABD"/>
    <w:rsid w:val="00164A48"/>
    <w:rsid w:val="00165C7D"/>
    <w:rsid w:val="0017314D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3D02"/>
    <w:rsid w:val="00384CE1"/>
    <w:rsid w:val="003D7753"/>
    <w:rsid w:val="00420924"/>
    <w:rsid w:val="004E158A"/>
    <w:rsid w:val="005139CC"/>
    <w:rsid w:val="005147DD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D01FA"/>
    <w:rsid w:val="005D45DC"/>
    <w:rsid w:val="006716D8"/>
    <w:rsid w:val="006920F0"/>
    <w:rsid w:val="006C020C"/>
    <w:rsid w:val="006D79A8"/>
    <w:rsid w:val="006D7A2A"/>
    <w:rsid w:val="00732040"/>
    <w:rsid w:val="007575B6"/>
    <w:rsid w:val="007F5B63"/>
    <w:rsid w:val="00803A0A"/>
    <w:rsid w:val="00822EA3"/>
    <w:rsid w:val="00846CB9"/>
    <w:rsid w:val="00886F52"/>
    <w:rsid w:val="008A1E6E"/>
    <w:rsid w:val="008A39EA"/>
    <w:rsid w:val="008B108C"/>
    <w:rsid w:val="008B7185"/>
    <w:rsid w:val="008C2CFC"/>
    <w:rsid w:val="009475DC"/>
    <w:rsid w:val="00967B93"/>
    <w:rsid w:val="009A35C9"/>
    <w:rsid w:val="009B591F"/>
    <w:rsid w:val="00A31B16"/>
    <w:rsid w:val="00A852DC"/>
    <w:rsid w:val="00AA1538"/>
    <w:rsid w:val="00AE68A8"/>
    <w:rsid w:val="00B41DA5"/>
    <w:rsid w:val="00B436DF"/>
    <w:rsid w:val="00B60CA6"/>
    <w:rsid w:val="00B6466C"/>
    <w:rsid w:val="00B66D5C"/>
    <w:rsid w:val="00B76CDA"/>
    <w:rsid w:val="00BC4963"/>
    <w:rsid w:val="00C14078"/>
    <w:rsid w:val="00C774FF"/>
    <w:rsid w:val="00C83A18"/>
    <w:rsid w:val="00CB0CD3"/>
    <w:rsid w:val="00CC1E8B"/>
    <w:rsid w:val="00CD2321"/>
    <w:rsid w:val="00CD2FD7"/>
    <w:rsid w:val="00CE1E3D"/>
    <w:rsid w:val="00CF3DD7"/>
    <w:rsid w:val="00D053FA"/>
    <w:rsid w:val="00D26515"/>
    <w:rsid w:val="00D7108B"/>
    <w:rsid w:val="00D8431B"/>
    <w:rsid w:val="00D97481"/>
    <w:rsid w:val="00E26AED"/>
    <w:rsid w:val="00E602F2"/>
    <w:rsid w:val="00E66E5B"/>
    <w:rsid w:val="00E73AB8"/>
    <w:rsid w:val="00E77B5E"/>
    <w:rsid w:val="00E90A60"/>
    <w:rsid w:val="00EA0B46"/>
    <w:rsid w:val="00ED47F7"/>
    <w:rsid w:val="00EE0125"/>
    <w:rsid w:val="00EE2A4B"/>
    <w:rsid w:val="00EE7E09"/>
    <w:rsid w:val="00F0223C"/>
    <w:rsid w:val="00F159F3"/>
    <w:rsid w:val="00F3235D"/>
    <w:rsid w:val="00F4192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2023-09-20T18:34:00Z</dcterms:created>
  <dcterms:modified xsi:type="dcterms:W3CDTF">2023-09-26T23:58:00Z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089209cdc548b6a466b280beb2f6751a28834e7b4c1c6b9ea5c2f7df550905de</vt:lpwstr>
  </property>
</Properties>
</file>