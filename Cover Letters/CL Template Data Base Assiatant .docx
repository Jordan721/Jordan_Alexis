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74663817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>ata</w:t>
            </w:r>
            <w:r w:rsidR="006E30F8">
              <w:t xml:space="preserve">base Assistant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025A2" w14:textId="77777777" w:rsidR="008B229F" w:rsidRDefault="008B229F" w:rsidP="00590471">
      <w:r>
        <w:separator/>
      </w:r>
    </w:p>
  </w:endnote>
  <w:endnote w:type="continuationSeparator" w:id="0">
    <w:p w14:paraId="773893DC" w14:textId="77777777" w:rsidR="008B229F" w:rsidRDefault="008B229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B81D9" w14:textId="77777777" w:rsidR="008B229F" w:rsidRDefault="008B229F" w:rsidP="00590471">
      <w:r>
        <w:separator/>
      </w:r>
    </w:p>
  </w:footnote>
  <w:footnote w:type="continuationSeparator" w:id="0">
    <w:p w14:paraId="21719E8D" w14:textId="77777777" w:rsidR="008B229F" w:rsidRDefault="008B229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4FAA/9Ug4tAAAA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6E30F8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B229F"/>
    <w:rsid w:val="008C2CFC"/>
    <w:rsid w:val="0094707B"/>
    <w:rsid w:val="009475DC"/>
    <w:rsid w:val="00967B93"/>
    <w:rsid w:val="009A35C9"/>
    <w:rsid w:val="009B591F"/>
    <w:rsid w:val="00A31B16"/>
    <w:rsid w:val="00A852DC"/>
    <w:rsid w:val="00AA1538"/>
    <w:rsid w:val="00AE68A8"/>
    <w:rsid w:val="00B60CA6"/>
    <w:rsid w:val="00B6466C"/>
    <w:rsid w:val="00B66D5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97481"/>
    <w:rsid w:val="00E26AED"/>
    <w:rsid w:val="00E602F2"/>
    <w:rsid w:val="00E73AB8"/>
    <w:rsid w:val="00E77B5E"/>
    <w:rsid w:val="00E90A60"/>
    <w:rsid w:val="00ED47F7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2023-02-11T22:58:00Z</dcterms:created>
  <dcterms:modified xsi:type="dcterms:W3CDTF">2023-02-11T22:58:00Z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