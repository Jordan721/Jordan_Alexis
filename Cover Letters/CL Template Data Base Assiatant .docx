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74663817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>ata</w:t>
            </w:r>
            <w:r w:rsidR="006E30F8">
              <w:t xml:space="preserve">base Assistant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6DCFB9E3" w14:textId="70D294C2" w:rsidR="00165C7D" w:rsidRDefault="00165C7D" w:rsidP="00165C7D">
            <w:pPr>
              <w:pStyle w:val="Contact"/>
            </w:pPr>
            <w:r>
              <w:t>• Experience using Cloud Computing</w:t>
            </w:r>
          </w:p>
          <w:p w14:paraId="1B2DA6BA" w14:textId="37A7D8E6" w:rsidR="0019098F" w:rsidRDefault="0019098F" w:rsidP="00165C7D">
            <w:pPr>
              <w:pStyle w:val="Contact"/>
            </w:pPr>
            <w:r>
              <w:t xml:space="preserve">• Knowledge of how Databases operate 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4677ACE7" w:rsidR="00732040" w:rsidRDefault="00732040" w:rsidP="00165C7D">
            <w:pPr>
              <w:pStyle w:val="Contact"/>
            </w:pPr>
            <w:r>
              <w:t>• Transfer</w:t>
            </w:r>
            <w:r w:rsidR="004E058B">
              <w:t>r</w:t>
            </w:r>
            <w:r>
              <w:t>ing Data from Paper/Spoken to Electronic</w:t>
            </w:r>
          </w:p>
          <w:p w14:paraId="6B497B35" w14:textId="23B497D2" w:rsidR="006D7A2A" w:rsidRDefault="006D7A2A" w:rsidP="00165C7D">
            <w:pPr>
              <w:pStyle w:val="Contact"/>
            </w:pPr>
            <w:r w:rsidRPr="006D7A2A">
              <w:t xml:space="preserve">• Experience with handling and proofreading </w:t>
            </w:r>
            <w:r w:rsidR="00CE4D95">
              <w:t>Documents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D666E" w14:textId="77777777" w:rsidR="001966EE" w:rsidRDefault="001966EE" w:rsidP="00590471">
      <w:r>
        <w:separator/>
      </w:r>
    </w:p>
  </w:endnote>
  <w:endnote w:type="continuationSeparator" w:id="0">
    <w:p w14:paraId="4A575076" w14:textId="77777777" w:rsidR="001966EE" w:rsidRDefault="001966E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FBE97" w14:textId="77777777" w:rsidR="001966EE" w:rsidRDefault="001966EE" w:rsidP="00590471">
      <w:r>
        <w:separator/>
      </w:r>
    </w:p>
  </w:footnote>
  <w:footnote w:type="continuationSeparator" w:id="0">
    <w:p w14:paraId="14EAAB4A" w14:textId="77777777" w:rsidR="001966EE" w:rsidRDefault="001966E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0FAIlaCFgtAAAA"/>
  </w:docVars>
  <w:rsids>
    <w:rsidRoot w:val="00165C7D"/>
    <w:rsid w:val="0001351E"/>
    <w:rsid w:val="00055B72"/>
    <w:rsid w:val="00060042"/>
    <w:rsid w:val="0008685D"/>
    <w:rsid w:val="0009795B"/>
    <w:rsid w:val="00110596"/>
    <w:rsid w:val="00112FD7"/>
    <w:rsid w:val="001253DD"/>
    <w:rsid w:val="00150ABD"/>
    <w:rsid w:val="00164A48"/>
    <w:rsid w:val="00165C7D"/>
    <w:rsid w:val="0019098F"/>
    <w:rsid w:val="001966EE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E058B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6E30F8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B229F"/>
    <w:rsid w:val="008C2CFC"/>
    <w:rsid w:val="00922F0A"/>
    <w:rsid w:val="0094707B"/>
    <w:rsid w:val="009475DC"/>
    <w:rsid w:val="00967B93"/>
    <w:rsid w:val="009A35C9"/>
    <w:rsid w:val="009B591F"/>
    <w:rsid w:val="00A31B16"/>
    <w:rsid w:val="00A852DC"/>
    <w:rsid w:val="00AA1538"/>
    <w:rsid w:val="00AE68A8"/>
    <w:rsid w:val="00B60CA6"/>
    <w:rsid w:val="00B6466C"/>
    <w:rsid w:val="00B66D5C"/>
    <w:rsid w:val="00B76CDA"/>
    <w:rsid w:val="00C14078"/>
    <w:rsid w:val="00C4634A"/>
    <w:rsid w:val="00C774FF"/>
    <w:rsid w:val="00C83A18"/>
    <w:rsid w:val="00CB0CD3"/>
    <w:rsid w:val="00CC1E8B"/>
    <w:rsid w:val="00CD2321"/>
    <w:rsid w:val="00CD2FD7"/>
    <w:rsid w:val="00CE1E3D"/>
    <w:rsid w:val="00CE4D95"/>
    <w:rsid w:val="00CF3DD7"/>
    <w:rsid w:val="00D053FA"/>
    <w:rsid w:val="00D26515"/>
    <w:rsid w:val="00D8431B"/>
    <w:rsid w:val="00D97481"/>
    <w:rsid w:val="00E26AED"/>
    <w:rsid w:val="00E602F2"/>
    <w:rsid w:val="00E73AB8"/>
    <w:rsid w:val="00E77B5E"/>
    <w:rsid w:val="00E90A60"/>
    <w:rsid w:val="00ED47F7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2023-02-11T22:58:00Z</dcterms:created>
  <dcterms:modified xsi:type="dcterms:W3CDTF">2023-09-24T18:26:00Z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