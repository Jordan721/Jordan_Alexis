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0F7C8613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3007DF" w:rsidRPr="003007DF">
              <w:t>Operations Assistant</w:t>
            </w:r>
            <w:r w:rsidR="003007DF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479895DC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  <w:r w:rsidR="0004761B">
              <w:t>/issues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3E943157" w:rsidR="005F2306" w:rsidRDefault="005F2306" w:rsidP="005F2306">
            <w:pPr>
              <w:pStyle w:val="Contact"/>
            </w:pPr>
            <w:r>
              <w:t xml:space="preserve">• Experience with entering data </w:t>
            </w:r>
            <w:r w:rsidR="00F55EEA">
              <w:t>into a database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7FB0BD9F" w14:textId="677B3CAF" w:rsidR="007676C5" w:rsidRDefault="00BA009A" w:rsidP="005F2306">
            <w:pPr>
              <w:pStyle w:val="Contact"/>
            </w:pPr>
            <w:r>
              <w:t xml:space="preserve">• </w:t>
            </w:r>
            <w:r>
              <w:t xml:space="preserve">Experience with entering </w:t>
            </w:r>
            <w:r w:rsidR="007676C5">
              <w:t>data</w:t>
            </w:r>
            <w:r>
              <w:t xml:space="preserve"> for an Event </w:t>
            </w:r>
            <w:r w:rsidR="007676C5">
              <w:t>Calendar</w:t>
            </w:r>
            <w:r>
              <w:t xml:space="preserve"> 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60336" w14:textId="77777777" w:rsidR="00AF608B" w:rsidRDefault="00AF608B" w:rsidP="00590471">
      <w:r>
        <w:separator/>
      </w:r>
    </w:p>
  </w:endnote>
  <w:endnote w:type="continuationSeparator" w:id="0">
    <w:p w14:paraId="0BB5DFB9" w14:textId="77777777" w:rsidR="00AF608B" w:rsidRDefault="00AF60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3318B" w14:textId="77777777" w:rsidR="00AF608B" w:rsidRDefault="00AF608B" w:rsidP="00590471">
      <w:r>
        <w:separator/>
      </w:r>
    </w:p>
  </w:footnote>
  <w:footnote w:type="continuationSeparator" w:id="0">
    <w:p w14:paraId="78C46C13" w14:textId="77777777" w:rsidR="00AF608B" w:rsidRDefault="00AF608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M1rARuRPMQtAAAA"/>
  </w:docVars>
  <w:rsids>
    <w:rsidRoot w:val="009109A0"/>
    <w:rsid w:val="00046D68"/>
    <w:rsid w:val="0004761B"/>
    <w:rsid w:val="00055B72"/>
    <w:rsid w:val="00060042"/>
    <w:rsid w:val="00082A0C"/>
    <w:rsid w:val="0008685D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0701B"/>
    <w:rsid w:val="00220F88"/>
    <w:rsid w:val="00222466"/>
    <w:rsid w:val="00236632"/>
    <w:rsid w:val="0025051A"/>
    <w:rsid w:val="0029260E"/>
    <w:rsid w:val="002B4549"/>
    <w:rsid w:val="003007DF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E3E12"/>
    <w:rsid w:val="004F7938"/>
    <w:rsid w:val="005471D7"/>
    <w:rsid w:val="00565C77"/>
    <w:rsid w:val="0056708E"/>
    <w:rsid w:val="005801E5"/>
    <w:rsid w:val="00590471"/>
    <w:rsid w:val="005D01FA"/>
    <w:rsid w:val="005D45DC"/>
    <w:rsid w:val="005E4631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676C5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C5632"/>
    <w:rsid w:val="008F10A1"/>
    <w:rsid w:val="009109A0"/>
    <w:rsid w:val="009475DC"/>
    <w:rsid w:val="00967B93"/>
    <w:rsid w:val="009B591F"/>
    <w:rsid w:val="009E6E63"/>
    <w:rsid w:val="00A31B16"/>
    <w:rsid w:val="00A4198C"/>
    <w:rsid w:val="00A41F71"/>
    <w:rsid w:val="00A65B23"/>
    <w:rsid w:val="00A70723"/>
    <w:rsid w:val="00AB1B87"/>
    <w:rsid w:val="00AB22ED"/>
    <w:rsid w:val="00AE68A8"/>
    <w:rsid w:val="00AF608B"/>
    <w:rsid w:val="00B100A6"/>
    <w:rsid w:val="00B21168"/>
    <w:rsid w:val="00B25383"/>
    <w:rsid w:val="00B6466C"/>
    <w:rsid w:val="00B6665F"/>
    <w:rsid w:val="00B76CDA"/>
    <w:rsid w:val="00BA009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D5385C"/>
    <w:rsid w:val="00D75D39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55EEA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1003E9"/>
    <w:rsid w:val="001C65AC"/>
    <w:rsid w:val="001E31DD"/>
    <w:rsid w:val="00404B71"/>
    <w:rsid w:val="004329CA"/>
    <w:rsid w:val="00656C85"/>
    <w:rsid w:val="00666782"/>
    <w:rsid w:val="00745AD3"/>
    <w:rsid w:val="008339A9"/>
    <w:rsid w:val="009E21B9"/>
    <w:rsid w:val="00A065D5"/>
    <w:rsid w:val="00C32D5D"/>
    <w:rsid w:val="00D82049"/>
    <w:rsid w:val="00EA1122"/>
    <w:rsid w:val="00EB7295"/>
    <w:rsid w:val="00EE1CF3"/>
    <w:rsid w:val="00F61371"/>
    <w:rsid w:val="00FF7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130</Words>
  <Characters>849</Characters>
  <Application>Microsoft Office Word</Application>
  <DocSecurity>0</DocSecurity>
  <Lines>72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2023-10-15T17:04:00Z</dcterms:created>
  <dcterms:modified xsi:type="dcterms:W3CDTF">2023-10-15T17:08:00Z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