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E71878E" w14:textId="77777777" w:rsidTr="002C397E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50408DF5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C36DDC5" wp14:editId="509EC8CA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F553841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C36DDC5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F553841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792DB9A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37FF767E" w14:textId="07788828" w:rsidR="00E77B5E" w:rsidRPr="00AE68A8" w:rsidRDefault="002C397E" w:rsidP="00AE68A8">
            <w:pPr>
              <w:pStyle w:val="Title"/>
            </w:pPr>
            <w:r>
              <w:t xml:space="preserve">Jordan 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10BB42A0" w14:textId="77777777" w:rsidTr="002C397E">
        <w:trPr>
          <w:trHeight w:val="705"/>
        </w:trPr>
        <w:tc>
          <w:tcPr>
            <w:tcW w:w="3664" w:type="dxa"/>
            <w:gridSpan w:val="3"/>
            <w:vMerge/>
          </w:tcPr>
          <w:p w14:paraId="7D903FFD" w14:textId="77777777" w:rsidR="00E77B5E" w:rsidRPr="00AE68A8" w:rsidRDefault="00E77B5E" w:rsidP="00AE68A8"/>
        </w:tc>
        <w:tc>
          <w:tcPr>
            <w:tcW w:w="424" w:type="dxa"/>
            <w:vMerge/>
          </w:tcPr>
          <w:p w14:paraId="21F3BD61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1EB4FE71" w14:textId="6E3C3987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2C397E" w:rsidRPr="002C397E">
              <w:t>Hiring Manager</w:t>
            </w:r>
          </w:p>
          <w:p w14:paraId="1CC2847B" w14:textId="77F8BA60" w:rsidR="00E77B5E" w:rsidRDefault="002C397E" w:rsidP="00AE68A8">
            <w:r w:rsidRPr="002C397E">
              <w:t>Hello, my name is Jordan Alexis</w:t>
            </w:r>
            <w:r w:rsidR="00993379">
              <w:t>,</w:t>
            </w:r>
            <w:r w:rsidRPr="002C397E">
              <w:t xml:space="preserve"> and I’m interested in filling your </w:t>
            </w:r>
            <w:r w:rsidR="001D3603">
              <w:t>O</w:t>
            </w:r>
            <w:r>
              <w:t xml:space="preserve">ffice </w:t>
            </w:r>
            <w:r w:rsidR="001D3603">
              <w:t>A</w:t>
            </w:r>
            <w:r>
              <w:t>ssistant</w:t>
            </w:r>
            <w:r w:rsidRPr="002C397E">
              <w:t xml:space="preserve"> </w:t>
            </w:r>
            <w:r w:rsidR="00990FF6" w:rsidRPr="00990FF6">
              <w:t>position</w:t>
            </w:r>
            <w:r w:rsidRPr="002C397E">
              <w:t xml:space="preserve">. It may please you to know </w:t>
            </w:r>
            <w:r w:rsidR="00993379">
              <w:t xml:space="preserve">that </w:t>
            </w:r>
            <w:r w:rsidRPr="002C397E">
              <w:t>I have experience in</w:t>
            </w:r>
            <w:r w:rsidR="00993379">
              <w:t xml:space="preserve"> the following</w:t>
            </w:r>
            <w:r w:rsidRPr="002C397E">
              <w:t>:</w:t>
            </w:r>
          </w:p>
          <w:p w14:paraId="4F32540C" w14:textId="77777777" w:rsidR="002C397E" w:rsidRDefault="002C397E" w:rsidP="002C397E">
            <w:pPr>
              <w:pStyle w:val="Contact"/>
            </w:pPr>
            <w:r>
              <w:t>• Someone with experience working and understanding an office setting</w:t>
            </w:r>
          </w:p>
          <w:p w14:paraId="58CF3F2D" w14:textId="77777777" w:rsidR="002C397E" w:rsidRDefault="002C397E" w:rsidP="002C397E">
            <w:pPr>
              <w:pStyle w:val="Contact"/>
            </w:pPr>
            <w:r>
              <w:t>• With two years of experience with handling information for clients.</w:t>
            </w:r>
          </w:p>
          <w:p w14:paraId="21B793FD" w14:textId="77777777" w:rsidR="002C397E" w:rsidRDefault="002C397E" w:rsidP="002C397E">
            <w:pPr>
              <w:pStyle w:val="Contact"/>
            </w:pPr>
            <w:r>
              <w:t>• Intermediate experience in using Microsoft Office.</w:t>
            </w:r>
          </w:p>
          <w:p w14:paraId="1AB5274E" w14:textId="77777777" w:rsidR="002C397E" w:rsidRDefault="002C397E" w:rsidP="002C397E">
            <w:pPr>
              <w:pStyle w:val="Contact"/>
            </w:pPr>
            <w:r>
              <w:t>• Excellent oral and verbal communication.</w:t>
            </w:r>
          </w:p>
          <w:p w14:paraId="32B19F5F" w14:textId="163BB099" w:rsidR="002C397E" w:rsidRDefault="002C397E" w:rsidP="002C397E">
            <w:pPr>
              <w:pStyle w:val="Contact"/>
            </w:pPr>
            <w:r>
              <w:t xml:space="preserve">• Handling </w:t>
            </w:r>
            <w:r w:rsidR="00117823">
              <w:t>social media</w:t>
            </w:r>
            <w:r>
              <w:t xml:space="preserve"> </w:t>
            </w:r>
          </w:p>
          <w:p w14:paraId="13B0CB76" w14:textId="1AB0A8AB" w:rsidR="00B27888" w:rsidRDefault="00B27888" w:rsidP="002C397E">
            <w:pPr>
              <w:pStyle w:val="Contact"/>
            </w:pPr>
            <w:r>
              <w:t>• Sorting and filing information</w:t>
            </w:r>
          </w:p>
          <w:p w14:paraId="5092538F" w14:textId="2114F097" w:rsidR="00DC144C" w:rsidRDefault="00DC144C" w:rsidP="002C397E">
            <w:pPr>
              <w:pStyle w:val="Contact"/>
            </w:pPr>
            <w:r w:rsidRPr="00DC144C">
              <w:t>• Experience with handling and proofreading Docs/Timesheets</w:t>
            </w:r>
          </w:p>
          <w:p w14:paraId="01AA4382" w14:textId="7BEC918A" w:rsidR="002C397E" w:rsidRDefault="002C397E" w:rsidP="002C397E">
            <w:pPr>
              <w:pStyle w:val="Contact"/>
            </w:pPr>
          </w:p>
          <w:p w14:paraId="265206FB" w14:textId="1C12FDD9" w:rsidR="002C397E" w:rsidRDefault="002C397E" w:rsidP="002C397E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3D9847A1" w14:textId="33E28EC5" w:rsidR="002C397E" w:rsidRPr="00AE68A8" w:rsidRDefault="002C397E" w:rsidP="002C397E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1C295FB86734D7EBA761F4B8722BB12"/>
              </w:placeholder>
              <w:temporary/>
              <w:showingPlcHdr/>
              <w15:appearance w15:val="hidden"/>
            </w:sdtPr>
            <w:sdtContent>
              <w:p w14:paraId="6D61131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402619DE" w14:textId="4D6E84BF" w:rsidR="00E77B5E" w:rsidRPr="00AE68A8" w:rsidRDefault="002C397E" w:rsidP="00AE68A8">
            <w:r>
              <w:t>Jordan Alexis</w:t>
            </w:r>
          </w:p>
        </w:tc>
      </w:tr>
      <w:tr w:rsidR="00E77B5E" w:rsidRPr="00AE68A8" w14:paraId="1F67A0B9" w14:textId="77777777" w:rsidTr="002C397E">
        <w:trPr>
          <w:trHeight w:val="1164"/>
        </w:trPr>
        <w:tc>
          <w:tcPr>
            <w:tcW w:w="720" w:type="dxa"/>
          </w:tcPr>
          <w:p w14:paraId="7AF7B9F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CA5D0F0" w14:textId="77777777" w:rsidR="00E77B5E" w:rsidRPr="00AE68A8" w:rsidRDefault="00E77B5E" w:rsidP="00AE68A8"/>
        </w:tc>
        <w:tc>
          <w:tcPr>
            <w:tcW w:w="424" w:type="dxa"/>
            <w:vMerge/>
          </w:tcPr>
          <w:p w14:paraId="504D2E13" w14:textId="77777777" w:rsidR="00E77B5E" w:rsidRPr="00AE68A8" w:rsidRDefault="00E77B5E" w:rsidP="00AE68A8"/>
        </w:tc>
        <w:tc>
          <w:tcPr>
            <w:tcW w:w="6611" w:type="dxa"/>
            <w:vMerge/>
          </w:tcPr>
          <w:p w14:paraId="3BED7328" w14:textId="77777777" w:rsidR="00E77B5E" w:rsidRPr="00AE68A8" w:rsidRDefault="00E77B5E" w:rsidP="00AE68A8"/>
        </w:tc>
      </w:tr>
      <w:tr w:rsidR="00E77B5E" w:rsidRPr="00AE68A8" w14:paraId="53AC961E" w14:textId="77777777" w:rsidTr="002C397E">
        <w:trPr>
          <w:trHeight w:val="543"/>
        </w:trPr>
        <w:tc>
          <w:tcPr>
            <w:tcW w:w="720" w:type="dxa"/>
          </w:tcPr>
          <w:p w14:paraId="658D8EDB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2AE4380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42152B1" wp14:editId="2D6E20C6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CA07F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260341A" w14:textId="0107E5A4" w:rsidR="00E77B5E" w:rsidRPr="002C397E" w:rsidRDefault="002C397E" w:rsidP="00AE68A8">
            <w:pPr>
              <w:pStyle w:val="Information"/>
              <w:rPr>
                <w:sz w:val="18"/>
                <w:szCs w:val="16"/>
              </w:rPr>
            </w:pPr>
            <w:r w:rsidRPr="002C397E">
              <w:rPr>
                <w:sz w:val="18"/>
                <w:szCs w:val="16"/>
              </w:rPr>
              <w:t>Brooklyn NY</w:t>
            </w:r>
          </w:p>
          <w:p w14:paraId="6FBBC8E6" w14:textId="21933298" w:rsidR="00E77B5E" w:rsidRPr="002C397E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12170F47" w14:textId="77777777" w:rsidR="00E77B5E" w:rsidRPr="00AE68A8" w:rsidRDefault="00E77B5E" w:rsidP="00AE68A8"/>
        </w:tc>
        <w:tc>
          <w:tcPr>
            <w:tcW w:w="6611" w:type="dxa"/>
            <w:vMerge/>
          </w:tcPr>
          <w:p w14:paraId="19B1C3AD" w14:textId="77777777" w:rsidR="00E77B5E" w:rsidRPr="00AE68A8" w:rsidRDefault="00E77B5E" w:rsidP="00AE68A8"/>
        </w:tc>
      </w:tr>
      <w:tr w:rsidR="00E77B5E" w:rsidRPr="00AE68A8" w14:paraId="653ECB64" w14:textId="77777777" w:rsidTr="002C397E">
        <w:trPr>
          <w:trHeight w:val="183"/>
        </w:trPr>
        <w:tc>
          <w:tcPr>
            <w:tcW w:w="720" w:type="dxa"/>
          </w:tcPr>
          <w:p w14:paraId="1F07E7A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0D4F851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3EB22B8F" w14:textId="77777777" w:rsidR="00E77B5E" w:rsidRPr="00AE68A8" w:rsidRDefault="00E77B5E" w:rsidP="00AE68A8"/>
        </w:tc>
        <w:tc>
          <w:tcPr>
            <w:tcW w:w="6611" w:type="dxa"/>
            <w:vMerge/>
          </w:tcPr>
          <w:p w14:paraId="543DE31E" w14:textId="77777777" w:rsidR="00E77B5E" w:rsidRPr="00AE68A8" w:rsidRDefault="00E77B5E" w:rsidP="00AE68A8"/>
        </w:tc>
      </w:tr>
      <w:tr w:rsidR="00E77B5E" w:rsidRPr="00AE68A8" w14:paraId="3E3C58BF" w14:textId="77777777" w:rsidTr="002C397E">
        <w:trPr>
          <w:trHeight w:val="624"/>
        </w:trPr>
        <w:tc>
          <w:tcPr>
            <w:tcW w:w="720" w:type="dxa"/>
          </w:tcPr>
          <w:p w14:paraId="350D9E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693339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4EC28EA" wp14:editId="22EA82C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9D1B06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82FC688" w14:textId="0FD9BD56" w:rsidR="00E77B5E" w:rsidRPr="00AE68A8" w:rsidRDefault="002C397E" w:rsidP="00AE68A8">
            <w:pPr>
              <w:pStyle w:val="Information"/>
            </w:pPr>
            <w:r w:rsidRPr="002C397E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BE02799" w14:textId="77777777" w:rsidR="00E77B5E" w:rsidRPr="00AE68A8" w:rsidRDefault="00E77B5E" w:rsidP="00AE68A8"/>
        </w:tc>
        <w:tc>
          <w:tcPr>
            <w:tcW w:w="6611" w:type="dxa"/>
            <w:vMerge/>
          </w:tcPr>
          <w:p w14:paraId="015BEA68" w14:textId="77777777" w:rsidR="00E77B5E" w:rsidRPr="00AE68A8" w:rsidRDefault="00E77B5E" w:rsidP="00AE68A8"/>
        </w:tc>
      </w:tr>
      <w:tr w:rsidR="00E77B5E" w:rsidRPr="00AE68A8" w14:paraId="0BD1134B" w14:textId="77777777" w:rsidTr="002C397E">
        <w:trPr>
          <w:trHeight w:val="183"/>
        </w:trPr>
        <w:tc>
          <w:tcPr>
            <w:tcW w:w="720" w:type="dxa"/>
          </w:tcPr>
          <w:p w14:paraId="2C255D5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07BDD7B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1AEC749A" w14:textId="77777777" w:rsidR="00E77B5E" w:rsidRPr="00AE68A8" w:rsidRDefault="00E77B5E" w:rsidP="00AE68A8"/>
        </w:tc>
        <w:tc>
          <w:tcPr>
            <w:tcW w:w="6611" w:type="dxa"/>
            <w:vMerge/>
          </w:tcPr>
          <w:p w14:paraId="7C420545" w14:textId="77777777" w:rsidR="00E77B5E" w:rsidRPr="00AE68A8" w:rsidRDefault="00E77B5E" w:rsidP="00AE68A8"/>
        </w:tc>
      </w:tr>
      <w:tr w:rsidR="002C397E" w:rsidRPr="00AE68A8" w14:paraId="5C1DBF0C" w14:textId="77777777" w:rsidTr="002C397E">
        <w:trPr>
          <w:trHeight w:val="633"/>
        </w:trPr>
        <w:tc>
          <w:tcPr>
            <w:tcW w:w="720" w:type="dxa"/>
          </w:tcPr>
          <w:p w14:paraId="6EDDD506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F422A89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9A904F6" wp14:editId="043008F8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30A477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C95AA34" w14:textId="77777777" w:rsidR="002C397E" w:rsidRPr="00637D6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34AF47EF" w14:textId="77777777" w:rsidR="002C397E" w:rsidRPr="00637D6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8669E37" w14:textId="61127815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53D072A7" w14:textId="77777777" w:rsidR="002C397E" w:rsidRPr="00AE68A8" w:rsidRDefault="002C397E" w:rsidP="002C397E"/>
        </w:tc>
        <w:tc>
          <w:tcPr>
            <w:tcW w:w="6611" w:type="dxa"/>
            <w:vMerge/>
          </w:tcPr>
          <w:p w14:paraId="7ECB663A" w14:textId="77777777" w:rsidR="002C397E" w:rsidRPr="00AE68A8" w:rsidRDefault="002C397E" w:rsidP="002C397E"/>
        </w:tc>
      </w:tr>
      <w:tr w:rsidR="002C397E" w:rsidRPr="00AE68A8" w14:paraId="484B7BDF" w14:textId="77777777" w:rsidTr="002C397E">
        <w:trPr>
          <w:trHeight w:val="174"/>
        </w:trPr>
        <w:tc>
          <w:tcPr>
            <w:tcW w:w="720" w:type="dxa"/>
          </w:tcPr>
          <w:p w14:paraId="7C37127C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67CD2B29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424" w:type="dxa"/>
            <w:vMerge/>
          </w:tcPr>
          <w:p w14:paraId="44FDB782" w14:textId="77777777" w:rsidR="002C397E" w:rsidRPr="00AE68A8" w:rsidRDefault="002C397E" w:rsidP="002C397E"/>
        </w:tc>
        <w:tc>
          <w:tcPr>
            <w:tcW w:w="6611" w:type="dxa"/>
            <w:vMerge/>
          </w:tcPr>
          <w:p w14:paraId="5475DA7B" w14:textId="77777777" w:rsidR="002C397E" w:rsidRPr="00AE68A8" w:rsidRDefault="002C397E" w:rsidP="002C397E"/>
        </w:tc>
      </w:tr>
      <w:tr w:rsidR="002C397E" w:rsidRPr="00AE68A8" w14:paraId="25D2621D" w14:textId="77777777" w:rsidTr="002C397E">
        <w:trPr>
          <w:trHeight w:val="633"/>
        </w:trPr>
        <w:tc>
          <w:tcPr>
            <w:tcW w:w="720" w:type="dxa"/>
          </w:tcPr>
          <w:p w14:paraId="12DBF607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1B7A201F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1D4BD07" wp14:editId="19649275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1B6824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5803A84F" w14:textId="77777777" w:rsidR="002C397E" w:rsidRPr="002C397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2C397E" w:rsidRPr="002C397E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1F5CCC9F" w14:textId="77777777" w:rsidR="002C397E" w:rsidRPr="002C397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2C397E" w:rsidRPr="002C397E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72EF3DE" w14:textId="10AD00C8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1F4E64BE" w14:textId="77777777" w:rsidR="002C397E" w:rsidRPr="00AE68A8" w:rsidRDefault="002C397E" w:rsidP="002C397E"/>
        </w:tc>
        <w:tc>
          <w:tcPr>
            <w:tcW w:w="6611" w:type="dxa"/>
            <w:vMerge/>
          </w:tcPr>
          <w:p w14:paraId="1D7B7F61" w14:textId="77777777" w:rsidR="002C397E" w:rsidRPr="00AE68A8" w:rsidRDefault="002C397E" w:rsidP="002C397E"/>
        </w:tc>
      </w:tr>
      <w:tr w:rsidR="002C397E" w:rsidRPr="00AE68A8" w14:paraId="7193526D" w14:textId="77777777" w:rsidTr="002C397E">
        <w:trPr>
          <w:trHeight w:val="2448"/>
        </w:trPr>
        <w:tc>
          <w:tcPr>
            <w:tcW w:w="720" w:type="dxa"/>
          </w:tcPr>
          <w:p w14:paraId="130ABD04" w14:textId="77777777" w:rsidR="002C397E" w:rsidRPr="00AE68A8" w:rsidRDefault="002C397E" w:rsidP="002C397E"/>
        </w:tc>
        <w:tc>
          <w:tcPr>
            <w:tcW w:w="2944" w:type="dxa"/>
            <w:gridSpan w:val="2"/>
          </w:tcPr>
          <w:p w14:paraId="1E020B10" w14:textId="77777777" w:rsidR="002C397E" w:rsidRPr="00AE68A8" w:rsidRDefault="002C397E" w:rsidP="002C397E"/>
        </w:tc>
        <w:tc>
          <w:tcPr>
            <w:tcW w:w="424" w:type="dxa"/>
          </w:tcPr>
          <w:p w14:paraId="4F6F18AA" w14:textId="77777777" w:rsidR="002C397E" w:rsidRPr="00AE68A8" w:rsidRDefault="002C397E" w:rsidP="002C397E"/>
        </w:tc>
        <w:tc>
          <w:tcPr>
            <w:tcW w:w="6611" w:type="dxa"/>
            <w:vMerge/>
          </w:tcPr>
          <w:p w14:paraId="7411FFE8" w14:textId="77777777" w:rsidR="002C397E" w:rsidRPr="00AE68A8" w:rsidRDefault="002C397E" w:rsidP="002C397E"/>
        </w:tc>
      </w:tr>
    </w:tbl>
    <w:p w14:paraId="3BCE1636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8CE139" w14:textId="77777777" w:rsidR="00595414" w:rsidRDefault="00595414" w:rsidP="00590471">
      <w:r>
        <w:separator/>
      </w:r>
    </w:p>
  </w:endnote>
  <w:endnote w:type="continuationSeparator" w:id="0">
    <w:p w14:paraId="2CF94A3D" w14:textId="77777777" w:rsidR="00595414" w:rsidRDefault="00595414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985130" w14:textId="77777777" w:rsidR="00595414" w:rsidRDefault="00595414" w:rsidP="00590471">
      <w:r>
        <w:separator/>
      </w:r>
    </w:p>
  </w:footnote>
  <w:footnote w:type="continuationSeparator" w:id="0">
    <w:p w14:paraId="3ABF54F7" w14:textId="77777777" w:rsidR="00595414" w:rsidRDefault="00595414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44706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1B7FFB3" wp14:editId="4AD959C2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67A75C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S0MLYwNTG0NDNX0lEKTi0uzszPAykwNKwFADn6P+ctAAAA"/>
  </w:docVars>
  <w:rsids>
    <w:rsidRoot w:val="002C397E"/>
    <w:rsid w:val="00037FD4"/>
    <w:rsid w:val="00055B72"/>
    <w:rsid w:val="00060042"/>
    <w:rsid w:val="00075572"/>
    <w:rsid w:val="0008685D"/>
    <w:rsid w:val="00112FD7"/>
    <w:rsid w:val="00117823"/>
    <w:rsid w:val="001253DD"/>
    <w:rsid w:val="00150ABD"/>
    <w:rsid w:val="001D3603"/>
    <w:rsid w:val="00222466"/>
    <w:rsid w:val="00236632"/>
    <w:rsid w:val="0029260E"/>
    <w:rsid w:val="002B4549"/>
    <w:rsid w:val="002C397E"/>
    <w:rsid w:val="00310F17"/>
    <w:rsid w:val="003326CB"/>
    <w:rsid w:val="003663E6"/>
    <w:rsid w:val="00376291"/>
    <w:rsid w:val="003763B9"/>
    <w:rsid w:val="00380FD1"/>
    <w:rsid w:val="00383D02"/>
    <w:rsid w:val="00384CE1"/>
    <w:rsid w:val="004E158A"/>
    <w:rsid w:val="00537DD9"/>
    <w:rsid w:val="005471D7"/>
    <w:rsid w:val="00565C77"/>
    <w:rsid w:val="0056708E"/>
    <w:rsid w:val="005801E5"/>
    <w:rsid w:val="00590471"/>
    <w:rsid w:val="00595414"/>
    <w:rsid w:val="005D01FA"/>
    <w:rsid w:val="005D45DC"/>
    <w:rsid w:val="005E22BF"/>
    <w:rsid w:val="005E2822"/>
    <w:rsid w:val="006716D8"/>
    <w:rsid w:val="006920F0"/>
    <w:rsid w:val="00696157"/>
    <w:rsid w:val="006C020C"/>
    <w:rsid w:val="006D79A8"/>
    <w:rsid w:val="006F7AF9"/>
    <w:rsid w:val="00700A46"/>
    <w:rsid w:val="007575B6"/>
    <w:rsid w:val="00786F8D"/>
    <w:rsid w:val="007F5B63"/>
    <w:rsid w:val="00803A0A"/>
    <w:rsid w:val="00836244"/>
    <w:rsid w:val="00846CB9"/>
    <w:rsid w:val="008A1E6E"/>
    <w:rsid w:val="008B108C"/>
    <w:rsid w:val="008B2855"/>
    <w:rsid w:val="008C2CFC"/>
    <w:rsid w:val="008F1AA2"/>
    <w:rsid w:val="009475DC"/>
    <w:rsid w:val="00967B93"/>
    <w:rsid w:val="00990FF6"/>
    <w:rsid w:val="00993379"/>
    <w:rsid w:val="009B591F"/>
    <w:rsid w:val="00A31B16"/>
    <w:rsid w:val="00A67460"/>
    <w:rsid w:val="00AA5C13"/>
    <w:rsid w:val="00AE68A8"/>
    <w:rsid w:val="00B27888"/>
    <w:rsid w:val="00B50C79"/>
    <w:rsid w:val="00B6466C"/>
    <w:rsid w:val="00B728FF"/>
    <w:rsid w:val="00B76CDA"/>
    <w:rsid w:val="00BA74BB"/>
    <w:rsid w:val="00C14078"/>
    <w:rsid w:val="00C83A18"/>
    <w:rsid w:val="00C911B3"/>
    <w:rsid w:val="00CC0634"/>
    <w:rsid w:val="00CC1E8B"/>
    <w:rsid w:val="00CD2321"/>
    <w:rsid w:val="00CE1E3D"/>
    <w:rsid w:val="00D053FA"/>
    <w:rsid w:val="00D26515"/>
    <w:rsid w:val="00DC144C"/>
    <w:rsid w:val="00E26AED"/>
    <w:rsid w:val="00E73AB8"/>
    <w:rsid w:val="00E77B5E"/>
    <w:rsid w:val="00E90A60"/>
    <w:rsid w:val="00EA7D54"/>
    <w:rsid w:val="00ED47F7"/>
    <w:rsid w:val="00EE7E09"/>
    <w:rsid w:val="00F0223C"/>
    <w:rsid w:val="00F24EDA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AD06D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2C39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1C295FB86734D7EBA761F4B8722BB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96F190-1501-47DA-8547-EEA951CD98E3}"/>
      </w:docPartPr>
      <w:docPartBody>
        <w:p w:rsidR="00F43232" w:rsidRDefault="00374361">
          <w:pPr>
            <w:pStyle w:val="D1C295FB86734D7EBA761F4B8722BB12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E65"/>
    <w:rsid w:val="00374361"/>
    <w:rsid w:val="003B2BEE"/>
    <w:rsid w:val="005713C6"/>
    <w:rsid w:val="006B0590"/>
    <w:rsid w:val="006F14BA"/>
    <w:rsid w:val="00937F83"/>
    <w:rsid w:val="009D499F"/>
    <w:rsid w:val="00A6492F"/>
    <w:rsid w:val="00C07106"/>
    <w:rsid w:val="00C44E65"/>
    <w:rsid w:val="00D06273"/>
    <w:rsid w:val="00E32E7E"/>
    <w:rsid w:val="00EA0008"/>
    <w:rsid w:val="00F43232"/>
    <w:rsid w:val="00FA1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C295FB86734D7EBA761F4B8722BB12">
    <w:name w:val="D1C295FB86734D7EBA761F4B8722BB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2023-09-30T21:14:00Z</dcterms:created>
  <dcterms:modified xsi:type="dcterms:W3CDTF">2023-09-30T21:14:00Z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fbc19254e63a48fe89ce34261ade5d3fb4ff0fcb6b8188a096f400624ee7c13b</vt:lpwstr>
  </property>
</Properties>
</file>