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518A8D2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2D230B">
              <w:t>Secretary</w:t>
            </w:r>
            <w:proofErr w:type="gramEnd"/>
            <w:r w:rsidR="002D230B"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0F1F908A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7952D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24CB82A9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21F49" w14:textId="77777777" w:rsidR="00C0533A" w:rsidRDefault="00C0533A" w:rsidP="00590471">
      <w:r>
        <w:separator/>
      </w:r>
    </w:p>
  </w:endnote>
  <w:endnote w:type="continuationSeparator" w:id="0">
    <w:p w14:paraId="06357A61" w14:textId="77777777" w:rsidR="00C0533A" w:rsidRDefault="00C0533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D274B" w14:textId="77777777" w:rsidR="00C0533A" w:rsidRDefault="00C0533A" w:rsidP="00590471">
      <w:r>
        <w:separator/>
      </w:r>
    </w:p>
  </w:footnote>
  <w:footnote w:type="continuationSeparator" w:id="0">
    <w:p w14:paraId="07D0FA96" w14:textId="77777777" w:rsidR="00C0533A" w:rsidRDefault="00C0533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qAV5lS7ktAAAA"/>
  </w:docVars>
  <w:rsids>
    <w:rsidRoot w:val="009109A0"/>
    <w:rsid w:val="00055B72"/>
    <w:rsid w:val="00060042"/>
    <w:rsid w:val="0008685D"/>
    <w:rsid w:val="000A6367"/>
    <w:rsid w:val="001110E7"/>
    <w:rsid w:val="00112FD7"/>
    <w:rsid w:val="001253DD"/>
    <w:rsid w:val="00140826"/>
    <w:rsid w:val="00150ABD"/>
    <w:rsid w:val="00193CEF"/>
    <w:rsid w:val="001B43BE"/>
    <w:rsid w:val="002032BE"/>
    <w:rsid w:val="00220F88"/>
    <w:rsid w:val="00222466"/>
    <w:rsid w:val="00236632"/>
    <w:rsid w:val="0025051A"/>
    <w:rsid w:val="00266412"/>
    <w:rsid w:val="0029260E"/>
    <w:rsid w:val="002B4549"/>
    <w:rsid w:val="002D230B"/>
    <w:rsid w:val="00310F17"/>
    <w:rsid w:val="003326CB"/>
    <w:rsid w:val="00376291"/>
    <w:rsid w:val="003763B9"/>
    <w:rsid w:val="00380FD1"/>
    <w:rsid w:val="00383D02"/>
    <w:rsid w:val="00384CE1"/>
    <w:rsid w:val="004E158A"/>
    <w:rsid w:val="004F1F5C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E3F4F"/>
    <w:rsid w:val="007025F3"/>
    <w:rsid w:val="007575B6"/>
    <w:rsid w:val="007952D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7848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0533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6675E2"/>
    <w:rsid w:val="00745AD3"/>
    <w:rsid w:val="008339A9"/>
    <w:rsid w:val="00A065D5"/>
    <w:rsid w:val="00AE231D"/>
    <w:rsid w:val="00C62D65"/>
    <w:rsid w:val="00D82049"/>
    <w:rsid w:val="00DD455A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182</Words>
  <Characters>1166</Characters>
  <Application>Microsoft Office Word</Application>
  <DocSecurity>0</DocSecurity>
  <Lines>97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2022-05-29T16:19:00Z</dcterms:created>
  <dcterms:modified xsi:type="dcterms:W3CDTF">2022-11-22T18:33:00Z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eb3dbfd33b5fb1f4b902d4057b3d210737f9fceff47f19ebfbb5d4e2ca9e8865</vt:lpwstr>
  </property>
</Properties>
</file>