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3994400B" w:rsidR="00E77B5E" w:rsidRDefault="005F2306" w:rsidP="00874E8D">
            <w:r>
              <w:t>Hello, my name is Jordan Alexis</w:t>
            </w:r>
            <w:r w:rsidR="00E05643">
              <w:t>,</w:t>
            </w:r>
            <w:r>
              <w:t xml:space="preserve"> and I’m interested in filling your </w:t>
            </w:r>
            <w:proofErr w:type="gramStart"/>
            <w:r w:rsidR="002D230B">
              <w:t>Secretary</w:t>
            </w:r>
            <w:proofErr w:type="gramEnd"/>
            <w:r w:rsidR="002D230B">
              <w:t xml:space="preserve"> </w:t>
            </w:r>
            <w:r w:rsidR="00C44D3F" w:rsidRPr="00C44D3F">
              <w:t>position</w:t>
            </w:r>
            <w:r>
              <w:t xml:space="preserve">. It may please you to know </w:t>
            </w:r>
            <w:r w:rsidR="00E05643">
              <w:t xml:space="preserve">that </w:t>
            </w:r>
            <w:r>
              <w:t>I have experience in</w:t>
            </w:r>
            <w:r w:rsidR="00E05643">
              <w:t xml:space="preserve"> the following</w:t>
            </w:r>
            <w:r>
              <w:t>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0424A32B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0F1F908A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7952D6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24CB82A9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0769B68C" w:rsidR="005F2306" w:rsidRDefault="005F2306" w:rsidP="005F2306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048E9" w14:textId="77777777" w:rsidR="00564A59" w:rsidRDefault="00564A59" w:rsidP="00590471">
      <w:r>
        <w:separator/>
      </w:r>
    </w:p>
  </w:endnote>
  <w:endnote w:type="continuationSeparator" w:id="0">
    <w:p w14:paraId="6C2096E0" w14:textId="77777777" w:rsidR="00564A59" w:rsidRDefault="00564A5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13BCB" w14:textId="77777777" w:rsidR="00564A59" w:rsidRDefault="00564A59" w:rsidP="00590471">
      <w:r>
        <w:separator/>
      </w:r>
    </w:p>
  </w:footnote>
  <w:footnote w:type="continuationSeparator" w:id="0">
    <w:p w14:paraId="7C15448B" w14:textId="77777777" w:rsidR="00564A59" w:rsidRDefault="00564A5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qAV5lS7ktAAAA"/>
  </w:docVars>
  <w:rsids>
    <w:rsidRoot w:val="009109A0"/>
    <w:rsid w:val="00055B72"/>
    <w:rsid w:val="00060042"/>
    <w:rsid w:val="0008685D"/>
    <w:rsid w:val="000A6367"/>
    <w:rsid w:val="001110E7"/>
    <w:rsid w:val="00112FD7"/>
    <w:rsid w:val="001253DD"/>
    <w:rsid w:val="00140826"/>
    <w:rsid w:val="00150ABD"/>
    <w:rsid w:val="00193CEF"/>
    <w:rsid w:val="001B43BE"/>
    <w:rsid w:val="002032BE"/>
    <w:rsid w:val="00220F88"/>
    <w:rsid w:val="00222466"/>
    <w:rsid w:val="00236632"/>
    <w:rsid w:val="0025051A"/>
    <w:rsid w:val="00266412"/>
    <w:rsid w:val="0029260E"/>
    <w:rsid w:val="002B4549"/>
    <w:rsid w:val="002D230B"/>
    <w:rsid w:val="00310F17"/>
    <w:rsid w:val="003326CB"/>
    <w:rsid w:val="00346D37"/>
    <w:rsid w:val="00376291"/>
    <w:rsid w:val="003763B9"/>
    <w:rsid w:val="00380FD1"/>
    <w:rsid w:val="00383D02"/>
    <w:rsid w:val="00384CE1"/>
    <w:rsid w:val="003D4D52"/>
    <w:rsid w:val="004E158A"/>
    <w:rsid w:val="004F1F5C"/>
    <w:rsid w:val="004F7938"/>
    <w:rsid w:val="005471D7"/>
    <w:rsid w:val="00564A59"/>
    <w:rsid w:val="00565C77"/>
    <w:rsid w:val="0056708E"/>
    <w:rsid w:val="005801E5"/>
    <w:rsid w:val="00590471"/>
    <w:rsid w:val="005D01FA"/>
    <w:rsid w:val="005D45DC"/>
    <w:rsid w:val="005F2306"/>
    <w:rsid w:val="00637D6E"/>
    <w:rsid w:val="006716D8"/>
    <w:rsid w:val="006920F0"/>
    <w:rsid w:val="006C020C"/>
    <w:rsid w:val="006D79A8"/>
    <w:rsid w:val="006E3F4F"/>
    <w:rsid w:val="007025F3"/>
    <w:rsid w:val="007575B6"/>
    <w:rsid w:val="007952D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8F7848"/>
    <w:rsid w:val="009109A0"/>
    <w:rsid w:val="009475DC"/>
    <w:rsid w:val="00967B93"/>
    <w:rsid w:val="009B591F"/>
    <w:rsid w:val="00A31B16"/>
    <w:rsid w:val="00A65B23"/>
    <w:rsid w:val="00A70723"/>
    <w:rsid w:val="00AE68A8"/>
    <w:rsid w:val="00B25383"/>
    <w:rsid w:val="00B6466C"/>
    <w:rsid w:val="00B6665F"/>
    <w:rsid w:val="00B76CDA"/>
    <w:rsid w:val="00C0533A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E05643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0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4329CA"/>
    <w:rsid w:val="00656C85"/>
    <w:rsid w:val="006675E2"/>
    <w:rsid w:val="00716DE0"/>
    <w:rsid w:val="00745AD3"/>
    <w:rsid w:val="008339A9"/>
    <w:rsid w:val="00A065D5"/>
    <w:rsid w:val="00AE231D"/>
    <w:rsid w:val="00C62D65"/>
    <w:rsid w:val="00D82049"/>
    <w:rsid w:val="00DD455A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181</Words>
  <Characters>1152</Characters>
  <Application>Microsoft Office Word</Application>
  <DocSecurity>0</DocSecurity>
  <Lines>104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2022-05-29T16:19:00Z</dcterms:created>
  <dcterms:modified xsi:type="dcterms:W3CDTF">2022-12-04T02:37:00Z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eb3dbfd33b5fb1f4b902d4057b3d210737f9fceff47f19ebfbb5d4e2ca9e8865</vt:lpwstr>
  </property>
</Properties>
</file>