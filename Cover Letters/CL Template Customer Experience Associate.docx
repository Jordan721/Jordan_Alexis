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01A3F041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C41A34" w:rsidRPr="00C41A34">
              <w:t>Customer Experience Associate</w:t>
            </w:r>
            <w:r w:rsidR="005834F0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63164D64" w14:textId="74874522" w:rsidR="00C678AA" w:rsidRDefault="00C678AA" w:rsidP="00B17F94">
            <w:pPr>
              <w:pStyle w:val="Contact"/>
            </w:pPr>
            <w:r w:rsidRPr="00C678AA">
              <w:t xml:space="preserve">• </w:t>
            </w:r>
            <w:r>
              <w:t>Answering Inquiries and Solutions in a timely matter.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013B66DD" w14:textId="73532F04" w:rsidR="00B17F94" w:rsidRDefault="00B17F94" w:rsidP="00B17F94">
            <w:pPr>
              <w:pStyle w:val="Contact"/>
            </w:pPr>
            <w:r>
              <w:t>• Sorting and filing information</w:t>
            </w:r>
            <w:r w:rsidR="00992CC7">
              <w:t xml:space="preserve"> into an Electronic Database</w:t>
            </w:r>
          </w:p>
          <w:p w14:paraId="677A08DB" w14:textId="77777777" w:rsidR="00D73C42" w:rsidRDefault="00D73C42" w:rsidP="00D73C42">
            <w:pPr>
              <w:pStyle w:val="Contact"/>
            </w:pPr>
            <w:r>
              <w:t xml:space="preserve">• Scanning Papers and Parsing Through them in a timely matter </w:t>
            </w:r>
          </w:p>
          <w:p w14:paraId="01CF2007" w14:textId="4FB2A41B" w:rsidR="0041550A" w:rsidRDefault="00D73C42" w:rsidP="00D73C42">
            <w:pPr>
              <w:pStyle w:val="Contact"/>
            </w:pPr>
            <w:r>
              <w:t>• Experience with handling and proofreading Documents</w:t>
            </w:r>
          </w:p>
          <w:p w14:paraId="464CD394" w14:textId="77777777" w:rsidR="00D73C42" w:rsidRDefault="00D73C42" w:rsidP="00D73C42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20704" w14:textId="77777777" w:rsidR="009D066B" w:rsidRDefault="009D066B" w:rsidP="00590471">
      <w:r>
        <w:separator/>
      </w:r>
    </w:p>
  </w:endnote>
  <w:endnote w:type="continuationSeparator" w:id="0">
    <w:p w14:paraId="0DC6B54F" w14:textId="77777777" w:rsidR="009D066B" w:rsidRDefault="009D066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D347F" w14:textId="77777777" w:rsidR="009D066B" w:rsidRDefault="009D066B" w:rsidP="00590471">
      <w:r>
        <w:separator/>
      </w:r>
    </w:p>
  </w:footnote>
  <w:footnote w:type="continuationSeparator" w:id="0">
    <w:p w14:paraId="40DBE938" w14:textId="77777777" w:rsidR="009D066B" w:rsidRDefault="009D066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wUApScpji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4F71E7"/>
    <w:rsid w:val="005471D7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C020C"/>
    <w:rsid w:val="006C4F61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92CC7"/>
    <w:rsid w:val="009B591F"/>
    <w:rsid w:val="009D066B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41A34"/>
    <w:rsid w:val="00C678AA"/>
    <w:rsid w:val="00C83A18"/>
    <w:rsid w:val="00C84DF5"/>
    <w:rsid w:val="00CC1E8B"/>
    <w:rsid w:val="00CD2321"/>
    <w:rsid w:val="00CE1E3D"/>
    <w:rsid w:val="00D053FA"/>
    <w:rsid w:val="00D147AF"/>
    <w:rsid w:val="00D26515"/>
    <w:rsid w:val="00D4463C"/>
    <w:rsid w:val="00D735E6"/>
    <w:rsid w:val="00D73C42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D7C14"/>
    <w:rsid w:val="005C4EAC"/>
    <w:rsid w:val="00700ECD"/>
    <w:rsid w:val="008B0D8F"/>
    <w:rsid w:val="008D5695"/>
    <w:rsid w:val="00A42FD0"/>
    <w:rsid w:val="00E761B3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147</Words>
  <Characters>940</Characters>
  <Application>Microsoft Office Word</Application>
  <DocSecurity>0</DocSecurity>
  <Lines>74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2023-10-30T15:07:00Z</dcterms:created>
  <dcterms:modified xsi:type="dcterms:W3CDTF">2023-10-30T15:12:00Z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