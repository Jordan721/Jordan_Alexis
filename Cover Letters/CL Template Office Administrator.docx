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32B6DF90" w:rsidR="00E77B5E" w:rsidRDefault="002C397E" w:rsidP="00AE68A8">
            <w:r w:rsidRPr="002C397E">
              <w:t xml:space="preserve">Hello, my name is Jordan Alexis and I’m interested in filling your </w:t>
            </w:r>
            <w:r w:rsidR="003E417A" w:rsidRPr="003E417A">
              <w:t>Office Administrator</w:t>
            </w:r>
            <w:r w:rsidR="003E417A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748454A9" w:rsidR="002C397E" w:rsidRDefault="002C397E" w:rsidP="002C397E">
            <w:pPr>
              <w:pStyle w:val="Contact"/>
            </w:pPr>
            <w:r>
              <w:t xml:space="preserve">• </w:t>
            </w:r>
            <w:r w:rsidR="008F1AA2">
              <w:t xml:space="preserve">I’m </w:t>
            </w:r>
            <w:r>
              <w:t>Tech Savvy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0DECC424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2DBE1" w14:textId="77777777" w:rsidR="00236570" w:rsidRDefault="00236570" w:rsidP="00590471">
      <w:r>
        <w:separator/>
      </w:r>
    </w:p>
  </w:endnote>
  <w:endnote w:type="continuationSeparator" w:id="0">
    <w:p w14:paraId="05449D94" w14:textId="77777777" w:rsidR="00236570" w:rsidRDefault="0023657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53914" w14:textId="77777777" w:rsidR="00236570" w:rsidRDefault="00236570" w:rsidP="00590471">
      <w:r>
        <w:separator/>
      </w:r>
    </w:p>
  </w:footnote>
  <w:footnote w:type="continuationSeparator" w:id="0">
    <w:p w14:paraId="6BDB5CA9" w14:textId="77777777" w:rsidR="00236570" w:rsidRDefault="0023657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wFADn6P+ctAAAA"/>
  </w:docVars>
  <w:rsids>
    <w:rsidRoot w:val="002C397E"/>
    <w:rsid w:val="00037FD4"/>
    <w:rsid w:val="00055B72"/>
    <w:rsid w:val="00060042"/>
    <w:rsid w:val="0008685D"/>
    <w:rsid w:val="000C170A"/>
    <w:rsid w:val="00112FD7"/>
    <w:rsid w:val="00117823"/>
    <w:rsid w:val="001253DD"/>
    <w:rsid w:val="00150ABD"/>
    <w:rsid w:val="001D3603"/>
    <w:rsid w:val="00222466"/>
    <w:rsid w:val="00236570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3E417A"/>
    <w:rsid w:val="004A19B7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4480D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C4C88"/>
    <w:rsid w:val="007F5B63"/>
    <w:rsid w:val="00803A0A"/>
    <w:rsid w:val="00846CB9"/>
    <w:rsid w:val="008A1E6E"/>
    <w:rsid w:val="008B108C"/>
    <w:rsid w:val="008B2855"/>
    <w:rsid w:val="008C2CFC"/>
    <w:rsid w:val="008F1AA2"/>
    <w:rsid w:val="008F717F"/>
    <w:rsid w:val="00917DA8"/>
    <w:rsid w:val="009475DC"/>
    <w:rsid w:val="00967B93"/>
    <w:rsid w:val="00990FF6"/>
    <w:rsid w:val="009B591F"/>
    <w:rsid w:val="00A31B16"/>
    <w:rsid w:val="00A67460"/>
    <w:rsid w:val="00AE68A8"/>
    <w:rsid w:val="00B27888"/>
    <w:rsid w:val="00B6466C"/>
    <w:rsid w:val="00B76CDA"/>
    <w:rsid w:val="00C14078"/>
    <w:rsid w:val="00C83A18"/>
    <w:rsid w:val="00C911B3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4B4A8E"/>
    <w:rsid w:val="00823BC9"/>
    <w:rsid w:val="00937F83"/>
    <w:rsid w:val="009D499F"/>
    <w:rsid w:val="00A6492F"/>
    <w:rsid w:val="00A953BC"/>
    <w:rsid w:val="00C44E65"/>
    <w:rsid w:val="00D06273"/>
    <w:rsid w:val="00DD2BF7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127</Words>
  <Characters>826</Characters>
  <Application>Microsoft Office Word</Application>
  <DocSecurity>0</DocSecurity>
  <Lines>73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2022-05-16T23:44:00Z</dcterms:created>
  <dcterms:modified xsi:type="dcterms:W3CDTF">2022-11-22T18:40:00Z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1d7cca30099b73a16bc4ee6594ca89a16c5d89eda7f7002cfb9ea96b74878599</vt:lpwstr>
  </property>
</Properties>
</file>