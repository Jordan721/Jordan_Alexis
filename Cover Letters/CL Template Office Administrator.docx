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32B6DF90" w:rsidR="00E77B5E" w:rsidRDefault="002C397E" w:rsidP="00AE68A8">
            <w:r w:rsidRPr="002C397E">
              <w:t xml:space="preserve">Hello, my name is Jordan Alexis and I’m interested in filling your </w:t>
            </w:r>
            <w:r w:rsidR="003E417A" w:rsidRPr="003E417A">
              <w:t>Office Administrator</w:t>
            </w:r>
            <w:r w:rsidR="003E417A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748454A9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5CD83E72" w:rsidR="00DC144C" w:rsidRDefault="00DC144C" w:rsidP="002C397E">
            <w:pPr>
              <w:pStyle w:val="Contact"/>
            </w:pPr>
            <w:r w:rsidRPr="00DC144C">
              <w:t>• Experience with handling and proofing 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8F717F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8F717F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8F717F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8F717F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63B6F" w14:textId="77777777" w:rsidR="008F717F" w:rsidRDefault="008F717F" w:rsidP="00590471">
      <w:r>
        <w:separator/>
      </w:r>
    </w:p>
  </w:endnote>
  <w:endnote w:type="continuationSeparator" w:id="0">
    <w:p w14:paraId="02F56423" w14:textId="77777777" w:rsidR="008F717F" w:rsidRDefault="008F717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4AFFF" w14:textId="77777777" w:rsidR="008F717F" w:rsidRDefault="008F717F" w:rsidP="00590471">
      <w:r>
        <w:separator/>
      </w:r>
    </w:p>
  </w:footnote>
  <w:footnote w:type="continuationSeparator" w:id="0">
    <w:p w14:paraId="4201A929" w14:textId="77777777" w:rsidR="008F717F" w:rsidRDefault="008F717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mwrAUA5skOPywAAAA=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3E417A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8F717F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4B4A8E"/>
    <w:rsid w:val="00937F83"/>
    <w:rsid w:val="009D499F"/>
    <w:rsid w:val="00A6492F"/>
    <w:rsid w:val="00C44E65"/>
    <w:rsid w:val="00D06273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2022-05-16T23:44:00Z</dcterms:created>
  <dcterms:modified xsi:type="dcterms:W3CDTF">2022-05-16T23:44:00Z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