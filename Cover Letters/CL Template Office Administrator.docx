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32B6DF90" w:rsidR="00E77B5E" w:rsidRDefault="002C397E" w:rsidP="00AE68A8">
            <w:r w:rsidRPr="002C397E">
              <w:t xml:space="preserve">Hello, my name is Jordan Alexis and I’m interested in filling your </w:t>
            </w:r>
            <w:r w:rsidR="003E417A" w:rsidRPr="003E417A">
              <w:t>Office Administrator</w:t>
            </w:r>
            <w:r w:rsidR="003E417A">
              <w:t xml:space="preserve"> </w:t>
            </w:r>
            <w:r w:rsidR="00990FF6" w:rsidRPr="00990FF6">
              <w:t>position</w:t>
            </w:r>
            <w:r w:rsidRPr="002C397E">
              <w:t>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748454A9" w:rsidR="002C397E" w:rsidRDefault="002C397E" w:rsidP="002C397E">
            <w:pPr>
              <w:pStyle w:val="Contact"/>
            </w:pPr>
            <w:r>
              <w:t xml:space="preserve">• </w:t>
            </w:r>
            <w:r w:rsidR="008F1AA2">
              <w:t xml:space="preserve">I’m </w:t>
            </w:r>
            <w:r>
              <w:t>Tech Savvy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0DECC424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EndPr/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4A19B7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4A19B7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4A19B7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4A19B7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666B0" w14:textId="77777777" w:rsidR="004A19B7" w:rsidRDefault="004A19B7" w:rsidP="00590471">
      <w:r>
        <w:separator/>
      </w:r>
    </w:p>
  </w:endnote>
  <w:endnote w:type="continuationSeparator" w:id="0">
    <w:p w14:paraId="26BD18FB" w14:textId="77777777" w:rsidR="004A19B7" w:rsidRDefault="004A19B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87139" w14:textId="77777777" w:rsidR="004A19B7" w:rsidRDefault="004A19B7" w:rsidP="00590471">
      <w:r>
        <w:separator/>
      </w:r>
    </w:p>
  </w:footnote>
  <w:footnote w:type="continuationSeparator" w:id="0">
    <w:p w14:paraId="1B7E4A6B" w14:textId="77777777" w:rsidR="004A19B7" w:rsidRDefault="004A19B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wFADn6P+ctAAAA"/>
  </w:docVars>
  <w:rsids>
    <w:rsidRoot w:val="002C397E"/>
    <w:rsid w:val="00037FD4"/>
    <w:rsid w:val="00055B72"/>
    <w:rsid w:val="00060042"/>
    <w:rsid w:val="0008685D"/>
    <w:rsid w:val="000C170A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3E417A"/>
    <w:rsid w:val="004A19B7"/>
    <w:rsid w:val="004E158A"/>
    <w:rsid w:val="005471D7"/>
    <w:rsid w:val="00565C77"/>
    <w:rsid w:val="0056708E"/>
    <w:rsid w:val="005801E5"/>
    <w:rsid w:val="00590471"/>
    <w:rsid w:val="005D01FA"/>
    <w:rsid w:val="005D45DC"/>
    <w:rsid w:val="005E22BF"/>
    <w:rsid w:val="0064480D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C4C88"/>
    <w:rsid w:val="007F5B63"/>
    <w:rsid w:val="00803A0A"/>
    <w:rsid w:val="00846CB9"/>
    <w:rsid w:val="008A1E6E"/>
    <w:rsid w:val="008B108C"/>
    <w:rsid w:val="008B2855"/>
    <w:rsid w:val="008C2CFC"/>
    <w:rsid w:val="008F1AA2"/>
    <w:rsid w:val="008F717F"/>
    <w:rsid w:val="009475DC"/>
    <w:rsid w:val="00967B93"/>
    <w:rsid w:val="00990FF6"/>
    <w:rsid w:val="009B591F"/>
    <w:rsid w:val="00A31B16"/>
    <w:rsid w:val="00A67460"/>
    <w:rsid w:val="00AE68A8"/>
    <w:rsid w:val="00B27888"/>
    <w:rsid w:val="00B6466C"/>
    <w:rsid w:val="00B76CDA"/>
    <w:rsid w:val="00C14078"/>
    <w:rsid w:val="00C83A18"/>
    <w:rsid w:val="00C911B3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4B4A8E"/>
    <w:rsid w:val="00937F83"/>
    <w:rsid w:val="009D499F"/>
    <w:rsid w:val="00A6492F"/>
    <w:rsid w:val="00A953BC"/>
    <w:rsid w:val="00C44E65"/>
    <w:rsid w:val="00D06273"/>
    <w:rsid w:val="00DD2BF7"/>
    <w:rsid w:val="00E32E7E"/>
    <w:rsid w:val="00EA0008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2022-05-16T23:44:00Z</dcterms:created>
  <dcterms:modified xsi:type="dcterms:W3CDTF">2022-06-16T21:10:00Z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