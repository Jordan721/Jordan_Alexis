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4C69A5">
        <w:trPr>
          <w:trHeight w:val="1971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4C69A5" w:rsidRDefault="002C397E" w:rsidP="004C69A5">
            <w:pPr>
              <w:pStyle w:val="Title"/>
            </w:pPr>
            <w:r w:rsidRPr="004C69A5">
              <w:t xml:space="preserve">Jordan </w:t>
            </w:r>
            <w:r w:rsidR="00E77B5E" w:rsidRPr="004C69A5">
              <w:br/>
            </w:r>
            <w:r w:rsidRPr="004C69A5"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4C69A5">
            <w:pPr>
              <w:pStyle w:val="Heading1"/>
            </w:pPr>
            <w:r w:rsidRPr="00AE68A8">
              <w:t xml:space="preserve">Dear </w:t>
            </w:r>
            <w:r w:rsidR="002C397E" w:rsidRPr="002C397E">
              <w:t xml:space="preserve">Hiring </w:t>
            </w:r>
            <w:r w:rsidR="002C397E" w:rsidRPr="004C69A5">
              <w:t>Manager</w:t>
            </w:r>
          </w:p>
          <w:p w14:paraId="1CC2847B" w14:textId="620B6BBA" w:rsidR="00E77B5E" w:rsidRDefault="002C397E" w:rsidP="00AE68A8">
            <w:r w:rsidRPr="002C397E">
              <w:t>Hello, my name is Jordan Alexis</w:t>
            </w:r>
            <w:r w:rsidR="004C69A5">
              <w:t>,</w:t>
            </w:r>
            <w:r w:rsidRPr="002C397E">
              <w:t xml:space="preserve"> and I’m interested in filling your </w:t>
            </w:r>
            <w:r w:rsidR="003E417A" w:rsidRPr="003E417A">
              <w:t>Office Administrator</w:t>
            </w:r>
            <w:r w:rsidR="003E417A">
              <w:t xml:space="preserve"> </w:t>
            </w:r>
            <w:r w:rsidR="00990FF6" w:rsidRPr="00990FF6">
              <w:t>position</w:t>
            </w:r>
            <w:r w:rsidRPr="002C397E">
              <w:t xml:space="preserve">. It may please you to know </w:t>
            </w:r>
            <w:r w:rsidR="004C69A5">
              <w:t xml:space="preserve">that </w:t>
            </w:r>
            <w:r w:rsidRPr="002C397E">
              <w:t>I have experience in</w:t>
            </w:r>
            <w:r w:rsidR="004C69A5">
              <w:t xml:space="preserve"> the following</w:t>
            </w:r>
            <w:r w:rsidRPr="002C397E">
              <w:t>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13B0CB76" w14:textId="1AB0A8AB" w:rsidR="00B27888" w:rsidRDefault="00B27888" w:rsidP="002C397E">
            <w:pPr>
              <w:pStyle w:val="Contact"/>
            </w:pPr>
            <w:r>
              <w:t>• Sorting and filing information</w:t>
            </w:r>
          </w:p>
          <w:p w14:paraId="5092538F" w14:textId="0DECC424" w:rsidR="00DC144C" w:rsidRDefault="00DC144C" w:rsidP="002C397E">
            <w:pPr>
              <w:pStyle w:val="Contact"/>
            </w:pPr>
            <w:r w:rsidRPr="00DC144C">
              <w:t>• Experience with handling and proofreading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6B30A2F9" w:rsidR="002C397E" w:rsidRDefault="002C397E" w:rsidP="002C397E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000000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427739" w14:textId="77777777" w:rsidR="00F74B42" w:rsidRDefault="00F74B42" w:rsidP="00590471">
      <w:r>
        <w:separator/>
      </w:r>
    </w:p>
  </w:endnote>
  <w:endnote w:type="continuationSeparator" w:id="0">
    <w:p w14:paraId="0425E26B" w14:textId="77777777" w:rsidR="00F74B42" w:rsidRDefault="00F74B4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8DE855" w14:textId="77777777" w:rsidR="00F74B42" w:rsidRDefault="00F74B42" w:rsidP="00590471">
      <w:r>
        <w:separator/>
      </w:r>
    </w:p>
  </w:footnote>
  <w:footnote w:type="continuationSeparator" w:id="0">
    <w:p w14:paraId="1187C93A" w14:textId="77777777" w:rsidR="00F74B42" w:rsidRDefault="00F74B4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NKwFADn6P+ctAAAA"/>
  </w:docVars>
  <w:rsids>
    <w:rsidRoot w:val="002C397E"/>
    <w:rsid w:val="00037FD4"/>
    <w:rsid w:val="00055B72"/>
    <w:rsid w:val="00060042"/>
    <w:rsid w:val="0008685D"/>
    <w:rsid w:val="000B7DC9"/>
    <w:rsid w:val="000C170A"/>
    <w:rsid w:val="00112FD7"/>
    <w:rsid w:val="00117823"/>
    <w:rsid w:val="001253DD"/>
    <w:rsid w:val="00150ABD"/>
    <w:rsid w:val="001D3603"/>
    <w:rsid w:val="00222466"/>
    <w:rsid w:val="00236570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3E417A"/>
    <w:rsid w:val="004A19B7"/>
    <w:rsid w:val="004C69A5"/>
    <w:rsid w:val="004E158A"/>
    <w:rsid w:val="005471D7"/>
    <w:rsid w:val="00565C77"/>
    <w:rsid w:val="0056708E"/>
    <w:rsid w:val="005801E5"/>
    <w:rsid w:val="00590471"/>
    <w:rsid w:val="005D01FA"/>
    <w:rsid w:val="005D45DC"/>
    <w:rsid w:val="005E22BF"/>
    <w:rsid w:val="0064480D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C4C88"/>
    <w:rsid w:val="007F5B63"/>
    <w:rsid w:val="00803A0A"/>
    <w:rsid w:val="00846CB9"/>
    <w:rsid w:val="008A1E6E"/>
    <w:rsid w:val="008B108C"/>
    <w:rsid w:val="008B2855"/>
    <w:rsid w:val="008C2CFC"/>
    <w:rsid w:val="008F1AA2"/>
    <w:rsid w:val="008F717F"/>
    <w:rsid w:val="00917DA8"/>
    <w:rsid w:val="009475DC"/>
    <w:rsid w:val="00967B93"/>
    <w:rsid w:val="00990FF6"/>
    <w:rsid w:val="009B591F"/>
    <w:rsid w:val="00A31B16"/>
    <w:rsid w:val="00A67460"/>
    <w:rsid w:val="00AE68A8"/>
    <w:rsid w:val="00B27888"/>
    <w:rsid w:val="00B6466C"/>
    <w:rsid w:val="00B76CDA"/>
    <w:rsid w:val="00C14078"/>
    <w:rsid w:val="00C83A18"/>
    <w:rsid w:val="00C911B3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A7D54"/>
    <w:rsid w:val="00ED47F7"/>
    <w:rsid w:val="00EE7E09"/>
    <w:rsid w:val="00F0223C"/>
    <w:rsid w:val="00F3235D"/>
    <w:rsid w:val="00F509FC"/>
    <w:rsid w:val="00F74B42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272EF0"/>
    <w:rsid w:val="00374361"/>
    <w:rsid w:val="003B2BEE"/>
    <w:rsid w:val="004B4A8E"/>
    <w:rsid w:val="00823BC9"/>
    <w:rsid w:val="00937F83"/>
    <w:rsid w:val="009D499F"/>
    <w:rsid w:val="00A6492F"/>
    <w:rsid w:val="00A953BC"/>
    <w:rsid w:val="00C44E65"/>
    <w:rsid w:val="00D06273"/>
    <w:rsid w:val="00DD2BF7"/>
    <w:rsid w:val="00E32E7E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167</Words>
  <Characters>1065</Characters>
  <Application>Microsoft Office Word</Application>
  <DocSecurity>0</DocSecurity>
  <Lines>96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2022-05-16T23:44:00Z</dcterms:created>
  <dcterms:modified xsi:type="dcterms:W3CDTF">2022-12-04T02:36:00Z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1d7cca30099b73a16bc4ee6594ca89a16c5d89eda7f7002cfb9ea96b74878599</vt:lpwstr>
  </property>
</Properties>
</file>