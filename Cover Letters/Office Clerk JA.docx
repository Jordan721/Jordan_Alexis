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4F8A6C5C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03289C" w:rsidRPr="0003289C">
              <w:t>Office Services Clerk</w:t>
            </w:r>
            <w:r w:rsidR="0003289C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6EBF01D1" w14:textId="77777777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30B5B25A" w14:textId="22CF2E99" w:rsidR="00B17F94" w:rsidRDefault="00B17F94" w:rsidP="00B17F94">
            <w:pPr>
              <w:pStyle w:val="Contact"/>
            </w:pPr>
            <w:r>
              <w:t>• Shipping products to Customers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E5F2C" w14:textId="77777777" w:rsidR="007B7167" w:rsidRDefault="007B7167" w:rsidP="00590471">
      <w:r>
        <w:separator/>
      </w:r>
    </w:p>
  </w:endnote>
  <w:endnote w:type="continuationSeparator" w:id="0">
    <w:p w14:paraId="09ADA25A" w14:textId="77777777" w:rsidR="007B7167" w:rsidRDefault="007B716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70C5B" w14:textId="77777777" w:rsidR="007B7167" w:rsidRDefault="007B7167" w:rsidP="00590471">
      <w:r>
        <w:separator/>
      </w:r>
    </w:p>
  </w:footnote>
  <w:footnote w:type="continuationSeparator" w:id="0">
    <w:p w14:paraId="028C46EC" w14:textId="77777777" w:rsidR="007B7167" w:rsidRDefault="007B716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qwUA5BYylywAAAA="/>
  </w:docVars>
  <w:rsids>
    <w:rsidRoot w:val="004C74DF"/>
    <w:rsid w:val="0003289C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21947"/>
    <w:rsid w:val="006716D8"/>
    <w:rsid w:val="006920F0"/>
    <w:rsid w:val="006B14ED"/>
    <w:rsid w:val="006C020C"/>
    <w:rsid w:val="006D79A8"/>
    <w:rsid w:val="0074133A"/>
    <w:rsid w:val="00754DF1"/>
    <w:rsid w:val="007575B6"/>
    <w:rsid w:val="007B7167"/>
    <w:rsid w:val="007F5B63"/>
    <w:rsid w:val="00803A0A"/>
    <w:rsid w:val="0080581F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0F10"/>
    <w:rsid w:val="00D26515"/>
    <w:rsid w:val="00D735E6"/>
    <w:rsid w:val="00E26AED"/>
    <w:rsid w:val="00E73AB8"/>
    <w:rsid w:val="00E77B5E"/>
    <w:rsid w:val="00E90A60"/>
    <w:rsid w:val="00ED1B2A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2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282AD1"/>
    <w:rsid w:val="003D4A77"/>
    <w:rsid w:val="00450330"/>
    <w:rsid w:val="004D7C14"/>
    <w:rsid w:val="005879C2"/>
    <w:rsid w:val="005C4EAC"/>
    <w:rsid w:val="007E788C"/>
    <w:rsid w:val="008B0D8F"/>
    <w:rsid w:val="008D5695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2023-09-10T17:59:00Z</dcterms:created>
  <dcterms:modified xsi:type="dcterms:W3CDTF">2023-09-10T17:59:00Z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