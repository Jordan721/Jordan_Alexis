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7329AA04" w:rsidR="00E77B5E" w:rsidRDefault="005F2306" w:rsidP="00874E8D">
            <w:r>
              <w:t>Hello, my name is Jordan Alexis</w:t>
            </w:r>
            <w:r w:rsidR="00BE7B67">
              <w:t>,</w:t>
            </w:r>
            <w:r>
              <w:t xml:space="preserve"> and I’m interested in filling your </w:t>
            </w:r>
            <w:r w:rsidR="006F0CA2">
              <w:t>Front Desk</w:t>
            </w:r>
            <w:r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BE7B67">
              <w:t xml:space="preserve">that </w:t>
            </w:r>
            <w:r>
              <w:t>I have experience in</w:t>
            </w:r>
            <w:r w:rsidR="00BE7B67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D769C27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1A513207" w14:textId="315304AB" w:rsidR="007E399F" w:rsidRDefault="007E399F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4221898D" w:rsidR="005F2306" w:rsidRDefault="005F2306" w:rsidP="005F2306">
            <w:pPr>
              <w:pStyle w:val="Contact"/>
            </w:pPr>
            <w:r>
              <w:t xml:space="preserve">• Experience with entering data for an Event </w:t>
            </w:r>
            <w:r w:rsidR="00F321ED">
              <w:t>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4BF3CEC8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3A9BFF4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13F07" w14:textId="77777777" w:rsidR="001F5049" w:rsidRDefault="001F5049" w:rsidP="00590471">
      <w:r>
        <w:separator/>
      </w:r>
    </w:p>
  </w:endnote>
  <w:endnote w:type="continuationSeparator" w:id="0">
    <w:p w14:paraId="3CCBC8A9" w14:textId="77777777" w:rsidR="001F5049" w:rsidRDefault="001F504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0D339" w14:textId="77777777" w:rsidR="001F5049" w:rsidRDefault="001F5049" w:rsidP="00590471">
      <w:r>
        <w:separator/>
      </w:r>
    </w:p>
  </w:footnote>
  <w:footnote w:type="continuationSeparator" w:id="0">
    <w:p w14:paraId="38CA6B33" w14:textId="77777777" w:rsidR="001F5049" w:rsidRDefault="001F504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E1rAZnzCvYtAAAA"/>
  </w:docVars>
  <w:rsids>
    <w:rsidRoot w:val="009109A0"/>
    <w:rsid w:val="00055B72"/>
    <w:rsid w:val="00060042"/>
    <w:rsid w:val="0008685D"/>
    <w:rsid w:val="000B3781"/>
    <w:rsid w:val="000D33AC"/>
    <w:rsid w:val="001110E7"/>
    <w:rsid w:val="00112FD7"/>
    <w:rsid w:val="001253DD"/>
    <w:rsid w:val="00140826"/>
    <w:rsid w:val="00150ABD"/>
    <w:rsid w:val="00161968"/>
    <w:rsid w:val="00193CEF"/>
    <w:rsid w:val="001F0410"/>
    <w:rsid w:val="001F5049"/>
    <w:rsid w:val="001F6B67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81ED7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6F0CA2"/>
    <w:rsid w:val="007025F3"/>
    <w:rsid w:val="007575B6"/>
    <w:rsid w:val="007E399F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475DC"/>
    <w:rsid w:val="00967B93"/>
    <w:rsid w:val="009B591F"/>
    <w:rsid w:val="00A31B16"/>
    <w:rsid w:val="00A4198C"/>
    <w:rsid w:val="00A41F71"/>
    <w:rsid w:val="00A65B23"/>
    <w:rsid w:val="00A70723"/>
    <w:rsid w:val="00AB1B87"/>
    <w:rsid w:val="00AE68A8"/>
    <w:rsid w:val="00B21168"/>
    <w:rsid w:val="00B25383"/>
    <w:rsid w:val="00B6466C"/>
    <w:rsid w:val="00B6665F"/>
    <w:rsid w:val="00B76CDA"/>
    <w:rsid w:val="00BE2D71"/>
    <w:rsid w:val="00BE7B67"/>
    <w:rsid w:val="00C14078"/>
    <w:rsid w:val="00C247DC"/>
    <w:rsid w:val="00C44D3F"/>
    <w:rsid w:val="00C64C7A"/>
    <w:rsid w:val="00C8214F"/>
    <w:rsid w:val="00C83A18"/>
    <w:rsid w:val="00CC1E8B"/>
    <w:rsid w:val="00CD2321"/>
    <w:rsid w:val="00CE1E3D"/>
    <w:rsid w:val="00D053FA"/>
    <w:rsid w:val="00D26515"/>
    <w:rsid w:val="00E24775"/>
    <w:rsid w:val="00E26398"/>
    <w:rsid w:val="00E26AED"/>
    <w:rsid w:val="00E73AB8"/>
    <w:rsid w:val="00E77B5E"/>
    <w:rsid w:val="00E90A60"/>
    <w:rsid w:val="00ED47F7"/>
    <w:rsid w:val="00EE7E09"/>
    <w:rsid w:val="00F0223C"/>
    <w:rsid w:val="00F321ED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2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095496"/>
    <w:rsid w:val="001003E9"/>
    <w:rsid w:val="001C65AC"/>
    <w:rsid w:val="00404B71"/>
    <w:rsid w:val="004329CA"/>
    <w:rsid w:val="00656C85"/>
    <w:rsid w:val="00666782"/>
    <w:rsid w:val="00745AD3"/>
    <w:rsid w:val="008339A9"/>
    <w:rsid w:val="009E21B9"/>
    <w:rsid w:val="00A065D5"/>
    <w:rsid w:val="00C32D5D"/>
    <w:rsid w:val="00C62A1A"/>
    <w:rsid w:val="00D82049"/>
    <w:rsid w:val="00DE6F6B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184</Words>
  <Characters>1198</Characters>
  <Application>Microsoft Office Word</Application>
  <DocSecurity>0</DocSecurity>
  <Lines>99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2023-09-10T17:58:00Z</dcterms:created>
  <dcterms:modified xsi:type="dcterms:W3CDTF">2023-10-04T16:27:00Z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1f67839d9abce6f338ba8bc6e27907e0f04502b1246f2c5ff540d35d475ad5d0</vt:lpwstr>
  </property>
</Properties>
</file>