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7329AA04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6F0CA2">
              <w:t>Front Desk</w:t>
            </w:r>
            <w:r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4221898D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F321ED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BF3CEC8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75ADD" w14:textId="77777777" w:rsidR="00BE2D71" w:rsidRDefault="00BE2D71" w:rsidP="00590471">
      <w:r>
        <w:separator/>
      </w:r>
    </w:p>
  </w:endnote>
  <w:endnote w:type="continuationSeparator" w:id="0">
    <w:p w14:paraId="29C416B5" w14:textId="77777777" w:rsidR="00BE2D71" w:rsidRDefault="00BE2D7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083CB" w14:textId="77777777" w:rsidR="00BE2D71" w:rsidRDefault="00BE2D71" w:rsidP="00590471">
      <w:r>
        <w:separator/>
      </w:r>
    </w:p>
  </w:footnote>
  <w:footnote w:type="continuationSeparator" w:id="0">
    <w:p w14:paraId="765449A3" w14:textId="77777777" w:rsidR="00BE2D71" w:rsidRDefault="00BE2D7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E1qAdjCEe8tAAAA"/>
  </w:docVars>
  <w:rsids>
    <w:rsidRoot w:val="009109A0"/>
    <w:rsid w:val="00055B72"/>
    <w:rsid w:val="00060042"/>
    <w:rsid w:val="0008685D"/>
    <w:rsid w:val="000B3781"/>
    <w:rsid w:val="000D33AC"/>
    <w:rsid w:val="001110E7"/>
    <w:rsid w:val="00112FD7"/>
    <w:rsid w:val="001253DD"/>
    <w:rsid w:val="00140826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81ED7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BE2D71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95496"/>
    <w:rsid w:val="001003E9"/>
    <w:rsid w:val="001C65AC"/>
    <w:rsid w:val="00404B71"/>
    <w:rsid w:val="004329CA"/>
    <w:rsid w:val="00656C85"/>
    <w:rsid w:val="00666782"/>
    <w:rsid w:val="00745AD3"/>
    <w:rsid w:val="008339A9"/>
    <w:rsid w:val="009E21B9"/>
    <w:rsid w:val="00A065D5"/>
    <w:rsid w:val="00C32D5D"/>
    <w:rsid w:val="00D82049"/>
    <w:rsid w:val="00DE6F6B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2023-09-10T17:58:00Z</dcterms:created>
  <dcterms:modified xsi:type="dcterms:W3CDTF">2023-09-10T17:58:00Z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