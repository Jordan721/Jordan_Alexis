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42F94D28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D8431B">
              <w:t>D</w:t>
            </w:r>
            <w:r>
              <w:t xml:space="preserve">ata </w:t>
            </w:r>
            <w:r w:rsidR="00D8431B">
              <w:t>E</w:t>
            </w:r>
            <w:r>
              <w:t>ntry</w:t>
            </w:r>
            <w:r w:rsidR="00164A48">
              <w:t xml:space="preserve"> Processor</w:t>
            </w:r>
            <w:r w:rsidRPr="00165C7D">
              <w:t xml:space="preserve">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64346CA6" w14:textId="77777777" w:rsidR="00165C7D" w:rsidRDefault="00165C7D" w:rsidP="00165C7D">
            <w:pPr>
              <w:pStyle w:val="Contact"/>
            </w:pPr>
            <w:r>
              <w:t>• With two years of experience with handling information for clients.</w:t>
            </w:r>
          </w:p>
          <w:p w14:paraId="4A38FF96" w14:textId="77777777" w:rsidR="00165C7D" w:rsidRDefault="00165C7D" w:rsidP="00165C7D">
            <w:pPr>
              <w:pStyle w:val="Contact"/>
            </w:pPr>
            <w:r>
              <w:t>• Intermediate experience in using Microsoft Office.</w:t>
            </w:r>
          </w:p>
          <w:p w14:paraId="07B1EAD2" w14:textId="77777777" w:rsidR="00165C7D" w:rsidRDefault="00165C7D" w:rsidP="00165C7D">
            <w:pPr>
              <w:pStyle w:val="Contact"/>
            </w:pPr>
            <w:r>
              <w:t>• Excellent oral and verbal communication.</w:t>
            </w:r>
          </w:p>
          <w:p w14:paraId="4F8A3F26" w14:textId="4FDF68EB" w:rsidR="00165C7D" w:rsidRDefault="00165C7D" w:rsidP="00165C7D">
            <w:pPr>
              <w:pStyle w:val="Contact"/>
            </w:pPr>
            <w:r>
              <w:t xml:space="preserve">• Experience with entering data for an Event </w:t>
            </w:r>
            <w:r w:rsidR="00732040">
              <w:t>C</w:t>
            </w:r>
            <w:r>
              <w:t>alendar</w:t>
            </w:r>
          </w:p>
          <w:p w14:paraId="6DCFB9E3" w14:textId="5F9B4BB8" w:rsidR="00165C7D" w:rsidRDefault="00165C7D" w:rsidP="00165C7D">
            <w:pPr>
              <w:pStyle w:val="Contact"/>
            </w:pPr>
            <w:r>
              <w:t>• Experience using Cloud Computing</w:t>
            </w:r>
          </w:p>
          <w:p w14:paraId="54113549" w14:textId="15C9F3F3" w:rsidR="002359F6" w:rsidRDefault="002359F6" w:rsidP="00165C7D">
            <w:pPr>
              <w:pStyle w:val="Contact"/>
            </w:pPr>
            <w:r>
              <w:t>• Sorting and filing information</w:t>
            </w:r>
          </w:p>
          <w:p w14:paraId="7FA06FD7" w14:textId="20523CFB" w:rsidR="00732040" w:rsidRDefault="00732040" w:rsidP="00165C7D">
            <w:pPr>
              <w:pStyle w:val="Contact"/>
            </w:pPr>
            <w:r>
              <w:t xml:space="preserve">• </w:t>
            </w:r>
            <w:proofErr w:type="spellStart"/>
            <w:r>
              <w:t>Transfering</w:t>
            </w:r>
            <w:proofErr w:type="spellEnd"/>
            <w:r>
              <w:t xml:space="preserve"> Data from Paper/Spoken to Electronic</w:t>
            </w:r>
          </w:p>
          <w:p w14:paraId="6B497B35" w14:textId="47A55191" w:rsidR="006D7A2A" w:rsidRDefault="006D7A2A" w:rsidP="00165C7D">
            <w:pPr>
              <w:pStyle w:val="Contact"/>
            </w:pPr>
            <w:r w:rsidRPr="006D7A2A">
              <w:t>• Experience with handling and proofreading Docs/Timesheets</w:t>
            </w:r>
          </w:p>
          <w:p w14:paraId="6B5F092D" w14:textId="77777777" w:rsidR="00165C7D" w:rsidRDefault="00165C7D" w:rsidP="00165C7D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8B56E" w14:textId="77777777" w:rsidR="00381EE7" w:rsidRDefault="00381EE7" w:rsidP="00590471">
      <w:r>
        <w:separator/>
      </w:r>
    </w:p>
  </w:endnote>
  <w:endnote w:type="continuationSeparator" w:id="0">
    <w:p w14:paraId="5F60501B" w14:textId="77777777" w:rsidR="00381EE7" w:rsidRDefault="00381EE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CE63F" w14:textId="77777777" w:rsidR="00381EE7" w:rsidRDefault="00381EE7" w:rsidP="00590471">
      <w:r>
        <w:separator/>
      </w:r>
    </w:p>
  </w:footnote>
  <w:footnote w:type="continuationSeparator" w:id="0">
    <w:p w14:paraId="7A59090E" w14:textId="77777777" w:rsidR="00381EE7" w:rsidRDefault="00381EE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rgUA1F46dS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1EE7"/>
    <w:rsid w:val="00383D02"/>
    <w:rsid w:val="00384CE1"/>
    <w:rsid w:val="0039597D"/>
    <w:rsid w:val="003D7753"/>
    <w:rsid w:val="004117FA"/>
    <w:rsid w:val="00416F21"/>
    <w:rsid w:val="00420924"/>
    <w:rsid w:val="004E158A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659D9"/>
    <w:rsid w:val="006716D8"/>
    <w:rsid w:val="006920F0"/>
    <w:rsid w:val="006C020C"/>
    <w:rsid w:val="006D79A8"/>
    <w:rsid w:val="006D7A2A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568E8"/>
    <w:rsid w:val="00D8431B"/>
    <w:rsid w:val="00D97481"/>
    <w:rsid w:val="00E26AED"/>
    <w:rsid w:val="00E602F2"/>
    <w:rsid w:val="00E73AB8"/>
    <w:rsid w:val="00E77B5E"/>
    <w:rsid w:val="00E90A60"/>
    <w:rsid w:val="00ED47F7"/>
    <w:rsid w:val="00EE2A4B"/>
    <w:rsid w:val="00EE7E09"/>
    <w:rsid w:val="00F0223C"/>
    <w:rsid w:val="00F159F3"/>
    <w:rsid w:val="00F3235D"/>
    <w:rsid w:val="00F4192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130</Words>
  <Characters>852</Characters>
  <Application>Microsoft Office Word</Application>
  <DocSecurity>0</DocSecurity>
  <Lines>73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2023-09-10T17:57:00Z</dcterms:created>
  <dcterms:modified xsi:type="dcterms:W3CDTF">2023-12-13T15:08:00Z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