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2F94D2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FC0C3" w14:textId="77777777" w:rsidR="006659D9" w:rsidRDefault="006659D9" w:rsidP="00590471">
      <w:r>
        <w:separator/>
      </w:r>
    </w:p>
  </w:endnote>
  <w:endnote w:type="continuationSeparator" w:id="0">
    <w:p w14:paraId="5E604EF4" w14:textId="77777777" w:rsidR="006659D9" w:rsidRDefault="006659D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FC93" w14:textId="77777777" w:rsidR="006659D9" w:rsidRDefault="006659D9" w:rsidP="00590471">
      <w:r>
        <w:separator/>
      </w:r>
    </w:p>
  </w:footnote>
  <w:footnote w:type="continuationSeparator" w:id="0">
    <w:p w14:paraId="50A46657" w14:textId="77777777" w:rsidR="006659D9" w:rsidRDefault="006659D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gUAlW8hbC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597D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2023-09-10T17:57:00Z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