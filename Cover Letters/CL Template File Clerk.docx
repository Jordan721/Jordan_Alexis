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9433B60" w:rsidR="00E77B5E" w:rsidRDefault="00165C7D" w:rsidP="00165C7D">
            <w:r>
              <w:t>Hello, my name is Jordan Alexis</w:t>
            </w:r>
            <w:r w:rsidR="00A14CC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7B06F7">
              <w:t xml:space="preserve">File Clerk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A14CCA">
              <w:t xml:space="preserve">that </w:t>
            </w:r>
            <w:r w:rsidRPr="00165C7D">
              <w:t>I have experience in</w:t>
            </w:r>
            <w:r w:rsidR="00A14CC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5594A4EB" w:rsidR="00732040" w:rsidRDefault="00732040" w:rsidP="00165C7D">
            <w:pPr>
              <w:pStyle w:val="Contact"/>
            </w:pPr>
            <w:r>
              <w:t xml:space="preserve">• </w:t>
            </w:r>
            <w:r w:rsidR="00DE4F9A" w:rsidRPr="00DE4F9A">
              <w:t xml:space="preserve">Transferring </w:t>
            </w:r>
            <w:r>
              <w:t>Data from Paper/Spoken to Electronic</w:t>
            </w:r>
          </w:p>
          <w:p w14:paraId="0F46DD48" w14:textId="5ED3515B" w:rsidR="00CB0CD3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2DF9A9E2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FACC0" w14:textId="77777777" w:rsidR="00FE0501" w:rsidRDefault="00FE0501" w:rsidP="00590471">
      <w:r>
        <w:separator/>
      </w:r>
    </w:p>
  </w:endnote>
  <w:endnote w:type="continuationSeparator" w:id="0">
    <w:p w14:paraId="28FBB067" w14:textId="77777777" w:rsidR="00FE0501" w:rsidRDefault="00FE050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99197" w14:textId="77777777" w:rsidR="00FE0501" w:rsidRDefault="00FE0501" w:rsidP="00590471">
      <w:r>
        <w:separator/>
      </w:r>
    </w:p>
  </w:footnote>
  <w:footnote w:type="continuationSeparator" w:id="0">
    <w:p w14:paraId="0AC2AB5A" w14:textId="77777777" w:rsidR="00FE0501" w:rsidRDefault="00FE050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4FAA/9Ug4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541E1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C6AD6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26C63"/>
    <w:rsid w:val="009475DC"/>
    <w:rsid w:val="00967B93"/>
    <w:rsid w:val="009A35C9"/>
    <w:rsid w:val="009B591F"/>
    <w:rsid w:val="00A14CCA"/>
    <w:rsid w:val="00A31B16"/>
    <w:rsid w:val="00AA1538"/>
    <w:rsid w:val="00AE68A8"/>
    <w:rsid w:val="00B60CA6"/>
    <w:rsid w:val="00B6466C"/>
    <w:rsid w:val="00B76CDA"/>
    <w:rsid w:val="00C14078"/>
    <w:rsid w:val="00C774FF"/>
    <w:rsid w:val="00C83A18"/>
    <w:rsid w:val="00C92DEC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E4F9A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050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2022-10-16T17:37:00Z</dcterms:created>
  <dcterms:modified xsi:type="dcterms:W3CDTF">2023-09-10T17:57:00Z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29ccfb18ec98ce557defc1f0a2b5cdcc277dfedb09554a3fb7b5f1c851fb7d1c</vt:lpwstr>
  </property>
</Properties>
</file>