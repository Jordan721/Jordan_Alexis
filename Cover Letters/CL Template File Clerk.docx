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4902CCD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7B06F7">
              <w:t xml:space="preserve">File Clerk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5594A4EB" w:rsidR="00732040" w:rsidRDefault="00732040" w:rsidP="00165C7D">
            <w:pPr>
              <w:pStyle w:val="Contact"/>
            </w:pPr>
            <w:r>
              <w:t xml:space="preserve">• </w:t>
            </w:r>
            <w:r w:rsidR="00DE4F9A" w:rsidRPr="00DE4F9A">
              <w:t xml:space="preserve">Transferring </w:t>
            </w:r>
            <w:r>
              <w:t>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16564" w14:textId="77777777" w:rsidR="005C6AD6" w:rsidRDefault="005C6AD6" w:rsidP="00590471">
      <w:r>
        <w:separator/>
      </w:r>
    </w:p>
  </w:endnote>
  <w:endnote w:type="continuationSeparator" w:id="0">
    <w:p w14:paraId="07D276B4" w14:textId="77777777" w:rsidR="005C6AD6" w:rsidRDefault="005C6AD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8ED34" w14:textId="77777777" w:rsidR="005C6AD6" w:rsidRDefault="005C6AD6" w:rsidP="00590471">
      <w:r>
        <w:separator/>
      </w:r>
    </w:p>
  </w:footnote>
  <w:footnote w:type="continuationSeparator" w:id="0">
    <w:p w14:paraId="78CFE016" w14:textId="77777777" w:rsidR="005C6AD6" w:rsidRDefault="005C6AD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oFAE7MSRc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C6AD6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E4F9A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172</Words>
  <Characters>1114</Characters>
  <Application>Microsoft Office Word</Application>
  <DocSecurity>0</DocSecurity>
  <Lines>101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2022-10-16T17:37:00Z</dcterms:created>
  <dcterms:modified xsi:type="dcterms:W3CDTF">2022-11-22T18:34:00Z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29ccfb18ec98ce557defc1f0a2b5cdcc277dfedb09554a3fb7b5f1c851fb7d1c</vt:lpwstr>
  </property>
</Properties>
</file>