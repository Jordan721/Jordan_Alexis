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59E8F214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1474A0" w:rsidRPr="001474A0">
              <w:t xml:space="preserve">Customer </w:t>
            </w:r>
            <w:r w:rsidR="000A1D4C">
              <w:t xml:space="preserve">Service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0F0E48AD" w14:textId="24EF879E" w:rsidR="005F2306" w:rsidRDefault="005F2306" w:rsidP="005F2306">
            <w:pPr>
              <w:pStyle w:val="Contact"/>
            </w:pPr>
            <w:r>
              <w:t xml:space="preserve">• Experience using Cloud Computing </w:t>
            </w:r>
          </w:p>
          <w:p w14:paraId="3206C328" w14:textId="73F452B3" w:rsidR="005F2306" w:rsidRDefault="00F532A3" w:rsidP="005F2306">
            <w:pPr>
              <w:pStyle w:val="Contact"/>
            </w:pPr>
            <w:r>
              <w:t xml:space="preserve">• Experience </w:t>
            </w:r>
            <w:r>
              <w:t xml:space="preserve">with </w:t>
            </w:r>
            <w:r w:rsidRPr="00F532A3">
              <w:t>Sorting and filing information</w:t>
            </w:r>
            <w:r>
              <w:t xml:space="preserve"> and entering data into an electronic database or file cabinet</w:t>
            </w:r>
          </w:p>
          <w:p w14:paraId="6927A430" w14:textId="29AF47C7" w:rsidR="005F2306" w:rsidRDefault="00FF7B54" w:rsidP="005F2306">
            <w:pPr>
              <w:pStyle w:val="Contact"/>
            </w:pPr>
            <w:r w:rsidRPr="00FF7B54">
              <w:t xml:space="preserve">• </w:t>
            </w:r>
            <w:r w:rsidR="00EB6CCA" w:rsidRPr="00EB6CCA">
              <w:t>Provide knowledgeable answers to questions about product, pricing</w:t>
            </w:r>
            <w:r w:rsidR="00B64E95">
              <w:t>,</w:t>
            </w:r>
            <w:r w:rsidR="00EB6CCA" w:rsidRPr="00EB6CCA">
              <w:t xml:space="preserve"> and availability</w:t>
            </w:r>
          </w:p>
          <w:p w14:paraId="3F4F71EE" w14:textId="77777777" w:rsidR="00EB6CCA" w:rsidRDefault="00EB6CCA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992395B" w14:textId="77777777" w:rsidR="00B64E95" w:rsidRDefault="00B64E95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D73FB5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7CBE3" w14:textId="77777777" w:rsidR="00D73FB5" w:rsidRDefault="00D73FB5" w:rsidP="00590471">
      <w:r>
        <w:separator/>
      </w:r>
    </w:p>
  </w:endnote>
  <w:endnote w:type="continuationSeparator" w:id="0">
    <w:p w14:paraId="16A93506" w14:textId="77777777" w:rsidR="00D73FB5" w:rsidRDefault="00D73FB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AF2FB" w14:textId="77777777" w:rsidR="00D73FB5" w:rsidRDefault="00D73FB5" w:rsidP="00590471">
      <w:r>
        <w:separator/>
      </w:r>
    </w:p>
  </w:footnote>
  <w:footnote w:type="continuationSeparator" w:id="0">
    <w:p w14:paraId="1BB02386" w14:textId="77777777" w:rsidR="00D73FB5" w:rsidRDefault="00D73FB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C1rAZW8v1otAAAA"/>
  </w:docVars>
  <w:rsids>
    <w:rsidRoot w:val="009109A0"/>
    <w:rsid w:val="00046D68"/>
    <w:rsid w:val="00055B72"/>
    <w:rsid w:val="00060042"/>
    <w:rsid w:val="0008685D"/>
    <w:rsid w:val="000A1D4C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B1FAD"/>
    <w:rsid w:val="003F3122"/>
    <w:rsid w:val="003F49AC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637D6E"/>
    <w:rsid w:val="00642DB2"/>
    <w:rsid w:val="0065475C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4E95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973D1"/>
    <w:rsid w:val="00CC1E8B"/>
    <w:rsid w:val="00CD2321"/>
    <w:rsid w:val="00CE1E3D"/>
    <w:rsid w:val="00D053FA"/>
    <w:rsid w:val="00D26515"/>
    <w:rsid w:val="00D73FB5"/>
    <w:rsid w:val="00E24775"/>
    <w:rsid w:val="00E26398"/>
    <w:rsid w:val="00E26AED"/>
    <w:rsid w:val="00E73AB8"/>
    <w:rsid w:val="00E77B5E"/>
    <w:rsid w:val="00E90A60"/>
    <w:rsid w:val="00EB6CCA"/>
    <w:rsid w:val="00ED47F7"/>
    <w:rsid w:val="00EE7E09"/>
    <w:rsid w:val="00F0223C"/>
    <w:rsid w:val="00F321ED"/>
    <w:rsid w:val="00F3235D"/>
    <w:rsid w:val="00F509FC"/>
    <w:rsid w:val="00F532A3"/>
    <w:rsid w:val="00F878BD"/>
    <w:rsid w:val="00FC7AC5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0A0142"/>
    <w:rsid w:val="001003E9"/>
    <w:rsid w:val="001C65AC"/>
    <w:rsid w:val="00404B71"/>
    <w:rsid w:val="004329CA"/>
    <w:rsid w:val="00520256"/>
    <w:rsid w:val="00600FDC"/>
    <w:rsid w:val="00612E83"/>
    <w:rsid w:val="00656C85"/>
    <w:rsid w:val="00666782"/>
    <w:rsid w:val="00745AD3"/>
    <w:rsid w:val="008339A9"/>
    <w:rsid w:val="009E21B9"/>
    <w:rsid w:val="00A065D5"/>
    <w:rsid w:val="00B267AC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173</Words>
  <Characters>1146</Characters>
  <Application>Microsoft Office Word</Application>
  <DocSecurity>0</DocSecurity>
  <Lines>104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2023-09-26T14:10:00Z</dcterms:created>
  <dcterms:modified xsi:type="dcterms:W3CDTF">2023-12-22T15:21:00Z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