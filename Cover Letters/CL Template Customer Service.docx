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9E8F21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1474A0" w:rsidRPr="001474A0">
              <w:t xml:space="preserve">Customer </w:t>
            </w:r>
            <w:r w:rsidR="000A1D4C">
              <w:t xml:space="preserve">Service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7BE81" w14:textId="77777777" w:rsidR="003B1FAD" w:rsidRDefault="003B1FAD" w:rsidP="00590471">
      <w:r>
        <w:separator/>
      </w:r>
    </w:p>
  </w:endnote>
  <w:endnote w:type="continuationSeparator" w:id="0">
    <w:p w14:paraId="6D019D5C" w14:textId="77777777" w:rsidR="003B1FAD" w:rsidRDefault="003B1FA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A73D5" w14:textId="77777777" w:rsidR="003B1FAD" w:rsidRDefault="003B1FAD" w:rsidP="00590471">
      <w:r>
        <w:separator/>
      </w:r>
    </w:p>
  </w:footnote>
  <w:footnote w:type="continuationSeparator" w:id="0">
    <w:p w14:paraId="0AF826E1" w14:textId="77777777" w:rsidR="003B1FAD" w:rsidRDefault="003B1FA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C1qAdSNpEMtAAAA"/>
  </w:docVars>
  <w:rsids>
    <w:rsidRoot w:val="009109A0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B1FAD"/>
    <w:rsid w:val="003F3122"/>
    <w:rsid w:val="003F49AC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37D6E"/>
    <w:rsid w:val="00642DB2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321ED"/>
    <w:rsid w:val="00F3235D"/>
    <w:rsid w:val="00F509FC"/>
    <w:rsid w:val="00F878BD"/>
    <w:rsid w:val="00FC7AC5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404B71"/>
    <w:rsid w:val="004329CA"/>
    <w:rsid w:val="00600FDC"/>
    <w:rsid w:val="00612E83"/>
    <w:rsid w:val="00656C85"/>
    <w:rsid w:val="00666782"/>
    <w:rsid w:val="00745AD3"/>
    <w:rsid w:val="008339A9"/>
    <w:rsid w:val="009E21B9"/>
    <w:rsid w:val="00A065D5"/>
    <w:rsid w:val="00B267AC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170</Words>
  <Characters>1124</Characters>
  <Application>Microsoft Office Word</Application>
  <DocSecurity>0</DocSecurity>
  <Lines>102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2023-09-26T14:10:00Z</dcterms:created>
  <dcterms:modified xsi:type="dcterms:W3CDTF">2023-10-28T18:47:00Z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