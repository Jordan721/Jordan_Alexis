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9E8F21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 xml:space="preserve">Customer </w:t>
            </w:r>
            <w:r w:rsidR="000A1D4C">
              <w:t xml:space="preserve">Service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8BC04" w14:textId="77777777" w:rsidR="003F49AC" w:rsidRDefault="003F49AC" w:rsidP="00590471">
      <w:r>
        <w:separator/>
      </w:r>
    </w:p>
  </w:endnote>
  <w:endnote w:type="continuationSeparator" w:id="0">
    <w:p w14:paraId="07DF4544" w14:textId="77777777" w:rsidR="003F49AC" w:rsidRDefault="003F49A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72DE3" w14:textId="77777777" w:rsidR="003F49AC" w:rsidRDefault="003F49AC" w:rsidP="00590471">
      <w:r>
        <w:separator/>
      </w:r>
    </w:p>
  </w:footnote>
  <w:footnote w:type="continuationSeparator" w:id="0">
    <w:p w14:paraId="644BBE3E" w14:textId="77777777" w:rsidR="003F49AC" w:rsidRDefault="003F49A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M1qAVqgJ90tAAAA"/>
  </w:docVars>
  <w:rsids>
    <w:rsidRoot w:val="009109A0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F49AC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1003E9"/>
    <w:rsid w:val="001C65AC"/>
    <w:rsid w:val="00404B71"/>
    <w:rsid w:val="004329CA"/>
    <w:rsid w:val="00600FDC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2023-09-26T14:10:00Z</dcterms:created>
  <dcterms:modified xsi:type="dcterms:W3CDTF">2023-09-26T14:10:00Z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