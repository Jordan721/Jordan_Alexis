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59E8F214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1474A0" w:rsidRPr="001474A0">
              <w:t xml:space="preserve">Customer </w:t>
            </w:r>
            <w:r w:rsidR="000A1D4C">
              <w:t xml:space="preserve">Service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4221898D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F321ED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01809" w14:textId="77777777" w:rsidR="0065475C" w:rsidRDefault="0065475C" w:rsidP="00590471">
      <w:r>
        <w:separator/>
      </w:r>
    </w:p>
  </w:endnote>
  <w:endnote w:type="continuationSeparator" w:id="0">
    <w:p w14:paraId="2BDCE9C2" w14:textId="77777777" w:rsidR="0065475C" w:rsidRDefault="0065475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54F63" w14:textId="77777777" w:rsidR="0065475C" w:rsidRDefault="0065475C" w:rsidP="00590471">
      <w:r>
        <w:separator/>
      </w:r>
    </w:p>
  </w:footnote>
  <w:footnote w:type="continuationSeparator" w:id="0">
    <w:p w14:paraId="5581771C" w14:textId="77777777" w:rsidR="0065475C" w:rsidRDefault="0065475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M1rARuRPMQtAAAA"/>
  </w:docVars>
  <w:rsids>
    <w:rsidRoot w:val="009109A0"/>
    <w:rsid w:val="00046D68"/>
    <w:rsid w:val="00055B72"/>
    <w:rsid w:val="00060042"/>
    <w:rsid w:val="0008685D"/>
    <w:rsid w:val="000A1D4C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F49AC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37D6E"/>
    <w:rsid w:val="0065475C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C7AC5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1003E9"/>
    <w:rsid w:val="001C65AC"/>
    <w:rsid w:val="00404B71"/>
    <w:rsid w:val="004329CA"/>
    <w:rsid w:val="00600FDC"/>
    <w:rsid w:val="00656C85"/>
    <w:rsid w:val="00666782"/>
    <w:rsid w:val="00745AD3"/>
    <w:rsid w:val="008339A9"/>
    <w:rsid w:val="009E21B9"/>
    <w:rsid w:val="00A065D5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139</Words>
  <Characters>917</Characters>
  <Application>Microsoft Office Word</Application>
  <DocSecurity>0</DocSecurity>
  <Lines>74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2023-09-26T14:10:00Z</dcterms:created>
  <dcterms:modified xsi:type="dcterms:W3CDTF">2023-10-09T14:05:00Z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