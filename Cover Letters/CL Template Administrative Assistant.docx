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A6149F8" w:rsidR="00E77B5E" w:rsidRDefault="00B17F94" w:rsidP="004C74DF">
            <w:r>
              <w:t>Hello,</w:t>
            </w:r>
            <w:r w:rsidR="004C74DF">
              <w:t xml:space="preserve"> my name is Jordan Alexis and I’m interested in filling your </w:t>
            </w:r>
            <w:r w:rsidR="004C74DF" w:rsidRPr="004C74DF">
              <w:t>Administrative Assistant</w:t>
            </w:r>
            <w:r w:rsidR="004C74DF">
              <w:t xml:space="preserve"> position it may please you to know that I have experience in: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77777777" w:rsidR="00B17F94" w:rsidRDefault="00B17F94" w:rsidP="00B17F94">
            <w:pPr>
              <w:pStyle w:val="Contact"/>
            </w:pPr>
            <w:r>
              <w:t>• Experience with entering data for an Event 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4587F140" w14:textId="689175E9" w:rsidR="00B17F94" w:rsidRDefault="00B17F94" w:rsidP="00B17F94">
            <w:pPr>
              <w:pStyle w:val="Contact"/>
            </w:pPr>
            <w:r>
              <w:t>• Experience with handling and proofreading Docs/Timesheets</w:t>
            </w:r>
          </w:p>
          <w:p w14:paraId="0B3EF3D4" w14:textId="77777777" w:rsidR="00B17F94" w:rsidRDefault="00B17F94" w:rsidP="00B17F94">
            <w:pPr>
              <w:pStyle w:val="Contact"/>
            </w:pPr>
            <w:r>
              <w:t xml:space="preserve">• I’m IT Savvy </w:t>
            </w:r>
          </w:p>
          <w:p w14:paraId="091CBBC0" w14:textId="77777777" w:rsidR="00B17F94" w:rsidRDefault="00B17F94" w:rsidP="00B17F94"/>
          <w:p w14:paraId="2E5B5CEA" w14:textId="77777777" w:rsidR="00B17F94" w:rsidRDefault="00B17F94" w:rsidP="00B17F94">
            <w:r>
              <w:t>If you would like, 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EndPr/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263985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263985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263985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263985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630E9" w14:textId="77777777" w:rsidR="00263985" w:rsidRDefault="00263985" w:rsidP="00590471">
      <w:r>
        <w:separator/>
      </w:r>
    </w:p>
  </w:endnote>
  <w:endnote w:type="continuationSeparator" w:id="0">
    <w:p w14:paraId="26BD86C9" w14:textId="77777777" w:rsidR="00263985" w:rsidRDefault="0026398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12D42" w14:textId="77777777" w:rsidR="00263985" w:rsidRDefault="00263985" w:rsidP="00590471">
      <w:r>
        <w:separator/>
      </w:r>
    </w:p>
  </w:footnote>
  <w:footnote w:type="continuationSeparator" w:id="0">
    <w:p w14:paraId="03CC919F" w14:textId="77777777" w:rsidR="00263985" w:rsidRDefault="0026398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gUAoeJF6i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B591F"/>
    <w:rsid w:val="00A31B16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2022-06-16T21:10:00Z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