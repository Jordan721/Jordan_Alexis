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A6149F8" w:rsidR="00E77B5E" w:rsidRDefault="00B17F94" w:rsidP="004C74DF">
            <w:r>
              <w:t>Hello,</w:t>
            </w:r>
            <w:r w:rsidR="004C74DF">
              <w:t xml:space="preserve"> my name is Jordan Alexis and I’m interested in filling your </w:t>
            </w:r>
            <w:r w:rsidR="004C74DF" w:rsidRPr="004C74DF">
              <w:t>Administrative Assistant</w:t>
            </w:r>
            <w:r w:rsidR="004C74DF">
              <w:t xml:space="preserve"> position it may please you to know that I have experience in: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4587F140" w14:textId="689175E9" w:rsidR="00B17F94" w:rsidRDefault="00B17F94" w:rsidP="00B17F94">
            <w:pPr>
              <w:pStyle w:val="Contact"/>
            </w:pPr>
            <w:r>
              <w:t>• Experience with handling and proofreading Docs/Timesheets</w:t>
            </w:r>
          </w:p>
          <w:p w14:paraId="0B3EF3D4" w14:textId="77777777" w:rsidR="00B17F94" w:rsidRDefault="00B17F94" w:rsidP="00B17F94">
            <w:pPr>
              <w:pStyle w:val="Contact"/>
            </w:pPr>
            <w:r>
              <w:t xml:space="preserve">• I’m IT Savvy </w:t>
            </w:r>
          </w:p>
          <w:p w14:paraId="091CBBC0" w14:textId="77777777" w:rsidR="00B17F94" w:rsidRDefault="00B17F94" w:rsidP="00B17F94"/>
          <w:p w14:paraId="2E5B5CEA" w14:textId="77777777" w:rsidR="00B17F94" w:rsidRDefault="00B17F94" w:rsidP="00B17F94">
            <w:r>
              <w:t>If you would like, 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F02A0" w14:textId="77777777" w:rsidR="00974F4C" w:rsidRDefault="00974F4C" w:rsidP="00590471">
      <w:r>
        <w:separator/>
      </w:r>
    </w:p>
  </w:endnote>
  <w:endnote w:type="continuationSeparator" w:id="0">
    <w:p w14:paraId="01917A2D" w14:textId="77777777" w:rsidR="00974F4C" w:rsidRDefault="00974F4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2E862" w14:textId="77777777" w:rsidR="00974F4C" w:rsidRDefault="00974F4C" w:rsidP="00590471">
      <w:r>
        <w:separator/>
      </w:r>
    </w:p>
  </w:footnote>
  <w:footnote w:type="continuationSeparator" w:id="0">
    <w:p w14:paraId="6FD8145F" w14:textId="77777777" w:rsidR="00974F4C" w:rsidRDefault="00974F4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gUAoeJF6i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178</Words>
  <Characters>1157</Characters>
  <Application>Microsoft Office Word</Application>
  <DocSecurity>0</DocSecurity>
  <Lines>105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2022-11-22T18:33:00Z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