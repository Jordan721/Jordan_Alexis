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6611"/>
      </w:tblGrid>
      <w:tr w:rsidR="00E77B5E" w:rsidRPr="00AE68A8" w14:paraId="5C33D5AB" w14:textId="77777777" w:rsidTr="004C74DF">
        <w:trPr>
          <w:trHeight w:val="2112"/>
        </w:trPr>
        <w:tc>
          <w:tcPr>
            <w:tcW w:w="3664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734598F0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3A1233AC" wp14:editId="3F8361DF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2E1F66F9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3A1233AC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2E1F66F9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14:paraId="50093289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0BE49BA6" w14:textId="407C128A" w:rsidR="00E77B5E" w:rsidRPr="00AE68A8" w:rsidRDefault="004C74DF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488BEA68" w14:textId="77777777" w:rsidTr="004C74DF">
        <w:trPr>
          <w:trHeight w:val="705"/>
        </w:trPr>
        <w:tc>
          <w:tcPr>
            <w:tcW w:w="3664" w:type="dxa"/>
            <w:gridSpan w:val="3"/>
            <w:vMerge/>
          </w:tcPr>
          <w:p w14:paraId="40D54ECB" w14:textId="77777777" w:rsidR="00E77B5E" w:rsidRPr="00AE68A8" w:rsidRDefault="00E77B5E" w:rsidP="00AE68A8"/>
        </w:tc>
        <w:tc>
          <w:tcPr>
            <w:tcW w:w="424" w:type="dxa"/>
            <w:vMerge/>
          </w:tcPr>
          <w:p w14:paraId="523C9BBC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7A2F5AE7" w14:textId="0FDF1885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4C74DF">
              <w:t>Hiring Manager</w:t>
            </w:r>
          </w:p>
          <w:p w14:paraId="16241603" w14:textId="07A11C83" w:rsidR="00E77B5E" w:rsidRDefault="00B17F94" w:rsidP="004C74DF">
            <w:r>
              <w:t>Hello,</w:t>
            </w:r>
            <w:r w:rsidR="004C74DF">
              <w:t xml:space="preserve"> my name is Jordan Alexis</w:t>
            </w:r>
            <w:r w:rsidR="00493A3F">
              <w:t>,</w:t>
            </w:r>
            <w:r w:rsidR="004C74DF">
              <w:t xml:space="preserve"> and I’m interested in filling your </w:t>
            </w:r>
            <w:r w:rsidR="004C74DF" w:rsidRPr="004C74DF">
              <w:t>Administrative Assistant</w:t>
            </w:r>
            <w:r w:rsidR="004C74DF">
              <w:t xml:space="preserve"> position</w:t>
            </w:r>
            <w:r w:rsidR="00493A3F">
              <w:t>. It</w:t>
            </w:r>
            <w:r w:rsidR="004C74DF">
              <w:t xml:space="preserve"> may please you to know that I have experience in</w:t>
            </w:r>
            <w:r w:rsidR="00493A3F">
              <w:t xml:space="preserve"> the</w:t>
            </w:r>
            <w:r w:rsidR="00A8343C">
              <w:t xml:space="preserve"> following</w:t>
            </w:r>
            <w:r w:rsidR="004C74DF">
              <w:t>:</w:t>
            </w:r>
          </w:p>
          <w:p w14:paraId="0686B383" w14:textId="77777777" w:rsidR="00EF117B" w:rsidRDefault="00EF117B" w:rsidP="00EF117B">
            <w:pPr>
              <w:pStyle w:val="Contact"/>
            </w:pPr>
            <w:r>
              <w:t>• With two years of experience with handling information for clients.</w:t>
            </w:r>
          </w:p>
          <w:p w14:paraId="78A15266" w14:textId="77777777" w:rsidR="00EF117B" w:rsidRDefault="00EF117B" w:rsidP="00EF117B">
            <w:pPr>
              <w:pStyle w:val="Contact"/>
            </w:pPr>
            <w:r>
              <w:t>• Intermediate experience in using Microsoft Office and Google Suite.</w:t>
            </w:r>
          </w:p>
          <w:p w14:paraId="5FE2FA87" w14:textId="77777777" w:rsidR="00EF117B" w:rsidRDefault="00EF117B" w:rsidP="00EF117B">
            <w:pPr>
              <w:pStyle w:val="Contact"/>
            </w:pPr>
            <w:r>
              <w:t>• Excellent oral and verbal communication.</w:t>
            </w:r>
          </w:p>
          <w:p w14:paraId="21B20767" w14:textId="77777777" w:rsidR="00EF117B" w:rsidRDefault="00EF117B" w:rsidP="00EF117B">
            <w:pPr>
              <w:pStyle w:val="Contact"/>
            </w:pPr>
            <w:r>
              <w:t>• Formatting data into an Electronic Database</w:t>
            </w:r>
          </w:p>
          <w:p w14:paraId="45D2C5A5" w14:textId="77777777" w:rsidR="00EF117B" w:rsidRDefault="00EF117B" w:rsidP="00EF117B">
            <w:pPr>
              <w:pStyle w:val="Contact"/>
            </w:pPr>
            <w:r>
              <w:t>• Experience using Cloud Computing</w:t>
            </w:r>
          </w:p>
          <w:p w14:paraId="6E836BC8" w14:textId="79D66A3B" w:rsidR="00A64E08" w:rsidRDefault="00A64E08" w:rsidP="00A64E08">
            <w:pPr>
              <w:pStyle w:val="Contact"/>
            </w:pPr>
            <w:r w:rsidRPr="00A64E08">
              <w:t xml:space="preserve">• </w:t>
            </w:r>
            <w:r>
              <w:t>Experience with handling a social media account</w:t>
            </w:r>
          </w:p>
          <w:p w14:paraId="3C1DCE03" w14:textId="52AA5927" w:rsidR="00A64E08" w:rsidRDefault="00A64E08" w:rsidP="00A64E08">
            <w:pPr>
              <w:pStyle w:val="Contact"/>
            </w:pPr>
            <w:r>
              <w:t xml:space="preserve">• </w:t>
            </w:r>
            <w:r w:rsidRPr="00A64E08">
              <w:t>Organized and familiar with office procedures and requirements</w:t>
            </w:r>
          </w:p>
          <w:p w14:paraId="7063D959" w14:textId="77777777" w:rsidR="00EF117B" w:rsidRDefault="00EF117B" w:rsidP="00EF117B">
            <w:pPr>
              <w:pStyle w:val="Contact"/>
            </w:pPr>
            <w:r>
              <w:t>• Sorting and filing information electronically or in a filing system</w:t>
            </w:r>
          </w:p>
          <w:p w14:paraId="419619B4" w14:textId="77777777" w:rsidR="00EF117B" w:rsidRDefault="00EF117B" w:rsidP="00EF117B">
            <w:pPr>
              <w:pStyle w:val="Contact"/>
            </w:pPr>
            <w:r>
              <w:t>• Transferring Data from Paper/Spoken to Electronic Database</w:t>
            </w:r>
          </w:p>
          <w:p w14:paraId="01CF2007" w14:textId="3664D74C" w:rsidR="0041550A" w:rsidRDefault="00EF117B" w:rsidP="00EF117B">
            <w:pPr>
              <w:pStyle w:val="Contact"/>
            </w:pPr>
            <w:r>
              <w:t>• Preparing charts and graphs, writing reports, and presenting results.</w:t>
            </w:r>
          </w:p>
          <w:p w14:paraId="1B5DF6E9" w14:textId="77777777" w:rsidR="00EF117B" w:rsidRDefault="00EF117B" w:rsidP="00EF117B">
            <w:pPr>
              <w:pStyle w:val="Contact"/>
            </w:pPr>
          </w:p>
          <w:p w14:paraId="2E5B5CEA" w14:textId="4BC3E2F6" w:rsidR="00B17F94" w:rsidRDefault="00B17F94" w:rsidP="00B17F94">
            <w:r>
              <w:t>I would love to talk more about my experiences within the field so that you can better access my background.</w:t>
            </w:r>
          </w:p>
          <w:p w14:paraId="6C895337" w14:textId="02083E46" w:rsidR="004C74DF" w:rsidRPr="00AE68A8" w:rsidRDefault="00B17F94" w:rsidP="00B17F94">
            <w:r>
              <w:t>Thank you for taking the time to review my resume. I look forward to talking with you.</w:t>
            </w:r>
          </w:p>
          <w:sdt>
            <w:sdtPr>
              <w:id w:val="877970023"/>
              <w:placeholder>
                <w:docPart w:val="70C6BB167D7249478C213BDD0B51351A"/>
              </w:placeholder>
              <w:temporary/>
              <w:showingPlcHdr/>
              <w15:appearance w15:val="hidden"/>
            </w:sdtPr>
            <w:sdtContent>
              <w:p w14:paraId="016D3CC6" w14:textId="77777777"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p w14:paraId="56C11693" w14:textId="36DB8489" w:rsidR="00E77B5E" w:rsidRPr="00AE68A8" w:rsidRDefault="004C74DF" w:rsidP="00AE68A8">
            <w:r>
              <w:t>Jordan Alexis</w:t>
            </w:r>
          </w:p>
        </w:tc>
      </w:tr>
      <w:tr w:rsidR="00E77B5E" w:rsidRPr="00AE68A8" w14:paraId="5294D1EB" w14:textId="77777777" w:rsidTr="004C74DF">
        <w:trPr>
          <w:trHeight w:val="1164"/>
        </w:trPr>
        <w:tc>
          <w:tcPr>
            <w:tcW w:w="720" w:type="dxa"/>
          </w:tcPr>
          <w:p w14:paraId="3AAC7764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056D087B" w14:textId="77777777" w:rsidR="00E77B5E" w:rsidRPr="00AE68A8" w:rsidRDefault="00E77B5E" w:rsidP="00AE68A8"/>
        </w:tc>
        <w:tc>
          <w:tcPr>
            <w:tcW w:w="424" w:type="dxa"/>
            <w:vMerge/>
          </w:tcPr>
          <w:p w14:paraId="42EAFF4B" w14:textId="77777777" w:rsidR="00E77B5E" w:rsidRPr="00AE68A8" w:rsidRDefault="00E77B5E" w:rsidP="00AE68A8"/>
        </w:tc>
        <w:tc>
          <w:tcPr>
            <w:tcW w:w="6611" w:type="dxa"/>
            <w:vMerge/>
          </w:tcPr>
          <w:p w14:paraId="4C50CB51" w14:textId="77777777" w:rsidR="00E77B5E" w:rsidRPr="00AE68A8" w:rsidRDefault="00E77B5E" w:rsidP="00AE68A8"/>
        </w:tc>
      </w:tr>
      <w:tr w:rsidR="00E77B5E" w:rsidRPr="00AE68A8" w14:paraId="48EED1C3" w14:textId="77777777" w:rsidTr="004C74DF">
        <w:trPr>
          <w:trHeight w:val="543"/>
        </w:trPr>
        <w:tc>
          <w:tcPr>
            <w:tcW w:w="720" w:type="dxa"/>
          </w:tcPr>
          <w:p w14:paraId="3246090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3D41CAB" w14:textId="77777777" w:rsidR="00E77B5E" w:rsidRPr="00D735E6" w:rsidRDefault="00E77B5E" w:rsidP="00CC1E8B">
            <w:pPr>
              <w:pStyle w:val="Contact"/>
              <w:rPr>
                <w:sz w:val="18"/>
                <w:szCs w:val="16"/>
              </w:rPr>
            </w:pPr>
            <w:r w:rsidRPr="00D735E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4534D678" wp14:editId="17148340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8E49F69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3B5C9387" w14:textId="3706CD38" w:rsidR="00E77B5E" w:rsidRPr="00D735E6" w:rsidRDefault="004C74DF" w:rsidP="00AE68A8">
            <w:pPr>
              <w:pStyle w:val="Information"/>
              <w:rPr>
                <w:sz w:val="18"/>
                <w:szCs w:val="16"/>
              </w:rPr>
            </w:pPr>
            <w:r w:rsidRPr="00D735E6">
              <w:rPr>
                <w:sz w:val="18"/>
                <w:szCs w:val="16"/>
              </w:rPr>
              <w:t>Brooklyn NY</w:t>
            </w:r>
          </w:p>
          <w:p w14:paraId="69947FDA" w14:textId="18E6E678" w:rsidR="00E77B5E" w:rsidRPr="00D735E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00F9B7EC" w14:textId="77777777" w:rsidR="00E77B5E" w:rsidRPr="00AE68A8" w:rsidRDefault="00E77B5E" w:rsidP="00AE68A8"/>
        </w:tc>
        <w:tc>
          <w:tcPr>
            <w:tcW w:w="6611" w:type="dxa"/>
            <w:vMerge/>
          </w:tcPr>
          <w:p w14:paraId="07119787" w14:textId="77777777" w:rsidR="00E77B5E" w:rsidRPr="00AE68A8" w:rsidRDefault="00E77B5E" w:rsidP="00AE68A8"/>
        </w:tc>
      </w:tr>
      <w:tr w:rsidR="00E77B5E" w:rsidRPr="00AE68A8" w14:paraId="4F8BEBE1" w14:textId="77777777" w:rsidTr="004C74DF">
        <w:trPr>
          <w:trHeight w:val="183"/>
        </w:trPr>
        <w:tc>
          <w:tcPr>
            <w:tcW w:w="720" w:type="dxa"/>
          </w:tcPr>
          <w:p w14:paraId="0CF20244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3B4DB362" w14:textId="77777777" w:rsidR="00E77B5E" w:rsidRPr="00D735E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EE797C9" w14:textId="77777777" w:rsidR="00E77B5E" w:rsidRPr="00AE68A8" w:rsidRDefault="00E77B5E" w:rsidP="00AE68A8"/>
        </w:tc>
        <w:tc>
          <w:tcPr>
            <w:tcW w:w="6611" w:type="dxa"/>
            <w:vMerge/>
          </w:tcPr>
          <w:p w14:paraId="05B6C40D" w14:textId="77777777" w:rsidR="00E77B5E" w:rsidRPr="00AE68A8" w:rsidRDefault="00E77B5E" w:rsidP="00AE68A8"/>
        </w:tc>
      </w:tr>
      <w:tr w:rsidR="00E77B5E" w:rsidRPr="00AE68A8" w14:paraId="0967CB8D" w14:textId="77777777" w:rsidTr="004C74DF">
        <w:trPr>
          <w:trHeight w:val="624"/>
        </w:trPr>
        <w:tc>
          <w:tcPr>
            <w:tcW w:w="720" w:type="dxa"/>
          </w:tcPr>
          <w:p w14:paraId="45E509AE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7EB1241C" w14:textId="77777777" w:rsidR="00E77B5E" w:rsidRPr="00D735E6" w:rsidRDefault="00E77B5E" w:rsidP="00CC1E8B">
            <w:pPr>
              <w:pStyle w:val="Contact"/>
              <w:rPr>
                <w:sz w:val="18"/>
                <w:szCs w:val="16"/>
              </w:rPr>
            </w:pPr>
            <w:r w:rsidRPr="00D735E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08FBF6EF" wp14:editId="453CE9A5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C847FEC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6CC34672" w14:textId="70B375B4" w:rsidR="00E77B5E" w:rsidRPr="00D735E6" w:rsidRDefault="004C74DF" w:rsidP="00AE68A8">
            <w:pPr>
              <w:pStyle w:val="Information"/>
              <w:rPr>
                <w:sz w:val="18"/>
                <w:szCs w:val="16"/>
              </w:rPr>
            </w:pPr>
            <w:r w:rsidRPr="00D735E6">
              <w:rPr>
                <w:sz w:val="18"/>
                <w:szCs w:val="16"/>
              </w:rPr>
              <w:t>6466258972</w:t>
            </w:r>
          </w:p>
        </w:tc>
        <w:tc>
          <w:tcPr>
            <w:tcW w:w="424" w:type="dxa"/>
            <w:vMerge/>
          </w:tcPr>
          <w:p w14:paraId="1A72826C" w14:textId="77777777" w:rsidR="00E77B5E" w:rsidRPr="00AE68A8" w:rsidRDefault="00E77B5E" w:rsidP="00AE68A8"/>
        </w:tc>
        <w:tc>
          <w:tcPr>
            <w:tcW w:w="6611" w:type="dxa"/>
            <w:vMerge/>
          </w:tcPr>
          <w:p w14:paraId="36021837" w14:textId="77777777" w:rsidR="00E77B5E" w:rsidRPr="00AE68A8" w:rsidRDefault="00E77B5E" w:rsidP="00AE68A8"/>
        </w:tc>
      </w:tr>
      <w:tr w:rsidR="00E77B5E" w:rsidRPr="00AE68A8" w14:paraId="430F8C9F" w14:textId="77777777" w:rsidTr="004C74DF">
        <w:trPr>
          <w:trHeight w:val="183"/>
        </w:trPr>
        <w:tc>
          <w:tcPr>
            <w:tcW w:w="720" w:type="dxa"/>
          </w:tcPr>
          <w:p w14:paraId="6DF8A454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76C52EFC" w14:textId="77777777" w:rsidR="00E77B5E" w:rsidRPr="00D735E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05A87F26" w14:textId="77777777" w:rsidR="00E77B5E" w:rsidRPr="00AE68A8" w:rsidRDefault="00E77B5E" w:rsidP="00AE68A8"/>
        </w:tc>
        <w:tc>
          <w:tcPr>
            <w:tcW w:w="6611" w:type="dxa"/>
            <w:vMerge/>
          </w:tcPr>
          <w:p w14:paraId="2C228330" w14:textId="77777777" w:rsidR="00E77B5E" w:rsidRPr="00AE68A8" w:rsidRDefault="00E77B5E" w:rsidP="00AE68A8"/>
        </w:tc>
      </w:tr>
      <w:tr w:rsidR="00E77B5E" w:rsidRPr="00AE68A8" w14:paraId="5ED18BB5" w14:textId="77777777" w:rsidTr="004C74DF">
        <w:trPr>
          <w:trHeight w:val="633"/>
        </w:trPr>
        <w:tc>
          <w:tcPr>
            <w:tcW w:w="720" w:type="dxa"/>
          </w:tcPr>
          <w:p w14:paraId="469294D7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0064D739" w14:textId="77777777" w:rsidR="00E77B5E" w:rsidRPr="00D735E6" w:rsidRDefault="00E77B5E" w:rsidP="00CC1E8B">
            <w:pPr>
              <w:pStyle w:val="Contact"/>
              <w:rPr>
                <w:sz w:val="18"/>
                <w:szCs w:val="16"/>
              </w:rPr>
            </w:pPr>
            <w:r w:rsidRPr="00D735E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4CDC28F8" wp14:editId="351C9D9E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FE03A9A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35EE5E46" w14:textId="5A61ABE1" w:rsidR="00D735E6" w:rsidRPr="00D735E6" w:rsidRDefault="00000000" w:rsidP="00D735E6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D735E6" w:rsidRPr="00D735E6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14A37B79" w14:textId="77777777" w:rsidR="00D735E6" w:rsidRPr="00D735E6" w:rsidRDefault="00000000" w:rsidP="00D735E6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D735E6" w:rsidRPr="00D735E6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37A15463" w14:textId="7B35CF61" w:rsidR="00E77B5E" w:rsidRPr="00D735E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432F3A06" w14:textId="77777777" w:rsidR="00E77B5E" w:rsidRPr="00AE68A8" w:rsidRDefault="00E77B5E" w:rsidP="00AE68A8"/>
        </w:tc>
        <w:tc>
          <w:tcPr>
            <w:tcW w:w="6611" w:type="dxa"/>
            <w:vMerge/>
          </w:tcPr>
          <w:p w14:paraId="05D1DB2A" w14:textId="77777777" w:rsidR="00E77B5E" w:rsidRPr="00AE68A8" w:rsidRDefault="00E77B5E" w:rsidP="00AE68A8"/>
        </w:tc>
      </w:tr>
      <w:tr w:rsidR="00E77B5E" w:rsidRPr="00AE68A8" w14:paraId="78712D93" w14:textId="77777777" w:rsidTr="004C74DF">
        <w:trPr>
          <w:trHeight w:val="174"/>
        </w:trPr>
        <w:tc>
          <w:tcPr>
            <w:tcW w:w="720" w:type="dxa"/>
          </w:tcPr>
          <w:p w14:paraId="27E99A7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47D7766F" w14:textId="77777777" w:rsidR="00E77B5E" w:rsidRPr="00D735E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FE76ACC" w14:textId="77777777" w:rsidR="00E77B5E" w:rsidRPr="00AE68A8" w:rsidRDefault="00E77B5E" w:rsidP="00AE68A8"/>
        </w:tc>
        <w:tc>
          <w:tcPr>
            <w:tcW w:w="6611" w:type="dxa"/>
            <w:vMerge/>
          </w:tcPr>
          <w:p w14:paraId="5BF8F238" w14:textId="77777777" w:rsidR="00E77B5E" w:rsidRPr="00AE68A8" w:rsidRDefault="00E77B5E" w:rsidP="00AE68A8"/>
        </w:tc>
      </w:tr>
      <w:tr w:rsidR="00E77B5E" w:rsidRPr="00AE68A8" w14:paraId="5F08DEB1" w14:textId="77777777" w:rsidTr="004C74DF">
        <w:trPr>
          <w:trHeight w:val="633"/>
        </w:trPr>
        <w:tc>
          <w:tcPr>
            <w:tcW w:w="720" w:type="dxa"/>
          </w:tcPr>
          <w:p w14:paraId="28EE5B7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B36950D" w14:textId="77777777" w:rsidR="00E77B5E" w:rsidRPr="00D735E6" w:rsidRDefault="00E77B5E" w:rsidP="00CC1E8B">
            <w:pPr>
              <w:pStyle w:val="Contact"/>
              <w:rPr>
                <w:sz w:val="18"/>
                <w:szCs w:val="16"/>
              </w:rPr>
            </w:pPr>
            <w:r w:rsidRPr="00D735E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25D782FA" wp14:editId="57C87CB9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BCCFA68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40891E21" w14:textId="28952984" w:rsidR="00D735E6" w:rsidRPr="00D735E6" w:rsidRDefault="00000000" w:rsidP="00D735E6">
            <w:pPr>
              <w:pStyle w:val="Information"/>
              <w:rPr>
                <w:sz w:val="18"/>
                <w:szCs w:val="16"/>
              </w:rPr>
            </w:pPr>
            <w:hyperlink r:id="rId23" w:history="1">
              <w:r w:rsidR="00D735E6" w:rsidRPr="00D735E6">
                <w:rPr>
                  <w:rStyle w:val="Hyperlink"/>
                  <w:sz w:val="18"/>
                  <w:szCs w:val="16"/>
                </w:rPr>
                <w:t>https://jordan721.github.io/Jordan_Alexis/</w:t>
              </w:r>
            </w:hyperlink>
          </w:p>
          <w:p w14:paraId="6755B665" w14:textId="77777777" w:rsidR="00D735E6" w:rsidRPr="00D735E6" w:rsidRDefault="00000000" w:rsidP="00D735E6">
            <w:pPr>
              <w:pStyle w:val="Information"/>
              <w:rPr>
                <w:sz w:val="18"/>
                <w:szCs w:val="16"/>
              </w:rPr>
            </w:pPr>
            <w:hyperlink r:id="rId24" w:history="1">
              <w:r w:rsidR="00D735E6" w:rsidRPr="00D735E6">
                <w:rPr>
                  <w:rStyle w:val="Hyperlink"/>
                  <w:sz w:val="18"/>
                  <w:szCs w:val="16"/>
                </w:rPr>
                <w:t>https://www.linkedin.com/in/jordan-alexis-799214175/</w:t>
              </w:r>
            </w:hyperlink>
          </w:p>
          <w:p w14:paraId="58010ADC" w14:textId="4145A9F0" w:rsidR="00E77B5E" w:rsidRPr="00D735E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3B0A6C6B" w14:textId="77777777" w:rsidR="00E77B5E" w:rsidRPr="00AE68A8" w:rsidRDefault="00E77B5E" w:rsidP="00AE68A8"/>
        </w:tc>
        <w:tc>
          <w:tcPr>
            <w:tcW w:w="6611" w:type="dxa"/>
            <w:vMerge/>
          </w:tcPr>
          <w:p w14:paraId="19EE1E30" w14:textId="77777777" w:rsidR="00E77B5E" w:rsidRPr="00AE68A8" w:rsidRDefault="00E77B5E" w:rsidP="00AE68A8"/>
        </w:tc>
      </w:tr>
      <w:tr w:rsidR="00E77B5E" w:rsidRPr="00AE68A8" w14:paraId="3A4B10D4" w14:textId="77777777" w:rsidTr="004C74DF">
        <w:trPr>
          <w:trHeight w:val="2448"/>
        </w:trPr>
        <w:tc>
          <w:tcPr>
            <w:tcW w:w="720" w:type="dxa"/>
          </w:tcPr>
          <w:p w14:paraId="72542289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20BDD3BD" w14:textId="77777777" w:rsidR="00E77B5E" w:rsidRPr="00AE68A8" w:rsidRDefault="00E77B5E" w:rsidP="00AE68A8"/>
        </w:tc>
        <w:tc>
          <w:tcPr>
            <w:tcW w:w="424" w:type="dxa"/>
          </w:tcPr>
          <w:p w14:paraId="2D70B7C7" w14:textId="77777777" w:rsidR="00E77B5E" w:rsidRPr="00AE68A8" w:rsidRDefault="00E77B5E" w:rsidP="00AE68A8"/>
        </w:tc>
        <w:tc>
          <w:tcPr>
            <w:tcW w:w="6611" w:type="dxa"/>
            <w:vMerge/>
          </w:tcPr>
          <w:p w14:paraId="58471705" w14:textId="77777777" w:rsidR="00E77B5E" w:rsidRPr="00AE68A8" w:rsidRDefault="00E77B5E" w:rsidP="00AE68A8"/>
        </w:tc>
      </w:tr>
    </w:tbl>
    <w:p w14:paraId="6CD17213" w14:textId="77777777" w:rsidR="007F5B63" w:rsidRPr="00CE1E3D" w:rsidRDefault="007F5B63" w:rsidP="009B591F"/>
    <w:sectPr w:rsidR="007F5B63" w:rsidRPr="00CE1E3D" w:rsidSect="006D39B6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CD2C6A" w14:textId="77777777" w:rsidR="006D39B6" w:rsidRDefault="006D39B6" w:rsidP="00590471">
      <w:r>
        <w:separator/>
      </w:r>
    </w:p>
  </w:endnote>
  <w:endnote w:type="continuationSeparator" w:id="0">
    <w:p w14:paraId="1F567C63" w14:textId="77777777" w:rsidR="006D39B6" w:rsidRDefault="006D39B6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0890FE" w14:textId="77777777" w:rsidR="006D39B6" w:rsidRDefault="006D39B6" w:rsidP="00590471">
      <w:r>
        <w:separator/>
      </w:r>
    </w:p>
  </w:footnote>
  <w:footnote w:type="continuationSeparator" w:id="0">
    <w:p w14:paraId="5FB3C0EB" w14:textId="77777777" w:rsidR="006D39B6" w:rsidRDefault="006D39B6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C1C079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85D93E7" wp14:editId="18FFF324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93D553E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0EEB71E7"/>
    <w:multiLevelType w:val="hybridMultilevel"/>
    <w:tmpl w:val="130C1F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D86C52"/>
    <w:multiLevelType w:val="hybridMultilevel"/>
    <w:tmpl w:val="A5F424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D12E67"/>
    <w:multiLevelType w:val="hybridMultilevel"/>
    <w:tmpl w:val="AA9A4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391895">
    <w:abstractNumId w:val="0"/>
  </w:num>
  <w:num w:numId="2" w16cid:durableId="1378120939">
    <w:abstractNumId w:val="2"/>
  </w:num>
  <w:num w:numId="3" w16cid:durableId="561913101">
    <w:abstractNumId w:val="4"/>
  </w:num>
  <w:num w:numId="4" w16cid:durableId="1855025350">
    <w:abstractNumId w:val="3"/>
  </w:num>
  <w:num w:numId="5" w16cid:durableId="18089321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e0NDE1MLA0MDM0tDBS0lEKTi0uzszPAykwqwUA5BYylywAAAA="/>
  </w:docVars>
  <w:rsids>
    <w:rsidRoot w:val="004C74DF"/>
    <w:rsid w:val="00055B72"/>
    <w:rsid w:val="00060042"/>
    <w:rsid w:val="000675DF"/>
    <w:rsid w:val="0008685D"/>
    <w:rsid w:val="000D2929"/>
    <w:rsid w:val="00112FD7"/>
    <w:rsid w:val="001253DD"/>
    <w:rsid w:val="00150ABD"/>
    <w:rsid w:val="001F6BBB"/>
    <w:rsid w:val="00222466"/>
    <w:rsid w:val="00236632"/>
    <w:rsid w:val="00263985"/>
    <w:rsid w:val="0027299C"/>
    <w:rsid w:val="00284513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405777"/>
    <w:rsid w:val="0041550A"/>
    <w:rsid w:val="00493A3F"/>
    <w:rsid w:val="004C74DF"/>
    <w:rsid w:val="004E158A"/>
    <w:rsid w:val="005471D7"/>
    <w:rsid w:val="00565C77"/>
    <w:rsid w:val="0056708E"/>
    <w:rsid w:val="005801E5"/>
    <w:rsid w:val="00590471"/>
    <w:rsid w:val="005D01FA"/>
    <w:rsid w:val="005D45DC"/>
    <w:rsid w:val="006716D8"/>
    <w:rsid w:val="006920F0"/>
    <w:rsid w:val="006B54D8"/>
    <w:rsid w:val="006C020C"/>
    <w:rsid w:val="006D39B6"/>
    <w:rsid w:val="006D79A8"/>
    <w:rsid w:val="00754DF1"/>
    <w:rsid w:val="007575B6"/>
    <w:rsid w:val="007F5B63"/>
    <w:rsid w:val="00803A0A"/>
    <w:rsid w:val="00846CB9"/>
    <w:rsid w:val="008A1E6E"/>
    <w:rsid w:val="008B108C"/>
    <w:rsid w:val="008C2CFC"/>
    <w:rsid w:val="009475DC"/>
    <w:rsid w:val="00967B93"/>
    <w:rsid w:val="00974F4C"/>
    <w:rsid w:val="009B591F"/>
    <w:rsid w:val="00A31B16"/>
    <w:rsid w:val="00A64E08"/>
    <w:rsid w:val="00A8343C"/>
    <w:rsid w:val="00A93293"/>
    <w:rsid w:val="00AE68A8"/>
    <w:rsid w:val="00B17F94"/>
    <w:rsid w:val="00B30180"/>
    <w:rsid w:val="00B55546"/>
    <w:rsid w:val="00B6466C"/>
    <w:rsid w:val="00B76CDA"/>
    <w:rsid w:val="00C14078"/>
    <w:rsid w:val="00C83A18"/>
    <w:rsid w:val="00CC1E8B"/>
    <w:rsid w:val="00CD2321"/>
    <w:rsid w:val="00CE03C3"/>
    <w:rsid w:val="00CE1E3D"/>
    <w:rsid w:val="00D053FA"/>
    <w:rsid w:val="00D1037D"/>
    <w:rsid w:val="00D147AF"/>
    <w:rsid w:val="00D26515"/>
    <w:rsid w:val="00D735E6"/>
    <w:rsid w:val="00E26AED"/>
    <w:rsid w:val="00E73AB8"/>
    <w:rsid w:val="00E77B5E"/>
    <w:rsid w:val="00E81AB4"/>
    <w:rsid w:val="00E90A60"/>
    <w:rsid w:val="00ED47F7"/>
    <w:rsid w:val="00EE7E09"/>
    <w:rsid w:val="00EF117B"/>
    <w:rsid w:val="00F0223C"/>
    <w:rsid w:val="00F3235D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056BD3D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D735E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D735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0C6BB167D7249478C213BDD0B5135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2FF7E6-5E41-4E9D-B619-F3C53198E9C9}"/>
      </w:docPartPr>
      <w:docPartBody>
        <w:p w:rsidR="008B0D8F" w:rsidRDefault="00450330">
          <w:pPr>
            <w:pStyle w:val="70C6BB167D7249478C213BDD0B51351A"/>
          </w:pPr>
          <w:r w:rsidRPr="00C83A18">
            <w:t>Sincerely,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EAC"/>
    <w:rsid w:val="000A35BD"/>
    <w:rsid w:val="003D4A77"/>
    <w:rsid w:val="00450330"/>
    <w:rsid w:val="004D7C14"/>
    <w:rsid w:val="005C4EAC"/>
    <w:rsid w:val="008B0D8F"/>
    <w:rsid w:val="008D5695"/>
    <w:rsid w:val="00BA67CE"/>
    <w:rsid w:val="00DE021C"/>
    <w:rsid w:val="00E4281C"/>
    <w:rsid w:val="00F30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0C6BB167D7249478C213BDD0B51351A">
    <w:name w:val="70C6BB167D7249478C213BDD0B51351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155</Words>
  <Characters>1013</Characters>
  <Application>Microsoft Office Word</Application>
  <DocSecurity>0</DocSecurity>
  <Lines>75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2022-05-16T17:08:00Z</dcterms:created>
  <dcterms:modified xsi:type="dcterms:W3CDTF">2024-04-27T16:25:00Z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d2138a14625d8490383ebba89325ca7491a5eafe147308e51a53562dddb607f1</vt:lpwstr>
  </property>
</Properties>
</file>