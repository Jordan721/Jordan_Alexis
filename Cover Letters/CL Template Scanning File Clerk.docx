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DB345B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562821" w:rsidRPr="00562821">
              <w:t>Scanning/File Clerk</w:t>
            </w:r>
            <w:r w:rsidR="00562821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289AAED1" w:rsidR="00165C7D" w:rsidRDefault="00165C7D" w:rsidP="00165C7D">
            <w:pPr>
              <w:pStyle w:val="Contact"/>
            </w:pPr>
            <w:r>
              <w:t xml:space="preserve">• Experience using </w:t>
            </w:r>
            <w:r w:rsidR="00562821">
              <w:t>Cloud Storage R</w:t>
            </w:r>
            <w:r w:rsidR="00562821" w:rsidRPr="00562821">
              <w:t>epositories</w:t>
            </w:r>
          </w:p>
          <w:p w14:paraId="54113549" w14:textId="0368F304" w:rsidR="002359F6" w:rsidRDefault="002359F6" w:rsidP="00165C7D">
            <w:pPr>
              <w:pStyle w:val="Contact"/>
            </w:pPr>
            <w:r>
              <w:t>• Sorting and filing information</w:t>
            </w:r>
            <w:r w:rsidR="00562821">
              <w:t xml:space="preserve"> into a Database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761F7C62" w14:textId="26E0386B" w:rsidR="00CD20FA" w:rsidRDefault="00CD20FA" w:rsidP="00165C7D">
            <w:pPr>
              <w:pStyle w:val="Contact"/>
            </w:pPr>
            <w:r>
              <w:t xml:space="preserve">• </w:t>
            </w:r>
            <w:r w:rsidR="009011A2">
              <w:t xml:space="preserve">Scanning Papers and Parsing Through them in a timely matter </w:t>
            </w:r>
          </w:p>
          <w:p w14:paraId="6B497B35" w14:textId="1651F51F" w:rsidR="006D7A2A" w:rsidRDefault="006D7A2A" w:rsidP="00165C7D">
            <w:pPr>
              <w:pStyle w:val="Contact"/>
            </w:pPr>
            <w:r w:rsidRPr="006D7A2A">
              <w:t>• Experience with handling and proofreading Doc</w:t>
            </w:r>
            <w:r w:rsidR="00562821">
              <w:t>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84DB7" w14:textId="77777777" w:rsidR="0042708E" w:rsidRDefault="0042708E" w:rsidP="00590471">
      <w:r>
        <w:separator/>
      </w:r>
    </w:p>
  </w:endnote>
  <w:endnote w:type="continuationSeparator" w:id="0">
    <w:p w14:paraId="20F9BC14" w14:textId="77777777" w:rsidR="0042708E" w:rsidRDefault="0042708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48EFB" w14:textId="77777777" w:rsidR="0042708E" w:rsidRDefault="0042708E" w:rsidP="00590471">
      <w:r>
        <w:separator/>
      </w:r>
    </w:p>
  </w:footnote>
  <w:footnote w:type="continuationSeparator" w:id="0">
    <w:p w14:paraId="78318482" w14:textId="77777777" w:rsidR="0042708E" w:rsidRDefault="0042708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gUA1F46dS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2708E"/>
    <w:rsid w:val="004E158A"/>
    <w:rsid w:val="005139CC"/>
    <w:rsid w:val="005271C3"/>
    <w:rsid w:val="0054463C"/>
    <w:rsid w:val="005471D7"/>
    <w:rsid w:val="00562821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4620E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8F6040"/>
    <w:rsid w:val="009011A2"/>
    <w:rsid w:val="009475DC"/>
    <w:rsid w:val="00967B93"/>
    <w:rsid w:val="009A35C9"/>
    <w:rsid w:val="009B591F"/>
    <w:rsid w:val="00A31B16"/>
    <w:rsid w:val="00A4475A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0FA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0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2023-08-23T21:09:00Z</dcterms:created>
  <dcterms:modified xsi:type="dcterms:W3CDTF">2023-09-10T18:00:00Z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