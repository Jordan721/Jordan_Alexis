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3A12AEBA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941DD0" w:rsidRPr="00941DD0">
              <w:t>Data Entry Operator</w:t>
            </w:r>
            <w:r w:rsidR="00941DD0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0F0E48AD" w14:textId="4085437F" w:rsidR="005F2306" w:rsidRDefault="005F2306" w:rsidP="005F2306">
            <w:pPr>
              <w:pStyle w:val="Contact"/>
            </w:pPr>
            <w:r>
              <w:t xml:space="preserve">• Experience using Cloud Computing </w:t>
            </w:r>
          </w:p>
          <w:p w14:paraId="3206C328" w14:textId="0DA529B1" w:rsidR="005F2306" w:rsidRDefault="005F2306" w:rsidP="005F2306">
            <w:pPr>
              <w:pStyle w:val="Contact"/>
            </w:pPr>
            <w:r>
              <w:t xml:space="preserve">• Experience </w:t>
            </w:r>
            <w:r w:rsidR="006130FA">
              <w:t>a</w:t>
            </w:r>
            <w:r w:rsidR="006130FA" w:rsidRPr="006130FA">
              <w:t>ddressing data inconsistencies by working with administrative staff to locate missing data.</w:t>
            </w:r>
          </w:p>
          <w:p w14:paraId="6BFE655C" w14:textId="78427689" w:rsidR="00A65B23" w:rsidRDefault="00A65B23" w:rsidP="005F2306">
            <w:pPr>
              <w:pStyle w:val="Contact"/>
            </w:pPr>
            <w:r>
              <w:t>• Sorting and filing information</w:t>
            </w:r>
            <w:r w:rsidR="00D859D6">
              <w:t xml:space="preserve"> in </w:t>
            </w:r>
            <w:r w:rsidR="0043274A">
              <w:t xml:space="preserve">an </w:t>
            </w:r>
            <w:r w:rsidR="00D859D6">
              <w:t>electronic Database</w:t>
            </w:r>
          </w:p>
          <w:p w14:paraId="6927A430" w14:textId="29AF47C7" w:rsidR="005F2306" w:rsidRDefault="00FF7B54" w:rsidP="005F2306">
            <w:pPr>
              <w:pStyle w:val="Contact"/>
            </w:pPr>
            <w:r w:rsidRPr="00FF7B54">
              <w:t xml:space="preserve">• </w:t>
            </w:r>
            <w:r w:rsidR="00EB6CCA" w:rsidRPr="00EB6CCA">
              <w:t>Provide knowledgeable answers to questions about product, pricing</w:t>
            </w:r>
            <w:r w:rsidR="00B64E95">
              <w:t>,</w:t>
            </w:r>
            <w:r w:rsidR="00EB6CCA" w:rsidRPr="00EB6CCA">
              <w:t xml:space="preserve"> and availability</w:t>
            </w:r>
          </w:p>
          <w:p w14:paraId="3F4F71EE" w14:textId="77777777" w:rsidR="00EB6CCA" w:rsidRDefault="00EB6CCA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992395B" w14:textId="77777777" w:rsidR="00B64E95" w:rsidRDefault="00B64E95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04499F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B076E" w14:textId="77777777" w:rsidR="006C2DA6" w:rsidRDefault="006C2DA6" w:rsidP="00590471">
      <w:r>
        <w:separator/>
      </w:r>
    </w:p>
  </w:endnote>
  <w:endnote w:type="continuationSeparator" w:id="0">
    <w:p w14:paraId="1A5EEE58" w14:textId="77777777" w:rsidR="006C2DA6" w:rsidRDefault="006C2DA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6E2D49" w14:textId="77777777" w:rsidR="006C2DA6" w:rsidRDefault="006C2DA6" w:rsidP="00590471">
      <w:r>
        <w:separator/>
      </w:r>
    </w:p>
  </w:footnote>
  <w:footnote w:type="continuationSeparator" w:id="0">
    <w:p w14:paraId="54B94A01" w14:textId="77777777" w:rsidR="006C2DA6" w:rsidRDefault="006C2DA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jAxqAYW5O4ktAAAA"/>
  </w:docVars>
  <w:rsids>
    <w:rsidRoot w:val="009109A0"/>
    <w:rsid w:val="0004499F"/>
    <w:rsid w:val="00046D68"/>
    <w:rsid w:val="00055B72"/>
    <w:rsid w:val="00060042"/>
    <w:rsid w:val="0008685D"/>
    <w:rsid w:val="00090FA7"/>
    <w:rsid w:val="000A1D4C"/>
    <w:rsid w:val="000B7FAA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141F1"/>
    <w:rsid w:val="00220F88"/>
    <w:rsid w:val="00222466"/>
    <w:rsid w:val="00236632"/>
    <w:rsid w:val="0025051A"/>
    <w:rsid w:val="0029260E"/>
    <w:rsid w:val="002B4549"/>
    <w:rsid w:val="002D1F2B"/>
    <w:rsid w:val="00310F17"/>
    <w:rsid w:val="003326CB"/>
    <w:rsid w:val="003644EB"/>
    <w:rsid w:val="00376291"/>
    <w:rsid w:val="003763B9"/>
    <w:rsid w:val="00380FD1"/>
    <w:rsid w:val="00383D02"/>
    <w:rsid w:val="00384CE1"/>
    <w:rsid w:val="003B1FAD"/>
    <w:rsid w:val="003B44E9"/>
    <w:rsid w:val="003F3122"/>
    <w:rsid w:val="003F49AC"/>
    <w:rsid w:val="0043274A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130FA"/>
    <w:rsid w:val="00637D6E"/>
    <w:rsid w:val="00642DB2"/>
    <w:rsid w:val="0065475C"/>
    <w:rsid w:val="006716D8"/>
    <w:rsid w:val="006920F0"/>
    <w:rsid w:val="006C020C"/>
    <w:rsid w:val="006C2DA6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1DD0"/>
    <w:rsid w:val="009475DC"/>
    <w:rsid w:val="00967B93"/>
    <w:rsid w:val="009B591F"/>
    <w:rsid w:val="00A31B16"/>
    <w:rsid w:val="00A4198C"/>
    <w:rsid w:val="00A41F71"/>
    <w:rsid w:val="00A57E2F"/>
    <w:rsid w:val="00A65B23"/>
    <w:rsid w:val="00A70723"/>
    <w:rsid w:val="00AA3586"/>
    <w:rsid w:val="00AB1B87"/>
    <w:rsid w:val="00AE68A8"/>
    <w:rsid w:val="00B21168"/>
    <w:rsid w:val="00B25383"/>
    <w:rsid w:val="00B6466C"/>
    <w:rsid w:val="00B64E95"/>
    <w:rsid w:val="00B6665F"/>
    <w:rsid w:val="00B76CDA"/>
    <w:rsid w:val="00BE7B67"/>
    <w:rsid w:val="00C14078"/>
    <w:rsid w:val="00C16B1D"/>
    <w:rsid w:val="00C247DC"/>
    <w:rsid w:val="00C350E3"/>
    <w:rsid w:val="00C44D3F"/>
    <w:rsid w:val="00C64C7A"/>
    <w:rsid w:val="00C8214F"/>
    <w:rsid w:val="00C83A18"/>
    <w:rsid w:val="00C9324F"/>
    <w:rsid w:val="00CC1E8B"/>
    <w:rsid w:val="00CD2321"/>
    <w:rsid w:val="00CE1E3D"/>
    <w:rsid w:val="00D053FA"/>
    <w:rsid w:val="00D26515"/>
    <w:rsid w:val="00D859D6"/>
    <w:rsid w:val="00E24775"/>
    <w:rsid w:val="00E26398"/>
    <w:rsid w:val="00E26AED"/>
    <w:rsid w:val="00E73AB8"/>
    <w:rsid w:val="00E77B5E"/>
    <w:rsid w:val="00E90A60"/>
    <w:rsid w:val="00EB6CCA"/>
    <w:rsid w:val="00ED47F7"/>
    <w:rsid w:val="00EE7E09"/>
    <w:rsid w:val="00F0223C"/>
    <w:rsid w:val="00F066DA"/>
    <w:rsid w:val="00F321ED"/>
    <w:rsid w:val="00F3235D"/>
    <w:rsid w:val="00F509FC"/>
    <w:rsid w:val="00F878BD"/>
    <w:rsid w:val="00FC7AC5"/>
    <w:rsid w:val="00FE4919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0B7FAA"/>
    <w:rsid w:val="001003E9"/>
    <w:rsid w:val="001C65AC"/>
    <w:rsid w:val="003C6601"/>
    <w:rsid w:val="00404B71"/>
    <w:rsid w:val="004329CA"/>
    <w:rsid w:val="004F1A7F"/>
    <w:rsid w:val="00596D49"/>
    <w:rsid w:val="00600FDC"/>
    <w:rsid w:val="00612E83"/>
    <w:rsid w:val="00656C85"/>
    <w:rsid w:val="00666782"/>
    <w:rsid w:val="00745AD3"/>
    <w:rsid w:val="008339A9"/>
    <w:rsid w:val="009E21B9"/>
    <w:rsid w:val="00A065D5"/>
    <w:rsid w:val="00B267AC"/>
    <w:rsid w:val="00C32D5D"/>
    <w:rsid w:val="00CA2A32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142</Words>
  <Characters>938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2024-05-18T15:03:00Z</dcterms:created>
  <dcterms:modified xsi:type="dcterms:W3CDTF">2024-05-18T15:03:00Z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