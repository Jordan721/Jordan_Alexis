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3AA47D8C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E44E07" w:rsidRPr="00E44E07">
              <w:t>Virtual Tech Assistant</w:t>
            </w:r>
            <w:r w:rsidR="00E44E07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1384C" w14:textId="77777777" w:rsidR="000E1555" w:rsidRDefault="000E1555" w:rsidP="00590471">
      <w:r>
        <w:separator/>
      </w:r>
    </w:p>
  </w:endnote>
  <w:endnote w:type="continuationSeparator" w:id="0">
    <w:p w14:paraId="333123FE" w14:textId="77777777" w:rsidR="000E1555" w:rsidRDefault="000E155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8A1D1" w14:textId="77777777" w:rsidR="000E1555" w:rsidRDefault="000E1555" w:rsidP="00590471">
      <w:r>
        <w:separator/>
      </w:r>
    </w:p>
  </w:footnote>
  <w:footnote w:type="continuationSeparator" w:id="0">
    <w:p w14:paraId="1C90E9F7" w14:textId="77777777" w:rsidR="000E1555" w:rsidRDefault="000E155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C1rAZW8v1otAAAA"/>
  </w:docVars>
  <w:rsids>
    <w:rsidRoot w:val="009109A0"/>
    <w:rsid w:val="00046D68"/>
    <w:rsid w:val="00055B72"/>
    <w:rsid w:val="00060042"/>
    <w:rsid w:val="0008685D"/>
    <w:rsid w:val="000A1D4C"/>
    <w:rsid w:val="000D33AC"/>
    <w:rsid w:val="000E1555"/>
    <w:rsid w:val="001110E7"/>
    <w:rsid w:val="00112FD7"/>
    <w:rsid w:val="001253DD"/>
    <w:rsid w:val="00140826"/>
    <w:rsid w:val="001474A0"/>
    <w:rsid w:val="00150ABD"/>
    <w:rsid w:val="001517BF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B1FAD"/>
    <w:rsid w:val="003F3122"/>
    <w:rsid w:val="003F49AC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51B02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44E07"/>
    <w:rsid w:val="00E73AB8"/>
    <w:rsid w:val="00E77B5E"/>
    <w:rsid w:val="00E90A60"/>
    <w:rsid w:val="00EB6CCA"/>
    <w:rsid w:val="00ED47F7"/>
    <w:rsid w:val="00EE7E09"/>
    <w:rsid w:val="00F0223C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600FDC"/>
    <w:rsid w:val="00612E83"/>
    <w:rsid w:val="00656C85"/>
    <w:rsid w:val="00666782"/>
    <w:rsid w:val="00745AD3"/>
    <w:rsid w:val="008339A9"/>
    <w:rsid w:val="009E21B9"/>
    <w:rsid w:val="009E5CAB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132</Words>
  <Characters>871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2023-10-28T23:17:00Z</dcterms:created>
  <dcterms:modified xsi:type="dcterms:W3CDTF">2023-10-28T23:17:00Z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