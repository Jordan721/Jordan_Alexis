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4F8A6C5C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03289C" w:rsidRPr="0003289C">
              <w:t>Office Services Clerk</w:t>
            </w:r>
            <w:r w:rsidR="0003289C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E7554" w14:textId="77777777" w:rsidR="00621947" w:rsidRDefault="00621947" w:rsidP="00590471">
      <w:r>
        <w:separator/>
      </w:r>
    </w:p>
  </w:endnote>
  <w:endnote w:type="continuationSeparator" w:id="0">
    <w:p w14:paraId="62D3ADDE" w14:textId="77777777" w:rsidR="00621947" w:rsidRDefault="0062194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38701" w14:textId="77777777" w:rsidR="00621947" w:rsidRDefault="00621947" w:rsidP="00590471">
      <w:r>
        <w:separator/>
      </w:r>
    </w:p>
  </w:footnote>
  <w:footnote w:type="continuationSeparator" w:id="0">
    <w:p w14:paraId="47D45863" w14:textId="77777777" w:rsidR="00621947" w:rsidRDefault="0062194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QUAJ0UfvCwAAAA="/>
  </w:docVars>
  <w:rsids>
    <w:rsidRoot w:val="004C74DF"/>
    <w:rsid w:val="0003289C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21947"/>
    <w:rsid w:val="006716D8"/>
    <w:rsid w:val="006920F0"/>
    <w:rsid w:val="006B14ED"/>
    <w:rsid w:val="006C020C"/>
    <w:rsid w:val="006D79A8"/>
    <w:rsid w:val="0074133A"/>
    <w:rsid w:val="00754DF1"/>
    <w:rsid w:val="007575B6"/>
    <w:rsid w:val="007F5B63"/>
    <w:rsid w:val="00803A0A"/>
    <w:rsid w:val="0080581F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1B2A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2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879C2"/>
    <w:rsid w:val="005C4EAC"/>
    <w:rsid w:val="007E788C"/>
    <w:rsid w:val="008B0D8F"/>
    <w:rsid w:val="008D5695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2023-01-30T16:32:00Z</dcterms:created>
  <dcterms:modified xsi:type="dcterms:W3CDTF">2023-01-30T16:34:00Z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