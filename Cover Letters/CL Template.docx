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182DC5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182DC5" w:rsidRPr="00AE68A8" w:rsidRDefault="00182DC5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182DC5" w:rsidRDefault="00182DC5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182DC5" w:rsidRDefault="00182DC5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182DC5" w:rsidRPr="00AE68A8" w:rsidRDefault="00182DC5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182DC5" w:rsidRPr="00AE68A8" w:rsidRDefault="00182DC5" w:rsidP="00182DC5">
            <w:pPr>
              <w:pStyle w:val="Title"/>
            </w:pPr>
            <w:r>
              <w:t>Jordan</w:t>
            </w:r>
            <w:r w:rsidRPr="00AE68A8">
              <w:br/>
            </w:r>
            <w:r w:rsidRPr="00182DC5">
              <w:t>Alexis</w:t>
            </w:r>
          </w:p>
        </w:tc>
      </w:tr>
      <w:tr w:rsidR="00182DC5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182DC5" w:rsidRPr="00AE68A8" w:rsidRDefault="00182DC5" w:rsidP="00AE68A8"/>
        </w:tc>
        <w:tc>
          <w:tcPr>
            <w:tcW w:w="250" w:type="dxa"/>
            <w:vMerge/>
          </w:tcPr>
          <w:p w14:paraId="5164E194" w14:textId="77777777" w:rsidR="00182DC5" w:rsidRPr="00AE68A8" w:rsidRDefault="00182DC5" w:rsidP="00AE68A8"/>
        </w:tc>
        <w:tc>
          <w:tcPr>
            <w:tcW w:w="6611" w:type="dxa"/>
            <w:vMerge w:val="restart"/>
          </w:tcPr>
          <w:p w14:paraId="262EC80E" w14:textId="48DB7FCB" w:rsidR="00182DC5" w:rsidRPr="00AE68A8" w:rsidRDefault="00182DC5" w:rsidP="009B591F">
            <w:pPr>
              <w:pStyle w:val="Heading1"/>
            </w:pPr>
            <w:r w:rsidRPr="00AE68A8">
              <w:t xml:space="preserve">Dear </w:t>
            </w:r>
            <w:r>
              <w:t xml:space="preserve">Hiring Manager </w:t>
            </w:r>
          </w:p>
          <w:p w14:paraId="5EFF608B" w14:textId="040DFB6F" w:rsidR="00182DC5" w:rsidRDefault="00182DC5" w:rsidP="00874E8D">
            <w:r>
              <w:t>Hello, my name is Jordan Alexis, and I’m interested in filling your receptionist job. It may please you to know that I have experience in the following:</w:t>
            </w:r>
          </w:p>
          <w:p w14:paraId="0484B3B6" w14:textId="77777777" w:rsidR="00182DC5" w:rsidRDefault="00182DC5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182DC5" w:rsidRDefault="00182DC5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182DC5" w:rsidRDefault="00182DC5" w:rsidP="005F2306">
            <w:pPr>
              <w:pStyle w:val="Contact"/>
            </w:pPr>
            <w:r>
              <w:t>• Excellent oral and verbal communication.</w:t>
            </w:r>
          </w:p>
          <w:p w14:paraId="38CF9830" w14:textId="456166AD" w:rsidR="00182DC5" w:rsidRDefault="00182DC5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182DC5" w:rsidRDefault="00182DC5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182DC5" w:rsidRDefault="00182DC5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742C78EA" w:rsidR="00182DC5" w:rsidRDefault="00182DC5" w:rsidP="005F2306">
            <w:pPr>
              <w:pStyle w:val="Contact"/>
            </w:pPr>
            <w:r>
              <w:t xml:space="preserve">• Shipping products to Customers  </w:t>
            </w:r>
          </w:p>
          <w:p w14:paraId="6927A430" w14:textId="30D2B6F5" w:rsidR="00182DC5" w:rsidRDefault="00182DC5" w:rsidP="005F2306">
            <w:pPr>
              <w:pStyle w:val="Contact"/>
            </w:pPr>
          </w:p>
          <w:p w14:paraId="035A00C6" w14:textId="44ACE180" w:rsidR="00182DC5" w:rsidRDefault="00182DC5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182DC5" w:rsidRPr="00AE68A8" w:rsidRDefault="00182DC5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4AF57972236B4FA1B6C30749FA2CE861"/>
              </w:placeholder>
              <w:temporary/>
              <w:showingPlcHdr/>
              <w15:appearance w15:val="hidden"/>
            </w:sdtPr>
            <w:sdtContent>
              <w:p w14:paraId="06279409" w14:textId="77777777" w:rsidR="00182DC5" w:rsidRPr="00C83A18" w:rsidRDefault="00182DC5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182DC5" w:rsidRPr="00AE68A8" w:rsidRDefault="00182DC5" w:rsidP="00AE68A8">
            <w:r>
              <w:t>Jordan Alexis</w:t>
            </w:r>
          </w:p>
        </w:tc>
      </w:tr>
      <w:tr w:rsidR="00182DC5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182DC5" w:rsidRPr="00AE68A8" w:rsidRDefault="00182DC5" w:rsidP="00AE68A8"/>
        </w:tc>
        <w:tc>
          <w:tcPr>
            <w:tcW w:w="3125" w:type="dxa"/>
            <w:gridSpan w:val="2"/>
          </w:tcPr>
          <w:p w14:paraId="0E640CF5" w14:textId="77777777" w:rsidR="00182DC5" w:rsidRPr="00AE68A8" w:rsidRDefault="00182DC5" w:rsidP="00AE68A8"/>
        </w:tc>
        <w:tc>
          <w:tcPr>
            <w:tcW w:w="250" w:type="dxa"/>
            <w:vMerge/>
          </w:tcPr>
          <w:p w14:paraId="2F51BF83" w14:textId="77777777" w:rsidR="00182DC5" w:rsidRPr="00AE68A8" w:rsidRDefault="00182DC5" w:rsidP="00AE68A8"/>
        </w:tc>
        <w:tc>
          <w:tcPr>
            <w:tcW w:w="6611" w:type="dxa"/>
            <w:vMerge/>
          </w:tcPr>
          <w:p w14:paraId="6E2CDA61" w14:textId="77777777" w:rsidR="00182DC5" w:rsidRPr="00AE68A8" w:rsidRDefault="00182DC5" w:rsidP="00AE68A8"/>
        </w:tc>
      </w:tr>
      <w:tr w:rsidR="00182DC5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182DC5" w:rsidRPr="00AE68A8" w:rsidRDefault="00182DC5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182DC5" w:rsidRPr="00AE68A8" w:rsidRDefault="00182DC5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E1FDF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182DC5" w:rsidRPr="00AE68A8" w:rsidRDefault="00182DC5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182DC5" w:rsidRPr="00AE68A8" w:rsidRDefault="00182DC5" w:rsidP="00AE68A8"/>
        </w:tc>
        <w:tc>
          <w:tcPr>
            <w:tcW w:w="6611" w:type="dxa"/>
            <w:vMerge/>
          </w:tcPr>
          <w:p w14:paraId="3BF3E495" w14:textId="77777777" w:rsidR="00182DC5" w:rsidRPr="00AE68A8" w:rsidRDefault="00182DC5" w:rsidP="00AE68A8"/>
        </w:tc>
      </w:tr>
      <w:tr w:rsidR="00182DC5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182DC5" w:rsidRPr="00AE68A8" w:rsidRDefault="00182DC5" w:rsidP="00AE68A8"/>
        </w:tc>
        <w:tc>
          <w:tcPr>
            <w:tcW w:w="6611" w:type="dxa"/>
            <w:vMerge/>
          </w:tcPr>
          <w:p w14:paraId="4DE1DF10" w14:textId="77777777" w:rsidR="00182DC5" w:rsidRPr="00AE68A8" w:rsidRDefault="00182DC5" w:rsidP="00AE68A8"/>
        </w:tc>
      </w:tr>
      <w:tr w:rsidR="00182DC5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182DC5" w:rsidRPr="00AE68A8" w:rsidRDefault="00182DC5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182DC5" w:rsidRPr="00AE68A8" w:rsidRDefault="00182DC5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3CB3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182DC5" w:rsidRPr="00AE68A8" w:rsidRDefault="00182DC5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182DC5" w:rsidRPr="00AE68A8" w:rsidRDefault="00182DC5" w:rsidP="00AE68A8"/>
        </w:tc>
        <w:tc>
          <w:tcPr>
            <w:tcW w:w="6611" w:type="dxa"/>
            <w:vMerge/>
          </w:tcPr>
          <w:p w14:paraId="31FE7A09" w14:textId="77777777" w:rsidR="00182DC5" w:rsidRPr="00AE68A8" w:rsidRDefault="00182DC5" w:rsidP="00AE68A8"/>
        </w:tc>
      </w:tr>
      <w:tr w:rsidR="00182DC5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182DC5" w:rsidRPr="00AE68A8" w:rsidRDefault="00182DC5" w:rsidP="00AE68A8"/>
        </w:tc>
        <w:tc>
          <w:tcPr>
            <w:tcW w:w="6611" w:type="dxa"/>
            <w:vMerge/>
          </w:tcPr>
          <w:p w14:paraId="545E186F" w14:textId="77777777" w:rsidR="00182DC5" w:rsidRPr="00AE68A8" w:rsidRDefault="00182DC5" w:rsidP="00AE68A8"/>
        </w:tc>
      </w:tr>
      <w:tr w:rsidR="00182DC5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182DC5" w:rsidRPr="00AE68A8" w:rsidRDefault="00182DC5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182DC5" w:rsidRPr="00AE68A8" w:rsidRDefault="00182DC5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A564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182DC5" w:rsidRPr="00637D6E" w:rsidRDefault="00182DC5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182DC5" w:rsidRPr="00637D6E" w:rsidRDefault="00182DC5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182DC5" w:rsidRPr="00637D6E" w:rsidRDefault="00182DC5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182DC5" w:rsidRPr="00AE68A8" w:rsidRDefault="00182DC5" w:rsidP="00AE68A8"/>
        </w:tc>
        <w:tc>
          <w:tcPr>
            <w:tcW w:w="6611" w:type="dxa"/>
            <w:vMerge/>
          </w:tcPr>
          <w:p w14:paraId="3264A8C3" w14:textId="77777777" w:rsidR="00182DC5" w:rsidRPr="00AE68A8" w:rsidRDefault="00182DC5" w:rsidP="00AE68A8"/>
        </w:tc>
      </w:tr>
      <w:tr w:rsidR="00182DC5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182DC5" w:rsidRPr="00AE68A8" w:rsidRDefault="00182DC5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182DC5" w:rsidRPr="00AE68A8" w:rsidRDefault="00182DC5" w:rsidP="00AE68A8"/>
        </w:tc>
        <w:tc>
          <w:tcPr>
            <w:tcW w:w="6611" w:type="dxa"/>
            <w:vMerge/>
          </w:tcPr>
          <w:p w14:paraId="5DCCA224" w14:textId="77777777" w:rsidR="00182DC5" w:rsidRPr="00AE68A8" w:rsidRDefault="00182DC5" w:rsidP="00AE68A8"/>
        </w:tc>
      </w:tr>
      <w:tr w:rsidR="00182DC5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182DC5" w:rsidRPr="00AE68A8" w:rsidRDefault="00182DC5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182DC5" w:rsidRPr="00AE68A8" w:rsidRDefault="00182DC5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2AFAA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182DC5" w:rsidRDefault="00182DC5" w:rsidP="00AE68A8">
            <w:pPr>
              <w:pStyle w:val="Information"/>
            </w:pPr>
            <w:hyperlink r:id="rId23" w:history="1">
              <w:r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182DC5" w:rsidRDefault="00182DC5" w:rsidP="00AE68A8">
            <w:pPr>
              <w:pStyle w:val="Information"/>
            </w:pPr>
            <w:hyperlink r:id="rId24" w:history="1">
              <w:r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182DC5" w:rsidRPr="00AE68A8" w:rsidRDefault="00182DC5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182DC5" w:rsidRPr="00AE68A8" w:rsidRDefault="00182DC5" w:rsidP="00AE68A8"/>
        </w:tc>
        <w:tc>
          <w:tcPr>
            <w:tcW w:w="6611" w:type="dxa"/>
            <w:vMerge/>
          </w:tcPr>
          <w:p w14:paraId="492E1799" w14:textId="77777777" w:rsidR="00182DC5" w:rsidRPr="00AE68A8" w:rsidRDefault="00182DC5" w:rsidP="00AE68A8"/>
        </w:tc>
      </w:tr>
      <w:tr w:rsidR="00182DC5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182DC5" w:rsidRPr="00AE68A8" w:rsidRDefault="00182DC5" w:rsidP="00AE68A8"/>
        </w:tc>
        <w:tc>
          <w:tcPr>
            <w:tcW w:w="3125" w:type="dxa"/>
            <w:gridSpan w:val="2"/>
          </w:tcPr>
          <w:p w14:paraId="710791F8" w14:textId="77777777" w:rsidR="00182DC5" w:rsidRPr="00AE68A8" w:rsidRDefault="00182DC5" w:rsidP="00AE68A8"/>
        </w:tc>
        <w:tc>
          <w:tcPr>
            <w:tcW w:w="250" w:type="dxa"/>
          </w:tcPr>
          <w:p w14:paraId="4A77CD68" w14:textId="77777777" w:rsidR="00182DC5" w:rsidRPr="00AE68A8" w:rsidRDefault="00182DC5" w:rsidP="00AE68A8"/>
        </w:tc>
        <w:tc>
          <w:tcPr>
            <w:tcW w:w="6611" w:type="dxa"/>
            <w:vMerge/>
          </w:tcPr>
          <w:p w14:paraId="710FE16D" w14:textId="77777777" w:rsidR="00182DC5" w:rsidRPr="00AE68A8" w:rsidRDefault="00182DC5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BE047" w14:textId="77777777" w:rsidR="008026A1" w:rsidRDefault="008026A1" w:rsidP="00590471">
      <w:r>
        <w:separator/>
      </w:r>
    </w:p>
  </w:endnote>
  <w:endnote w:type="continuationSeparator" w:id="0">
    <w:p w14:paraId="269F9032" w14:textId="77777777" w:rsidR="008026A1" w:rsidRDefault="008026A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0426A" w14:textId="77777777" w:rsidR="008026A1" w:rsidRDefault="008026A1" w:rsidP="00590471">
      <w:r>
        <w:separator/>
      </w:r>
    </w:p>
  </w:footnote>
  <w:footnote w:type="continuationSeparator" w:id="0">
    <w:p w14:paraId="0812122A" w14:textId="77777777" w:rsidR="008026A1" w:rsidRDefault="008026A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E41236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GoB7yiV7ywAAAA="/>
  </w:docVars>
  <w:rsids>
    <w:rsidRoot w:val="009109A0"/>
    <w:rsid w:val="00055B72"/>
    <w:rsid w:val="00060042"/>
    <w:rsid w:val="0008685D"/>
    <w:rsid w:val="00112FD7"/>
    <w:rsid w:val="001253DD"/>
    <w:rsid w:val="00150ABD"/>
    <w:rsid w:val="00182DC5"/>
    <w:rsid w:val="00220F88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C2D96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26A1"/>
    <w:rsid w:val="00803A0A"/>
    <w:rsid w:val="00846CB9"/>
    <w:rsid w:val="00874E8D"/>
    <w:rsid w:val="008A1E6E"/>
    <w:rsid w:val="008B108C"/>
    <w:rsid w:val="008C2CFC"/>
    <w:rsid w:val="009109A0"/>
    <w:rsid w:val="009475DC"/>
    <w:rsid w:val="00967B93"/>
    <w:rsid w:val="00993FD9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AF57972236B4FA1B6C30749FA2CE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18D46-9555-438D-A7A0-EB58764FED40}"/>
      </w:docPartPr>
      <w:docPartBody>
        <w:p w:rsidR="00000000" w:rsidRDefault="003956C8" w:rsidP="003956C8">
          <w:pPr>
            <w:pStyle w:val="4AF57972236B4FA1B6C30749FA2CE861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32"/>
    <w:rsid w:val="00080432"/>
    <w:rsid w:val="003956C8"/>
    <w:rsid w:val="00C3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F57972236B4FA1B6C30749FA2CE861">
    <w:name w:val="4AF57972236B4FA1B6C30749FA2CE861"/>
    <w:rsid w:val="003956C8"/>
  </w:style>
  <w:style w:type="paragraph" w:customStyle="1" w:styleId="F43B0B7E4AF34B51B966FA9077D56D54">
    <w:name w:val="F43B0B7E4AF34B51B966FA9077D56D54"/>
  </w:style>
  <w:style w:type="paragraph" w:customStyle="1" w:styleId="6230810D016747C28539DD4FAB182BA3">
    <w:name w:val="6230810D016747C28539DD4FAB182BA3"/>
  </w:style>
  <w:style w:type="paragraph" w:customStyle="1" w:styleId="C8FE1A6C2F0E4A64A38A4971F019EBAF">
    <w:name w:val="C8FE1A6C2F0E4A64A38A4971F019EBAF"/>
  </w:style>
  <w:style w:type="paragraph" w:customStyle="1" w:styleId="4397985BA22E4003BD011A36FFF65A99">
    <w:name w:val="4397985BA22E4003BD011A36FFF65A99"/>
  </w:style>
  <w:style w:type="paragraph" w:customStyle="1" w:styleId="8A71FCC8A1074D218C1C7870D7248079">
    <w:name w:val="8A71FCC8A1074D218C1C7870D7248079"/>
  </w:style>
  <w:style w:type="paragraph" w:customStyle="1" w:styleId="C7D02020EE89478C933FEF72B775BA1D">
    <w:name w:val="C7D02020EE89478C933FEF72B775BA1D"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164</Words>
  <Characters>1045</Characters>
  <Application>Microsoft Office Word</Application>
  <DocSecurity>0</DocSecurity>
  <Lines>95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2022-05-14T19:00:00Z</dcterms:created>
  <dcterms:modified xsi:type="dcterms:W3CDTF">2022-12-04T02:39:00Z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b5caf6d739d18a9b0fe743d1ad3e7793c1d1386c61a087d5371165b5e46caac5</vt:lpwstr>
  </property>
</Properties>
</file>