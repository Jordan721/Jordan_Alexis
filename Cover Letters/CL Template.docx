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3305"/>
        <w:gridCol w:w="3306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gridSpan w:val="2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1C00AEA" w14:textId="77777777" w:rsidTr="00637D6E">
        <w:trPr>
          <w:trHeight w:val="884"/>
        </w:trPr>
        <w:tc>
          <w:tcPr>
            <w:tcW w:w="3845" w:type="dxa"/>
            <w:gridSpan w:val="3"/>
            <w:vMerge/>
          </w:tcPr>
          <w:p w14:paraId="3393217C" w14:textId="77777777" w:rsidR="00E77B5E" w:rsidRPr="00AE68A8" w:rsidRDefault="00E77B5E" w:rsidP="00AE68A8"/>
        </w:tc>
        <w:tc>
          <w:tcPr>
            <w:tcW w:w="250" w:type="dxa"/>
            <w:vMerge/>
          </w:tcPr>
          <w:p w14:paraId="2E7856FC" w14:textId="77777777" w:rsidR="00E77B5E" w:rsidRPr="00AE68A8" w:rsidRDefault="00E77B5E" w:rsidP="00AE68A8"/>
        </w:tc>
        <w:tc>
          <w:tcPr>
            <w:tcW w:w="3305" w:type="dxa"/>
            <w:vAlign w:val="bottom"/>
          </w:tcPr>
          <w:sdt>
            <w:sdtPr>
              <w:id w:val="-825666241"/>
              <w:placeholder>
                <w:docPart w:val="F43B0B7E4AF34B51B966FA9077D56D54"/>
              </w:placeholder>
              <w:temporary/>
              <w:showingPlcHdr/>
              <w15:appearance w15:val="hidden"/>
            </w:sdtPr>
            <w:sdtEndPr/>
            <w:sdtContent>
              <w:p w14:paraId="59ADC4B8" w14:textId="77777777" w:rsidR="00E77B5E" w:rsidRPr="00AE68A8" w:rsidRDefault="00E77B5E" w:rsidP="009B591F">
                <w:r w:rsidRPr="00AE68A8">
                  <w:t>Date</w:t>
                </w:r>
              </w:p>
            </w:sdtContent>
          </w:sdt>
          <w:p w14:paraId="7A60ADC1" w14:textId="77777777" w:rsidR="00E77B5E" w:rsidRPr="00AE68A8" w:rsidRDefault="00993FD9" w:rsidP="009B591F">
            <w:pPr>
              <w:pStyle w:val="Contact"/>
            </w:pPr>
            <w:sdt>
              <w:sdtPr>
                <w:id w:val="-530570983"/>
                <w:placeholder>
                  <w:docPart w:val="6230810D016747C28539DD4FAB182BA3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Name]</w:t>
                </w:r>
              </w:sdtContent>
            </w:sdt>
          </w:p>
          <w:p w14:paraId="69F6C4A4" w14:textId="77777777" w:rsidR="00E77B5E" w:rsidRPr="00AE68A8" w:rsidRDefault="00993FD9" w:rsidP="009B591F">
            <w:pPr>
              <w:pStyle w:val="Contact"/>
            </w:pPr>
            <w:sdt>
              <w:sdtPr>
                <w:id w:val="161364655"/>
                <w:placeholder>
                  <w:docPart w:val="C8FE1A6C2F0E4A64A38A4971F019EBAF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[Title]</w:t>
                </w:r>
              </w:sdtContent>
            </w:sdt>
          </w:p>
          <w:p w14:paraId="3AE2A769" w14:textId="77777777" w:rsidR="00E77B5E" w:rsidRPr="00AE68A8" w:rsidRDefault="00993FD9" w:rsidP="009B591F">
            <w:pPr>
              <w:pStyle w:val="Contact"/>
            </w:pPr>
            <w:sdt>
              <w:sdtPr>
                <w:id w:val="-1371762988"/>
                <w:placeholder>
                  <w:docPart w:val="4397985BA22E4003BD011A36FFF65A99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[Company]</w:t>
                </w:r>
              </w:sdtContent>
            </w:sdt>
          </w:p>
        </w:tc>
        <w:tc>
          <w:tcPr>
            <w:tcW w:w="3306" w:type="dxa"/>
            <w:vAlign w:val="bottom"/>
          </w:tcPr>
          <w:p w14:paraId="243D4D33" w14:textId="77777777" w:rsidR="00E77B5E" w:rsidRPr="00AE68A8" w:rsidRDefault="00993FD9" w:rsidP="009B591F">
            <w:pPr>
              <w:pStyle w:val="Contact"/>
            </w:pPr>
            <w:sdt>
              <w:sdtPr>
                <w:id w:val="-1451239978"/>
                <w:placeholder>
                  <w:docPart w:val="8A71FCC8A1074D218C1C7870D7248079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Street Address]</w:t>
                </w:r>
              </w:sdtContent>
            </w:sdt>
          </w:p>
          <w:p w14:paraId="5EC76023" w14:textId="77777777" w:rsidR="00E77B5E" w:rsidRPr="00AE68A8" w:rsidRDefault="00993FD9" w:rsidP="009B591F">
            <w:pPr>
              <w:pStyle w:val="Contact"/>
            </w:pPr>
            <w:sdt>
              <w:sdtPr>
                <w:id w:val="-810639550"/>
                <w:placeholder>
                  <w:docPart w:val="C7D02020EE89478C933FEF72B775BA1D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City, ST Zip]</w:t>
                </w:r>
              </w:sdtContent>
            </w:sdt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gridSpan w:val="2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01340ED2" w:rsidR="00E77B5E" w:rsidRDefault="005F2306" w:rsidP="00874E8D">
            <w:r>
              <w:t>Hello, my name is Jordan Alexis and I’m interested in filling your receptionist job. It may please you to know I have experience in:</w:t>
            </w:r>
          </w:p>
          <w:p w14:paraId="0DE425A4" w14:textId="77777777" w:rsidR="005F2306" w:rsidRDefault="005F2306" w:rsidP="005F2306">
            <w:pPr>
              <w:pStyle w:val="Contact"/>
            </w:pPr>
            <w:r>
              <w:t xml:space="preserve">• IT Savvy </w:t>
            </w:r>
          </w:p>
          <w:p w14:paraId="0484B3B6" w14:textId="77777777" w:rsidR="005F2306" w:rsidRDefault="005F2306" w:rsidP="005F2306">
            <w:pPr>
              <w:pStyle w:val="Contact"/>
            </w:pPr>
            <w:r>
              <w:t>• With two years of experience with handling information for clients.</w:t>
            </w:r>
          </w:p>
          <w:p w14:paraId="71EF0A42" w14:textId="77777777" w:rsidR="005F2306" w:rsidRDefault="005F2306" w:rsidP="005F2306">
            <w:pPr>
              <w:pStyle w:val="Contact"/>
            </w:pPr>
            <w:r>
              <w:t>• Intermediate experience in using Microsoft Office.</w:t>
            </w:r>
          </w:p>
          <w:p w14:paraId="7A696834" w14:textId="77777777" w:rsidR="005F2306" w:rsidRDefault="005F2306" w:rsidP="005F2306">
            <w:pPr>
              <w:pStyle w:val="Contact"/>
            </w:pPr>
            <w:r>
              <w:t>• Excellent oral and verbal communication.</w:t>
            </w:r>
          </w:p>
          <w:p w14:paraId="38CF9830" w14:textId="77777777" w:rsidR="005F2306" w:rsidRDefault="005F2306" w:rsidP="005F2306">
            <w:pPr>
              <w:pStyle w:val="Contact"/>
            </w:pPr>
            <w:r>
              <w:t>• Experience with entering data for an Event calendar</w:t>
            </w:r>
          </w:p>
          <w:p w14:paraId="0F0E48AD" w14:textId="77777777" w:rsidR="005F2306" w:rsidRDefault="005F2306" w:rsidP="005F2306">
            <w:pPr>
              <w:pStyle w:val="Contact"/>
            </w:pPr>
            <w:r>
              <w:t xml:space="preserve">• Experience using Google Cloud Computing </w:t>
            </w:r>
          </w:p>
          <w:p w14:paraId="3206C328" w14:textId="77777777" w:rsidR="005F2306" w:rsidRDefault="005F2306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4529375A" w14:textId="742C78EA" w:rsidR="005F2306" w:rsidRDefault="005F2306" w:rsidP="005F2306">
            <w:pPr>
              <w:pStyle w:val="Contact"/>
            </w:pPr>
            <w:r>
              <w:t xml:space="preserve">• Shipping products to Customers  </w:t>
            </w:r>
          </w:p>
          <w:p w14:paraId="6927A430" w14:textId="30D2B6F5" w:rsidR="005F2306" w:rsidRDefault="005F2306" w:rsidP="005F2306">
            <w:pPr>
              <w:pStyle w:val="Contact"/>
            </w:pPr>
          </w:p>
          <w:p w14:paraId="035A00C6" w14:textId="77777777" w:rsidR="005F2306" w:rsidRDefault="005F2306" w:rsidP="005F2306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EndPr/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gridSpan w:val="2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F517C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gridSpan w:val="2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gridSpan w:val="2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10CF57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gridSpan w:val="2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gridSpan w:val="2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F9627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637D6E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637D6E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gridSpan w:val="2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gridSpan w:val="2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13E129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637D6E" w:rsidP="00AE68A8">
            <w:pPr>
              <w:pStyle w:val="Information"/>
            </w:pPr>
            <w:hyperlink r:id="rId23" w:history="1">
              <w:r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637D6E" w:rsidP="00AE68A8">
            <w:pPr>
              <w:pStyle w:val="Information"/>
            </w:pPr>
            <w:hyperlink r:id="rId24" w:history="1">
              <w:r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gridSpan w:val="2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gridSpan w:val="2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93D701" w14:textId="77777777" w:rsidR="00993FD9" w:rsidRDefault="00993FD9" w:rsidP="00590471">
      <w:r>
        <w:separator/>
      </w:r>
    </w:p>
  </w:endnote>
  <w:endnote w:type="continuationSeparator" w:id="0">
    <w:p w14:paraId="5398DDCD" w14:textId="77777777" w:rsidR="00993FD9" w:rsidRDefault="00993FD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454490" w14:textId="77777777" w:rsidR="00993FD9" w:rsidRDefault="00993FD9" w:rsidP="00590471">
      <w:r>
        <w:separator/>
      </w:r>
    </w:p>
  </w:footnote>
  <w:footnote w:type="continuationSeparator" w:id="0">
    <w:p w14:paraId="416E4725" w14:textId="77777777" w:rsidR="00993FD9" w:rsidRDefault="00993FD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3E41236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DGsBLHu4xCwAAAA="/>
  </w:docVars>
  <w:rsids>
    <w:rsidRoot w:val="009109A0"/>
    <w:rsid w:val="00055B72"/>
    <w:rsid w:val="00060042"/>
    <w:rsid w:val="0008685D"/>
    <w:rsid w:val="00112FD7"/>
    <w:rsid w:val="001253DD"/>
    <w:rsid w:val="00150ABD"/>
    <w:rsid w:val="00220F88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5471D7"/>
    <w:rsid w:val="00565C77"/>
    <w:rsid w:val="0056708E"/>
    <w:rsid w:val="005801E5"/>
    <w:rsid w:val="00590471"/>
    <w:rsid w:val="005D01FA"/>
    <w:rsid w:val="005D45DC"/>
    <w:rsid w:val="005F2306"/>
    <w:rsid w:val="00637D6E"/>
    <w:rsid w:val="006716D8"/>
    <w:rsid w:val="006920F0"/>
    <w:rsid w:val="006C020C"/>
    <w:rsid w:val="006D79A8"/>
    <w:rsid w:val="007575B6"/>
    <w:rsid w:val="007F5B63"/>
    <w:rsid w:val="00803A0A"/>
    <w:rsid w:val="00846CB9"/>
    <w:rsid w:val="00874E8D"/>
    <w:rsid w:val="008A1E6E"/>
    <w:rsid w:val="008B108C"/>
    <w:rsid w:val="008C2CFC"/>
    <w:rsid w:val="009109A0"/>
    <w:rsid w:val="009475DC"/>
    <w:rsid w:val="00967B93"/>
    <w:rsid w:val="00993FD9"/>
    <w:rsid w:val="009B591F"/>
    <w:rsid w:val="00A31B16"/>
    <w:rsid w:val="00AE68A8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rdan%20Alexis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43B0B7E4AF34B51B966FA9077D56D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7FE510-5018-4A10-BD6A-6C762538D7E4}"/>
      </w:docPartPr>
      <w:docPartBody>
        <w:p w:rsidR="00000000" w:rsidRDefault="00080432">
          <w:pPr>
            <w:pStyle w:val="F43B0B7E4AF34B51B966FA9077D56D54"/>
          </w:pPr>
          <w:r w:rsidRPr="00AE68A8">
            <w:t>Date</w:t>
          </w:r>
        </w:p>
      </w:docPartBody>
    </w:docPart>
    <w:docPart>
      <w:docPartPr>
        <w:name w:val="6230810D016747C28539DD4FAB182B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373945-590A-46E6-9387-2D16ED24AE0A}"/>
      </w:docPartPr>
      <w:docPartBody>
        <w:p w:rsidR="00000000" w:rsidRDefault="00080432">
          <w:pPr>
            <w:pStyle w:val="6230810D016747C28539DD4FAB182BA3"/>
          </w:pPr>
          <w:r w:rsidRPr="00AE68A8">
            <w:t>[Recipient Name]</w:t>
          </w:r>
        </w:p>
      </w:docPartBody>
    </w:docPart>
    <w:docPart>
      <w:docPartPr>
        <w:name w:val="C8FE1A6C2F0E4A64A38A4971F019EB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4922E2-237D-44DD-8765-8FBFA1D177E5}"/>
      </w:docPartPr>
      <w:docPartBody>
        <w:p w:rsidR="00000000" w:rsidRDefault="00080432">
          <w:pPr>
            <w:pStyle w:val="C8FE1A6C2F0E4A64A38A4971F019EBAF"/>
          </w:pPr>
          <w:r w:rsidRPr="00AE68A8">
            <w:t>[Title]</w:t>
          </w:r>
        </w:p>
      </w:docPartBody>
    </w:docPart>
    <w:docPart>
      <w:docPartPr>
        <w:name w:val="4397985BA22E4003BD011A36FFF65A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A122B7-2C8C-4614-BBD9-195689B41EF3}"/>
      </w:docPartPr>
      <w:docPartBody>
        <w:p w:rsidR="00000000" w:rsidRDefault="00080432">
          <w:pPr>
            <w:pStyle w:val="4397985BA22E4003BD011A36FFF65A99"/>
          </w:pPr>
          <w:r w:rsidRPr="00AE68A8">
            <w:t>[Company]</w:t>
          </w:r>
        </w:p>
      </w:docPartBody>
    </w:docPart>
    <w:docPart>
      <w:docPartPr>
        <w:name w:val="8A71FCC8A1074D218C1C7870D72480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D9B79E-9358-4C5B-A253-622C86506395}"/>
      </w:docPartPr>
      <w:docPartBody>
        <w:p w:rsidR="00000000" w:rsidRDefault="00080432">
          <w:pPr>
            <w:pStyle w:val="8A71FCC8A1074D218C1C7870D7248079"/>
          </w:pPr>
          <w:r w:rsidRPr="00AE68A8">
            <w:t>[Recipient Street Address]</w:t>
          </w:r>
        </w:p>
      </w:docPartBody>
    </w:docPart>
    <w:docPart>
      <w:docPartPr>
        <w:name w:val="C7D02020EE89478C933FEF72B775BA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669CE7-3FB0-4FC3-8BCD-335183147801}"/>
      </w:docPartPr>
      <w:docPartBody>
        <w:p w:rsidR="00000000" w:rsidRDefault="00080432">
          <w:pPr>
            <w:pStyle w:val="C7D02020EE89478C933FEF72B775BA1D"/>
          </w:pPr>
          <w:r w:rsidRPr="00AE68A8">
            <w:t>[Recipient City, ST Zip]</w:t>
          </w:r>
        </w:p>
      </w:docPartBody>
    </w:docPart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000000" w:rsidRDefault="00080432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432"/>
    <w:rsid w:val="00080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2BFB4E89CD34855808F860B6E5EB684">
    <w:name w:val="12BFB4E89CD34855808F860B6E5EB684"/>
  </w:style>
  <w:style w:type="paragraph" w:customStyle="1" w:styleId="B4161F2FB22447C694F6B1D94CC26CD0">
    <w:name w:val="B4161F2FB22447C694F6B1D94CC26CD0"/>
  </w:style>
  <w:style w:type="paragraph" w:customStyle="1" w:styleId="F43B0B7E4AF34B51B966FA9077D56D54">
    <w:name w:val="F43B0B7E4AF34B51B966FA9077D56D54"/>
  </w:style>
  <w:style w:type="paragraph" w:customStyle="1" w:styleId="6230810D016747C28539DD4FAB182BA3">
    <w:name w:val="6230810D016747C28539DD4FAB182BA3"/>
  </w:style>
  <w:style w:type="paragraph" w:customStyle="1" w:styleId="C8FE1A6C2F0E4A64A38A4971F019EBAF">
    <w:name w:val="C8FE1A6C2F0E4A64A38A4971F019EBAF"/>
  </w:style>
  <w:style w:type="paragraph" w:customStyle="1" w:styleId="4397985BA22E4003BD011A36FFF65A99">
    <w:name w:val="4397985BA22E4003BD011A36FFF65A99"/>
  </w:style>
  <w:style w:type="paragraph" w:customStyle="1" w:styleId="8A71FCC8A1074D218C1C7870D7248079">
    <w:name w:val="8A71FCC8A1074D218C1C7870D7248079"/>
  </w:style>
  <w:style w:type="paragraph" w:customStyle="1" w:styleId="C7D02020EE89478C933FEF72B775BA1D">
    <w:name w:val="C7D02020EE89478C933FEF72B775BA1D"/>
  </w:style>
  <w:style w:type="paragraph" w:customStyle="1" w:styleId="B528B27237A6454A81E6097AE36D37E4">
    <w:name w:val="B528B27237A6454A81E6097AE36D37E4"/>
  </w:style>
  <w:style w:type="paragraph" w:customStyle="1" w:styleId="793752E7EBA34D9EA8B909FC9EA014D9">
    <w:name w:val="793752E7EBA34D9EA8B909FC9EA014D9"/>
  </w:style>
  <w:style w:type="paragraph" w:customStyle="1" w:styleId="D41F3270E7524075A06AD6235925EB34">
    <w:name w:val="D41F3270E7524075A06AD6235925EB34"/>
  </w:style>
  <w:style w:type="paragraph" w:customStyle="1" w:styleId="5AB4DB6AE1834F8AB3529F32312C7366">
    <w:name w:val="5AB4DB6AE1834F8AB3529F32312C7366"/>
  </w:style>
  <w:style w:type="paragraph" w:customStyle="1" w:styleId="A1FA5A15631C46B2B347CDA2E735B830">
    <w:name w:val="A1FA5A15631C46B2B347CDA2E735B830"/>
  </w:style>
  <w:style w:type="paragraph" w:customStyle="1" w:styleId="E58B584254CF48D3BC293F07D2AA2C70">
    <w:name w:val="E58B584254CF48D3BC293F07D2AA2C70"/>
  </w:style>
  <w:style w:type="paragraph" w:customStyle="1" w:styleId="832A43DF6539431DA218D776D88C2D51">
    <w:name w:val="832A43DF6539431DA218D776D88C2D51"/>
  </w:style>
  <w:style w:type="paragraph" w:customStyle="1" w:styleId="0A12DF2329AA45FBA70A6B6E69ABD33B">
    <w:name w:val="0A12DF2329AA45FBA70A6B6E69ABD33B"/>
  </w:style>
  <w:style w:type="paragraph" w:customStyle="1" w:styleId="0D24F60D8E1E42458FFB5A751E193715">
    <w:name w:val="0D24F60D8E1E42458FFB5A751E1937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2022-05-14T19:00:00Z</dcterms:created>
  <dcterms:modified xsi:type="dcterms:W3CDTF">2022-05-14T19:11:00Z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