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6617635C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6B3C88" w:rsidRPr="006B3C88">
              <w:t>Customer Service Representative</w:t>
            </w:r>
            <w:r w:rsidR="006B3C88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4A2A8E16" w:rsidR="00B17F94" w:rsidRDefault="00B17F94" w:rsidP="00B17F94">
            <w:pPr>
              <w:pStyle w:val="Contact"/>
            </w:pPr>
            <w:r>
              <w:t xml:space="preserve">• Experience using Cloud Computing </w:t>
            </w:r>
          </w:p>
          <w:p w14:paraId="013B66DD" w14:textId="73532F04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</w:p>
          <w:p w14:paraId="677A08DB" w14:textId="77777777" w:rsidR="00D73C42" w:rsidRDefault="00D73C42" w:rsidP="00D73C42">
            <w:pPr>
              <w:pStyle w:val="Contact"/>
            </w:pPr>
            <w:r>
              <w:t xml:space="preserve">• Scanning Papers and Parsing Through them in a timely matter </w:t>
            </w:r>
          </w:p>
          <w:p w14:paraId="01CF2007" w14:textId="4FB2A41B" w:rsidR="0041550A" w:rsidRDefault="00D73C42" w:rsidP="00D73C42">
            <w:pPr>
              <w:pStyle w:val="Contact"/>
            </w:pPr>
            <w:r>
              <w:t>• Experience with handling and proofreading Documents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84D64" w14:textId="77777777" w:rsidR="00D16D2C" w:rsidRDefault="00D16D2C" w:rsidP="00590471">
      <w:r>
        <w:separator/>
      </w:r>
    </w:p>
  </w:endnote>
  <w:endnote w:type="continuationSeparator" w:id="0">
    <w:p w14:paraId="04AD6C02" w14:textId="77777777" w:rsidR="00D16D2C" w:rsidRDefault="00D16D2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62122" w14:textId="77777777" w:rsidR="00D16D2C" w:rsidRDefault="00D16D2C" w:rsidP="00590471">
      <w:r>
        <w:separator/>
      </w:r>
    </w:p>
  </w:footnote>
  <w:footnote w:type="continuationSeparator" w:id="0">
    <w:p w14:paraId="5E780701" w14:textId="77777777" w:rsidR="00D16D2C" w:rsidRDefault="00D16D2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mwqAUAajuxCS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4F71E7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B3C88"/>
    <w:rsid w:val="006C020C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16D2C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D7C14"/>
    <w:rsid w:val="005C4EAC"/>
    <w:rsid w:val="00700ECD"/>
    <w:rsid w:val="008B0D8F"/>
    <w:rsid w:val="008D5695"/>
    <w:rsid w:val="00A42FD0"/>
    <w:rsid w:val="00E75CA9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146</Words>
  <Characters>936</Characters>
  <Application>Microsoft Office Word</Application>
  <DocSecurity>0</DocSecurity>
  <Lines>74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2023-11-10T15:31:00Z</dcterms:created>
  <dcterms:modified xsi:type="dcterms:W3CDTF">2023-11-10T15:31:00Z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