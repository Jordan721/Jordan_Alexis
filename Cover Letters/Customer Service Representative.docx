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C33D5AB" w14:textId="77777777" w:rsidTr="004C74DF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34598F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3A1233AC" wp14:editId="3F8361DF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E1F66F9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A1233AC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2E1F66F9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0093289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E49BA6" w14:textId="407C128A" w:rsidR="00E77B5E" w:rsidRPr="00AE68A8" w:rsidRDefault="004C74DF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488BEA68" w14:textId="77777777" w:rsidTr="004C74DF">
        <w:trPr>
          <w:trHeight w:val="705"/>
        </w:trPr>
        <w:tc>
          <w:tcPr>
            <w:tcW w:w="3664" w:type="dxa"/>
            <w:gridSpan w:val="3"/>
            <w:vMerge/>
          </w:tcPr>
          <w:p w14:paraId="40D54ECB" w14:textId="77777777" w:rsidR="00E77B5E" w:rsidRPr="00AE68A8" w:rsidRDefault="00E77B5E" w:rsidP="00AE68A8"/>
        </w:tc>
        <w:tc>
          <w:tcPr>
            <w:tcW w:w="424" w:type="dxa"/>
            <w:vMerge/>
          </w:tcPr>
          <w:p w14:paraId="523C9BB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7A2F5AE7" w14:textId="0FDF1885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4C74DF">
              <w:t>Hiring Manager</w:t>
            </w:r>
          </w:p>
          <w:p w14:paraId="16241603" w14:textId="73D15503" w:rsidR="00E77B5E" w:rsidRDefault="00AC1EC5" w:rsidP="004C74DF">
            <w:r>
              <w:t>M</w:t>
            </w:r>
            <w:r w:rsidR="004C74DF">
              <w:t>y name is Jordan Alexis</w:t>
            </w:r>
            <w:r w:rsidR="00493A3F">
              <w:t>,</w:t>
            </w:r>
            <w:r w:rsidR="004C74DF">
              <w:t xml:space="preserve"> and I’m interested in filling your </w:t>
            </w:r>
            <w:r w:rsidR="006B3C88" w:rsidRPr="006B3C88">
              <w:t>Customer Service Representative</w:t>
            </w:r>
            <w:r w:rsidR="006B3C88">
              <w:t xml:space="preserve"> </w:t>
            </w:r>
            <w:r w:rsidR="004C74DF">
              <w:t>position</w:t>
            </w:r>
            <w:r w:rsidR="00493A3F">
              <w:t>. It</w:t>
            </w:r>
            <w:r w:rsidR="004C74DF">
              <w:t xml:space="preserve"> may please you to know that I have experience in</w:t>
            </w:r>
            <w:r w:rsidR="00493A3F">
              <w:t xml:space="preserve"> the</w:t>
            </w:r>
            <w:r w:rsidR="00A8343C">
              <w:t xml:space="preserve"> following</w:t>
            </w:r>
            <w:r w:rsidR="004C74DF">
              <w:t>:</w:t>
            </w:r>
          </w:p>
          <w:p w14:paraId="3F78FF5E" w14:textId="77777777" w:rsidR="00B17F94" w:rsidRDefault="00B17F94" w:rsidP="00B17F94">
            <w:pPr>
              <w:pStyle w:val="Contact"/>
            </w:pPr>
            <w:r>
              <w:t>• With two years of experience with handling information for clients.</w:t>
            </w:r>
          </w:p>
          <w:p w14:paraId="1FE99217" w14:textId="75B617F2" w:rsidR="00B17F94" w:rsidRDefault="00B17F94" w:rsidP="00B17F94">
            <w:pPr>
              <w:pStyle w:val="Contact"/>
            </w:pPr>
            <w:r>
              <w:t>• Intermediate experience in using Microsoft Office</w:t>
            </w:r>
            <w:r w:rsidR="000F49F1">
              <w:t xml:space="preserve"> and Google Suite</w:t>
            </w:r>
          </w:p>
          <w:p w14:paraId="5E964722" w14:textId="77777777" w:rsidR="00B17F94" w:rsidRDefault="00B17F94" w:rsidP="00B17F94">
            <w:pPr>
              <w:pStyle w:val="Contact"/>
            </w:pPr>
            <w:r>
              <w:t>• Excellent oral and verbal communication.</w:t>
            </w:r>
          </w:p>
          <w:p w14:paraId="63164D64" w14:textId="74874522" w:rsidR="00C678AA" w:rsidRDefault="00C678AA" w:rsidP="00B17F94">
            <w:pPr>
              <w:pStyle w:val="Contact"/>
            </w:pPr>
            <w:r w:rsidRPr="00C678AA">
              <w:t xml:space="preserve">• </w:t>
            </w:r>
            <w:r>
              <w:t>Answering Inquiries and Solutions in a timely matter.</w:t>
            </w:r>
          </w:p>
          <w:p w14:paraId="4633C7D5" w14:textId="65C19DD7" w:rsidR="00B17F94" w:rsidRDefault="00B17F94" w:rsidP="00B17F94">
            <w:pPr>
              <w:pStyle w:val="Contact"/>
            </w:pPr>
            <w:r>
              <w:t xml:space="preserve">• Experience with entering data for an Event </w:t>
            </w:r>
            <w:r w:rsidR="00754DF1">
              <w:t>Calendar</w:t>
            </w:r>
            <w:r w:rsidR="000F49F1">
              <w:t>.</w:t>
            </w:r>
          </w:p>
          <w:p w14:paraId="4B86001C" w14:textId="73169B52" w:rsidR="00B17F94" w:rsidRDefault="00B17F94" w:rsidP="00B17F94">
            <w:pPr>
              <w:pStyle w:val="Contact"/>
            </w:pPr>
            <w:r>
              <w:t>• Experience using Cloud Computing</w:t>
            </w:r>
            <w:r w:rsidR="000F49F1">
              <w:t>.</w:t>
            </w:r>
          </w:p>
          <w:p w14:paraId="013B66DD" w14:textId="4A0E615A" w:rsidR="00B17F94" w:rsidRDefault="00B17F94" w:rsidP="00B17F94">
            <w:pPr>
              <w:pStyle w:val="Contact"/>
            </w:pPr>
            <w:r>
              <w:t>• Sorting and filing information</w:t>
            </w:r>
            <w:r w:rsidR="00992CC7">
              <w:t xml:space="preserve"> into an Electronic Database</w:t>
            </w:r>
            <w:r w:rsidR="000F49F1">
              <w:t>.</w:t>
            </w:r>
          </w:p>
          <w:p w14:paraId="677A08DB" w14:textId="6405B56F" w:rsidR="00D73C42" w:rsidRDefault="00D73C42" w:rsidP="00D73C42">
            <w:pPr>
              <w:pStyle w:val="Contact"/>
            </w:pPr>
            <w:r>
              <w:t>• Scanning Papers and Parsing Through them in a timely matter</w:t>
            </w:r>
            <w:r w:rsidR="000F49F1">
              <w:t>.</w:t>
            </w:r>
          </w:p>
          <w:p w14:paraId="01CF2007" w14:textId="24B9A778" w:rsidR="0041550A" w:rsidRDefault="00D73C42" w:rsidP="00D73C42">
            <w:pPr>
              <w:pStyle w:val="Contact"/>
            </w:pPr>
            <w:r>
              <w:t>• Experience with handling and proofreading Documents</w:t>
            </w:r>
            <w:r w:rsidR="000F49F1">
              <w:t>.</w:t>
            </w:r>
          </w:p>
          <w:p w14:paraId="4ECA1D50" w14:textId="15A83EF2" w:rsidR="00153E6C" w:rsidRDefault="00153E6C" w:rsidP="00153E6C">
            <w:pPr>
              <w:pStyle w:val="Contact"/>
            </w:pPr>
            <w:r>
              <w:t>• Ability to multitask and prioritize tasks effectively.</w:t>
            </w:r>
          </w:p>
          <w:p w14:paraId="746BA3BE" w14:textId="72838973" w:rsidR="00153E6C" w:rsidRDefault="00153E6C" w:rsidP="00153E6C">
            <w:pPr>
              <w:pStyle w:val="Contact"/>
            </w:pPr>
            <w:r>
              <w:t>• Detail-oriented with a high degree of accuracy in data entry and order processing.</w:t>
            </w:r>
          </w:p>
          <w:p w14:paraId="464CD394" w14:textId="77777777" w:rsidR="00D73C42" w:rsidRDefault="00D73C42" w:rsidP="00D73C42">
            <w:pPr>
              <w:pStyle w:val="Contact"/>
            </w:pPr>
          </w:p>
          <w:p w14:paraId="2E5B5CEA" w14:textId="4BC3E2F6" w:rsidR="00B17F94" w:rsidRDefault="00B17F94" w:rsidP="00B17F94">
            <w:r>
              <w:t>I would love to talk more about my experiences within the field so that you can better access my background.</w:t>
            </w:r>
          </w:p>
          <w:p w14:paraId="6C895337" w14:textId="02083E46" w:rsidR="004C74DF" w:rsidRPr="00AE68A8" w:rsidRDefault="00B17F94" w:rsidP="00B17F94"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70C6BB167D7249478C213BDD0B51351A"/>
              </w:placeholder>
              <w:temporary/>
              <w:showingPlcHdr/>
              <w15:appearance w15:val="hidden"/>
            </w:sdtPr>
            <w:sdtContent>
              <w:p w14:paraId="016D3CC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56C11693" w14:textId="36DB8489" w:rsidR="00E77B5E" w:rsidRPr="00AE68A8" w:rsidRDefault="004C74DF" w:rsidP="00AE68A8">
            <w:r>
              <w:t>Jordan Alexis</w:t>
            </w:r>
          </w:p>
        </w:tc>
      </w:tr>
      <w:tr w:rsidR="00E77B5E" w:rsidRPr="00AE68A8" w14:paraId="5294D1EB" w14:textId="77777777" w:rsidTr="004C74DF">
        <w:trPr>
          <w:trHeight w:val="1164"/>
        </w:trPr>
        <w:tc>
          <w:tcPr>
            <w:tcW w:w="720" w:type="dxa"/>
          </w:tcPr>
          <w:p w14:paraId="3AAC776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56D087B" w14:textId="77777777" w:rsidR="00E77B5E" w:rsidRPr="00AE68A8" w:rsidRDefault="00E77B5E" w:rsidP="00AE68A8"/>
        </w:tc>
        <w:tc>
          <w:tcPr>
            <w:tcW w:w="424" w:type="dxa"/>
            <w:vMerge/>
          </w:tcPr>
          <w:p w14:paraId="42EAFF4B" w14:textId="77777777" w:rsidR="00E77B5E" w:rsidRPr="00AE68A8" w:rsidRDefault="00E77B5E" w:rsidP="00AE68A8"/>
        </w:tc>
        <w:tc>
          <w:tcPr>
            <w:tcW w:w="6611" w:type="dxa"/>
            <w:vMerge/>
          </w:tcPr>
          <w:p w14:paraId="4C50CB51" w14:textId="77777777" w:rsidR="00E77B5E" w:rsidRPr="00AE68A8" w:rsidRDefault="00E77B5E" w:rsidP="00AE68A8"/>
        </w:tc>
      </w:tr>
      <w:tr w:rsidR="00E77B5E" w:rsidRPr="00AE68A8" w14:paraId="48EED1C3" w14:textId="77777777" w:rsidTr="004C74DF">
        <w:trPr>
          <w:trHeight w:val="543"/>
        </w:trPr>
        <w:tc>
          <w:tcPr>
            <w:tcW w:w="720" w:type="dxa"/>
          </w:tcPr>
          <w:p w14:paraId="3246090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3D41CAB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534D678" wp14:editId="17148340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58E49F69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B5C9387" w14:textId="3706CD38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Brooklyn NY</w:t>
            </w:r>
          </w:p>
          <w:p w14:paraId="69947FDA" w14:textId="18E6E678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0F9B7EC" w14:textId="77777777" w:rsidR="00E77B5E" w:rsidRPr="00AE68A8" w:rsidRDefault="00E77B5E" w:rsidP="00AE68A8"/>
        </w:tc>
        <w:tc>
          <w:tcPr>
            <w:tcW w:w="6611" w:type="dxa"/>
            <w:vMerge/>
          </w:tcPr>
          <w:p w14:paraId="07119787" w14:textId="77777777" w:rsidR="00E77B5E" w:rsidRPr="00AE68A8" w:rsidRDefault="00E77B5E" w:rsidP="00AE68A8"/>
        </w:tc>
      </w:tr>
      <w:tr w:rsidR="00E77B5E" w:rsidRPr="00AE68A8" w14:paraId="4F8BEBE1" w14:textId="77777777" w:rsidTr="004C74DF">
        <w:trPr>
          <w:trHeight w:val="183"/>
        </w:trPr>
        <w:tc>
          <w:tcPr>
            <w:tcW w:w="720" w:type="dxa"/>
          </w:tcPr>
          <w:p w14:paraId="0CF2024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B4DB362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EE797C9" w14:textId="77777777" w:rsidR="00E77B5E" w:rsidRPr="00AE68A8" w:rsidRDefault="00E77B5E" w:rsidP="00AE68A8"/>
        </w:tc>
        <w:tc>
          <w:tcPr>
            <w:tcW w:w="6611" w:type="dxa"/>
            <w:vMerge/>
          </w:tcPr>
          <w:p w14:paraId="05B6C40D" w14:textId="77777777" w:rsidR="00E77B5E" w:rsidRPr="00AE68A8" w:rsidRDefault="00E77B5E" w:rsidP="00AE68A8"/>
        </w:tc>
      </w:tr>
      <w:tr w:rsidR="00E77B5E" w:rsidRPr="00AE68A8" w14:paraId="0967CB8D" w14:textId="77777777" w:rsidTr="004C74DF">
        <w:trPr>
          <w:trHeight w:val="624"/>
        </w:trPr>
        <w:tc>
          <w:tcPr>
            <w:tcW w:w="720" w:type="dxa"/>
          </w:tcPr>
          <w:p w14:paraId="45E509AE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EB1241C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8FBF6EF" wp14:editId="453CE9A5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0C847FEC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CC34672" w14:textId="70B375B4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A72826C" w14:textId="77777777" w:rsidR="00E77B5E" w:rsidRPr="00AE68A8" w:rsidRDefault="00E77B5E" w:rsidP="00AE68A8"/>
        </w:tc>
        <w:tc>
          <w:tcPr>
            <w:tcW w:w="6611" w:type="dxa"/>
            <w:vMerge/>
          </w:tcPr>
          <w:p w14:paraId="36021837" w14:textId="77777777" w:rsidR="00E77B5E" w:rsidRPr="00AE68A8" w:rsidRDefault="00E77B5E" w:rsidP="00AE68A8"/>
        </w:tc>
      </w:tr>
      <w:tr w:rsidR="00E77B5E" w:rsidRPr="00AE68A8" w14:paraId="430F8C9F" w14:textId="77777777" w:rsidTr="004C74DF">
        <w:trPr>
          <w:trHeight w:val="183"/>
        </w:trPr>
        <w:tc>
          <w:tcPr>
            <w:tcW w:w="720" w:type="dxa"/>
          </w:tcPr>
          <w:p w14:paraId="6DF8A45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6C52EFC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5A87F26" w14:textId="77777777" w:rsidR="00E77B5E" w:rsidRPr="00AE68A8" w:rsidRDefault="00E77B5E" w:rsidP="00AE68A8"/>
        </w:tc>
        <w:tc>
          <w:tcPr>
            <w:tcW w:w="6611" w:type="dxa"/>
            <w:vMerge/>
          </w:tcPr>
          <w:p w14:paraId="2C228330" w14:textId="77777777" w:rsidR="00E77B5E" w:rsidRPr="00AE68A8" w:rsidRDefault="00E77B5E" w:rsidP="00AE68A8"/>
        </w:tc>
      </w:tr>
      <w:tr w:rsidR="00E77B5E" w:rsidRPr="00AE68A8" w14:paraId="5ED18BB5" w14:textId="77777777" w:rsidTr="004C74DF">
        <w:trPr>
          <w:trHeight w:val="633"/>
        </w:trPr>
        <w:tc>
          <w:tcPr>
            <w:tcW w:w="720" w:type="dxa"/>
          </w:tcPr>
          <w:p w14:paraId="469294D7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064D739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CDC28F8" wp14:editId="351C9D9E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4FE03A9A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5EE5E46" w14:textId="5A61ABE1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D735E6" w:rsidRPr="00D735E6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4A37B79" w14:textId="77777777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D735E6" w:rsidRPr="00D735E6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7A15463" w14:textId="7B35CF61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432F3A06" w14:textId="77777777" w:rsidR="00E77B5E" w:rsidRPr="00AE68A8" w:rsidRDefault="00E77B5E" w:rsidP="00AE68A8"/>
        </w:tc>
        <w:tc>
          <w:tcPr>
            <w:tcW w:w="6611" w:type="dxa"/>
            <w:vMerge/>
          </w:tcPr>
          <w:p w14:paraId="05D1DB2A" w14:textId="77777777" w:rsidR="00E77B5E" w:rsidRPr="00AE68A8" w:rsidRDefault="00E77B5E" w:rsidP="00AE68A8"/>
        </w:tc>
      </w:tr>
      <w:tr w:rsidR="00E77B5E" w:rsidRPr="00AE68A8" w14:paraId="78712D93" w14:textId="77777777" w:rsidTr="004C74DF">
        <w:trPr>
          <w:trHeight w:val="174"/>
        </w:trPr>
        <w:tc>
          <w:tcPr>
            <w:tcW w:w="720" w:type="dxa"/>
          </w:tcPr>
          <w:p w14:paraId="27E99A7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47D7766F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FE76ACC" w14:textId="77777777" w:rsidR="00E77B5E" w:rsidRPr="00AE68A8" w:rsidRDefault="00E77B5E" w:rsidP="00AE68A8"/>
        </w:tc>
        <w:tc>
          <w:tcPr>
            <w:tcW w:w="6611" w:type="dxa"/>
            <w:vMerge/>
          </w:tcPr>
          <w:p w14:paraId="5BF8F238" w14:textId="77777777" w:rsidR="00E77B5E" w:rsidRPr="00AE68A8" w:rsidRDefault="00E77B5E" w:rsidP="00AE68A8"/>
        </w:tc>
      </w:tr>
      <w:tr w:rsidR="00E77B5E" w:rsidRPr="00AE68A8" w14:paraId="5F08DEB1" w14:textId="77777777" w:rsidTr="004C74DF">
        <w:trPr>
          <w:trHeight w:val="633"/>
        </w:trPr>
        <w:tc>
          <w:tcPr>
            <w:tcW w:w="720" w:type="dxa"/>
          </w:tcPr>
          <w:p w14:paraId="28EE5B7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B36950D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25D782FA" wp14:editId="57C87CB9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4BCCFA68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40891E21" w14:textId="28952984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D735E6" w:rsidRPr="00D735E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6755B665" w14:textId="77777777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D735E6" w:rsidRPr="00D735E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58010ADC" w14:textId="4145A9F0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3B0A6C6B" w14:textId="77777777" w:rsidR="00E77B5E" w:rsidRPr="00AE68A8" w:rsidRDefault="00E77B5E" w:rsidP="00AE68A8"/>
        </w:tc>
        <w:tc>
          <w:tcPr>
            <w:tcW w:w="6611" w:type="dxa"/>
            <w:vMerge/>
          </w:tcPr>
          <w:p w14:paraId="19EE1E30" w14:textId="77777777" w:rsidR="00E77B5E" w:rsidRPr="00AE68A8" w:rsidRDefault="00E77B5E" w:rsidP="00AE68A8"/>
        </w:tc>
      </w:tr>
      <w:tr w:rsidR="00E77B5E" w:rsidRPr="00AE68A8" w14:paraId="3A4B10D4" w14:textId="77777777" w:rsidTr="004C74DF">
        <w:trPr>
          <w:trHeight w:val="2448"/>
        </w:trPr>
        <w:tc>
          <w:tcPr>
            <w:tcW w:w="720" w:type="dxa"/>
          </w:tcPr>
          <w:p w14:paraId="72542289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20BDD3BD" w14:textId="77777777" w:rsidR="00E77B5E" w:rsidRPr="00AE68A8" w:rsidRDefault="00E77B5E" w:rsidP="00AE68A8"/>
        </w:tc>
        <w:tc>
          <w:tcPr>
            <w:tcW w:w="424" w:type="dxa"/>
          </w:tcPr>
          <w:p w14:paraId="2D70B7C7" w14:textId="77777777" w:rsidR="00E77B5E" w:rsidRPr="00AE68A8" w:rsidRDefault="00E77B5E" w:rsidP="00AE68A8"/>
        </w:tc>
        <w:tc>
          <w:tcPr>
            <w:tcW w:w="6611" w:type="dxa"/>
            <w:vMerge/>
          </w:tcPr>
          <w:p w14:paraId="58471705" w14:textId="77777777" w:rsidR="00E77B5E" w:rsidRPr="00AE68A8" w:rsidRDefault="00E77B5E" w:rsidP="00AE68A8"/>
        </w:tc>
      </w:tr>
    </w:tbl>
    <w:p w14:paraId="6CD17213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9669B1" w14:textId="77777777" w:rsidR="00BD454B" w:rsidRDefault="00BD454B" w:rsidP="00590471">
      <w:r>
        <w:separator/>
      </w:r>
    </w:p>
  </w:endnote>
  <w:endnote w:type="continuationSeparator" w:id="0">
    <w:p w14:paraId="7E2F2865" w14:textId="77777777" w:rsidR="00BD454B" w:rsidRDefault="00BD454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86B32A" w14:textId="77777777" w:rsidR="00BD454B" w:rsidRDefault="00BD454B" w:rsidP="00590471">
      <w:r>
        <w:separator/>
      </w:r>
    </w:p>
  </w:footnote>
  <w:footnote w:type="continuationSeparator" w:id="0">
    <w:p w14:paraId="60C0EE10" w14:textId="77777777" w:rsidR="00BD454B" w:rsidRDefault="00BD454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1C079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85D93E7" wp14:editId="18FFF324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du="http://schemas.microsoft.com/office/word/2023/wordml/word16du">
          <w:pict>
            <v:group w14:anchorId="193D553E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391895">
    <w:abstractNumId w:val="0"/>
  </w:num>
  <w:num w:numId="2" w16cid:durableId="13781209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0NDE1MLA0MDM0tDBS0lEKTi0uzszPAymwrAUAKwqqECwAAAA="/>
  </w:docVars>
  <w:rsids>
    <w:rsidRoot w:val="004C74DF"/>
    <w:rsid w:val="00055B72"/>
    <w:rsid w:val="00060042"/>
    <w:rsid w:val="000675DF"/>
    <w:rsid w:val="0008685D"/>
    <w:rsid w:val="000F49F1"/>
    <w:rsid w:val="00112FD7"/>
    <w:rsid w:val="001253DD"/>
    <w:rsid w:val="00150ABD"/>
    <w:rsid w:val="00153E6C"/>
    <w:rsid w:val="00222466"/>
    <w:rsid w:val="00236632"/>
    <w:rsid w:val="00263985"/>
    <w:rsid w:val="00284513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05777"/>
    <w:rsid w:val="0041550A"/>
    <w:rsid w:val="00493A3F"/>
    <w:rsid w:val="004C74DF"/>
    <w:rsid w:val="004E158A"/>
    <w:rsid w:val="004F71E7"/>
    <w:rsid w:val="005471D7"/>
    <w:rsid w:val="00565C77"/>
    <w:rsid w:val="0056708E"/>
    <w:rsid w:val="005801E5"/>
    <w:rsid w:val="005834F0"/>
    <w:rsid w:val="00590471"/>
    <w:rsid w:val="005D01FA"/>
    <w:rsid w:val="005D45DC"/>
    <w:rsid w:val="006716D8"/>
    <w:rsid w:val="006920F0"/>
    <w:rsid w:val="006B3C88"/>
    <w:rsid w:val="006C020C"/>
    <w:rsid w:val="006C4F61"/>
    <w:rsid w:val="006D79A8"/>
    <w:rsid w:val="00754DF1"/>
    <w:rsid w:val="007575B6"/>
    <w:rsid w:val="00776DA5"/>
    <w:rsid w:val="007F5B63"/>
    <w:rsid w:val="00803A0A"/>
    <w:rsid w:val="00846CB9"/>
    <w:rsid w:val="008A1E6E"/>
    <w:rsid w:val="008B108C"/>
    <w:rsid w:val="008C2CFC"/>
    <w:rsid w:val="009475DC"/>
    <w:rsid w:val="00967B93"/>
    <w:rsid w:val="00974F4C"/>
    <w:rsid w:val="00992CC7"/>
    <w:rsid w:val="009B591F"/>
    <w:rsid w:val="009D066B"/>
    <w:rsid w:val="00A31B16"/>
    <w:rsid w:val="00A8343C"/>
    <w:rsid w:val="00AC1EC5"/>
    <w:rsid w:val="00AE68A8"/>
    <w:rsid w:val="00B17F94"/>
    <w:rsid w:val="00B30180"/>
    <w:rsid w:val="00B55546"/>
    <w:rsid w:val="00B6466C"/>
    <w:rsid w:val="00B76CDA"/>
    <w:rsid w:val="00BD454B"/>
    <w:rsid w:val="00C14078"/>
    <w:rsid w:val="00C41A34"/>
    <w:rsid w:val="00C678AA"/>
    <w:rsid w:val="00C83A18"/>
    <w:rsid w:val="00C84DF5"/>
    <w:rsid w:val="00CC1E8B"/>
    <w:rsid w:val="00CD2321"/>
    <w:rsid w:val="00CE1E3D"/>
    <w:rsid w:val="00D053FA"/>
    <w:rsid w:val="00D147AF"/>
    <w:rsid w:val="00D16D2C"/>
    <w:rsid w:val="00D26515"/>
    <w:rsid w:val="00D4463C"/>
    <w:rsid w:val="00D735E6"/>
    <w:rsid w:val="00D73C42"/>
    <w:rsid w:val="00E26AED"/>
    <w:rsid w:val="00E73AB8"/>
    <w:rsid w:val="00E77B5E"/>
    <w:rsid w:val="00E90A60"/>
    <w:rsid w:val="00ED47F7"/>
    <w:rsid w:val="00EE7E09"/>
    <w:rsid w:val="00F0223C"/>
    <w:rsid w:val="00F3235D"/>
    <w:rsid w:val="00F33CDB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056BD3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D735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D735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0C6BB167D7249478C213BDD0B5135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2FF7E6-5E41-4E9D-B619-F3C53198E9C9}"/>
      </w:docPartPr>
      <w:docPartBody>
        <w:p w:rsidR="008B0D8F" w:rsidRDefault="00450330">
          <w:pPr>
            <w:pStyle w:val="70C6BB167D7249478C213BDD0B51351A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EAC"/>
    <w:rsid w:val="003D4A77"/>
    <w:rsid w:val="00450330"/>
    <w:rsid w:val="00477DB2"/>
    <w:rsid w:val="00496E27"/>
    <w:rsid w:val="004D7C14"/>
    <w:rsid w:val="005C4EAC"/>
    <w:rsid w:val="00700ECD"/>
    <w:rsid w:val="008B0D8F"/>
    <w:rsid w:val="008D5695"/>
    <w:rsid w:val="00A42FD0"/>
    <w:rsid w:val="00E75CA9"/>
    <w:rsid w:val="00E761B3"/>
    <w:rsid w:val="00F30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0C6BB167D7249478C213BDD0B51351A">
    <w:name w:val="70C6BB167D7249478C213BDD0B51351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208</Words>
  <Characters>1324</Characters>
  <Application>Microsoft Office Word</Application>
  <DocSecurity>0</DocSecurity>
  <Lines>110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2023-11-10T15:31:00Z</dcterms:created>
  <dcterms:modified xsi:type="dcterms:W3CDTF">2023-11-14T14:52:00Z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d2138a14625d8490383ebba89325ca7491a5eafe147308e51a53562dddb607f1</vt:lpwstr>
  </property>
</Properties>
</file>