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2F94D28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Processor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B6322F0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16B84E7C" w14:textId="204411DD" w:rsidR="00236F95" w:rsidRDefault="00236F95" w:rsidP="00165C7D">
            <w:pPr>
              <w:pStyle w:val="Contact"/>
            </w:pPr>
            <w:r>
              <w:t>• Preparing charts and graphs, writing reports, and presenting results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0E0402CE" w14:textId="77777777" w:rsidR="00236F95" w:rsidRDefault="00236F95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A1F7C" w14:textId="77777777" w:rsidR="009B483B" w:rsidRDefault="009B483B" w:rsidP="00590471">
      <w:r>
        <w:separator/>
      </w:r>
    </w:p>
  </w:endnote>
  <w:endnote w:type="continuationSeparator" w:id="0">
    <w:p w14:paraId="4A10CA0C" w14:textId="77777777" w:rsidR="009B483B" w:rsidRDefault="009B483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78413" w14:textId="77777777" w:rsidR="009B483B" w:rsidRDefault="009B483B" w:rsidP="00590471">
      <w:r>
        <w:separator/>
      </w:r>
    </w:p>
  </w:footnote>
  <w:footnote w:type="continuationSeparator" w:id="0">
    <w:p w14:paraId="0A29F5ED" w14:textId="77777777" w:rsidR="009B483B" w:rsidRDefault="009B483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gUAlW8hbC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3646B"/>
    <w:rsid w:val="00150ABD"/>
    <w:rsid w:val="00164A48"/>
    <w:rsid w:val="00165C7D"/>
    <w:rsid w:val="00222466"/>
    <w:rsid w:val="002359F6"/>
    <w:rsid w:val="00236632"/>
    <w:rsid w:val="00236F95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9597D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483B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458B1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139</Words>
  <Characters>913</Characters>
  <Application>Microsoft Office Word</Application>
  <DocSecurity>0</DocSecurity>
  <Lines>75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2023-08-10T17:55:00Z</dcterms:created>
  <dcterms:modified xsi:type="dcterms:W3CDTF">2023-11-05T18:46:00Z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