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544A355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Pr="00165C7D">
              <w:t xml:space="preserve"> job. It may please you to know I have experience in:</w:t>
            </w:r>
          </w:p>
          <w:p w14:paraId="190B5E7C" w14:textId="77777777" w:rsidR="00165C7D" w:rsidRDefault="00165C7D" w:rsidP="00165C7D">
            <w:pPr>
              <w:pStyle w:val="Contact"/>
            </w:pPr>
            <w:r>
              <w:t xml:space="preserve">• IT Savvy 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77777777" w:rsidR="00165C7D" w:rsidRDefault="00165C7D" w:rsidP="00165C7D">
            <w:pPr>
              <w:pStyle w:val="Contact"/>
            </w:pPr>
            <w:r>
              <w:t>• Experience with entering data for an Event calendar</w:t>
            </w:r>
          </w:p>
          <w:p w14:paraId="6DCFB9E3" w14:textId="281290CB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6B497B35" w14:textId="62F3CCE2" w:rsidR="006D7A2A" w:rsidRDefault="006D7A2A" w:rsidP="00165C7D">
            <w:pPr>
              <w:pStyle w:val="Contact"/>
            </w:pPr>
            <w:r w:rsidRPr="006D7A2A">
              <w:t>• Experience with handling and proofing 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5139CC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5139CC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5139CC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5139CC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5C54E" w14:textId="77777777" w:rsidR="005139CC" w:rsidRDefault="005139CC" w:rsidP="00590471">
      <w:r>
        <w:separator/>
      </w:r>
    </w:p>
  </w:endnote>
  <w:endnote w:type="continuationSeparator" w:id="0">
    <w:p w14:paraId="0771497C" w14:textId="77777777" w:rsidR="005139CC" w:rsidRDefault="005139C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C39D2" w14:textId="77777777" w:rsidR="005139CC" w:rsidRDefault="005139CC" w:rsidP="00590471">
      <w:r>
        <w:separator/>
      </w:r>
    </w:p>
  </w:footnote>
  <w:footnote w:type="continuationSeparator" w:id="0">
    <w:p w14:paraId="3D57FCDF" w14:textId="77777777" w:rsidR="005139CC" w:rsidRDefault="005139C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rgUARkNNJSwAAAA="/>
  </w:docVars>
  <w:rsids>
    <w:rsidRoot w:val="00165C7D"/>
    <w:rsid w:val="00055B72"/>
    <w:rsid w:val="00060042"/>
    <w:rsid w:val="0008685D"/>
    <w:rsid w:val="00112FD7"/>
    <w:rsid w:val="001253DD"/>
    <w:rsid w:val="00150ABD"/>
    <w:rsid w:val="00165C7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6D7A2A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E68A8"/>
    <w:rsid w:val="00B60CA6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8431B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2022-05-14T20:28:00Z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