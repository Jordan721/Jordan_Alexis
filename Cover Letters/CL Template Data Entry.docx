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07C89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4F614" w14:textId="77777777" w:rsidR="0054463C" w:rsidRDefault="0054463C" w:rsidP="00590471">
      <w:r>
        <w:separator/>
      </w:r>
    </w:p>
  </w:endnote>
  <w:endnote w:type="continuationSeparator" w:id="0">
    <w:p w14:paraId="545DFFE8" w14:textId="77777777" w:rsidR="0054463C" w:rsidRDefault="0054463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6A889" w14:textId="77777777" w:rsidR="0054463C" w:rsidRDefault="0054463C" w:rsidP="00590471">
      <w:r>
        <w:separator/>
      </w:r>
    </w:p>
  </w:footnote>
  <w:footnote w:type="continuationSeparator" w:id="0">
    <w:p w14:paraId="2CFF4DEC" w14:textId="77777777" w:rsidR="0054463C" w:rsidRDefault="0054463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wFAI2fZDwtAAAA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2022-09-08T19:09:00Z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