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1CE13A5A" w:rsidR="00E77B5E" w:rsidRDefault="00165C7D" w:rsidP="00165C7D">
            <w:r>
              <w:t xml:space="preserve">Hello, my name is Jordan Alexis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Processor</w:t>
            </w:r>
            <w:r w:rsidRPr="00165C7D">
              <w:t xml:space="preserve"> </w:t>
            </w:r>
            <w:r w:rsidR="00CD2FD7" w:rsidRPr="00CD2FD7">
              <w:t>position</w:t>
            </w:r>
            <w:r w:rsidRPr="00165C7D">
              <w:t>. It may please you to know I have experience in: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0F46DD48" w14:textId="7D7626C6" w:rsidR="00CB0CD3" w:rsidRDefault="00CB0CD3" w:rsidP="00165C7D">
            <w:pPr>
              <w:pStyle w:val="Contact"/>
            </w:pPr>
            <w:r>
              <w:t xml:space="preserve">• I’m IT Savvy 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7777777" w:rsidR="00165C7D" w:rsidRDefault="00165C7D" w:rsidP="00165C7D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E3B57" w14:textId="77777777" w:rsidR="00F159F3" w:rsidRDefault="00F159F3" w:rsidP="00590471">
      <w:r>
        <w:separator/>
      </w:r>
    </w:p>
  </w:endnote>
  <w:endnote w:type="continuationSeparator" w:id="0">
    <w:p w14:paraId="28AC9A54" w14:textId="77777777" w:rsidR="00F159F3" w:rsidRDefault="00F159F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802D3" w14:textId="77777777" w:rsidR="00F159F3" w:rsidRDefault="00F159F3" w:rsidP="00590471">
      <w:r>
        <w:separator/>
      </w:r>
    </w:p>
  </w:footnote>
  <w:footnote w:type="continuationSeparator" w:id="0">
    <w:p w14:paraId="10DFF733" w14:textId="77777777" w:rsidR="00F159F3" w:rsidRDefault="00F159F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oFAE7MSRctAAAA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A35C9"/>
    <w:rsid w:val="009B591F"/>
    <w:rsid w:val="00A31B16"/>
    <w:rsid w:val="00AA1538"/>
    <w:rsid w:val="00AE68A8"/>
    <w:rsid w:val="00B60CA6"/>
    <w:rsid w:val="00B6466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E26AED"/>
    <w:rsid w:val="00E602F2"/>
    <w:rsid w:val="00E73AB8"/>
    <w:rsid w:val="00E77B5E"/>
    <w:rsid w:val="00E90A60"/>
    <w:rsid w:val="00ED47F7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2022-05-14T19:20:00Z</dcterms:created>
  <dcterms:modified xsi:type="dcterms:W3CDTF">2022-11-07T18:59:00Z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