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8562B81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076F16DB" w:rsidR="00732040" w:rsidRDefault="00732040" w:rsidP="00165C7D">
            <w:pPr>
              <w:pStyle w:val="Contact"/>
            </w:pPr>
            <w:r>
              <w:t xml:space="preserve">• </w:t>
            </w:r>
            <w:r w:rsidR="00813011" w:rsidRPr="00813011">
              <w:t>Transferring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8E913" w14:textId="77777777" w:rsidR="00FB1E8B" w:rsidRDefault="00FB1E8B" w:rsidP="00590471">
      <w:r>
        <w:separator/>
      </w:r>
    </w:p>
  </w:endnote>
  <w:endnote w:type="continuationSeparator" w:id="0">
    <w:p w14:paraId="05CA4024" w14:textId="77777777" w:rsidR="00FB1E8B" w:rsidRDefault="00FB1E8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89D30" w14:textId="77777777" w:rsidR="00FB1E8B" w:rsidRDefault="00FB1E8B" w:rsidP="00590471">
      <w:r>
        <w:separator/>
      </w:r>
    </w:p>
  </w:footnote>
  <w:footnote w:type="continuationSeparator" w:id="0">
    <w:p w14:paraId="563E16A3" w14:textId="77777777" w:rsidR="00FB1E8B" w:rsidRDefault="00FB1E8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gUAlW8hbC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13011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30F6"/>
    <w:rsid w:val="00D053FA"/>
    <w:rsid w:val="00D26515"/>
    <w:rsid w:val="00D8431B"/>
    <w:rsid w:val="00D97481"/>
    <w:rsid w:val="00E26AED"/>
    <w:rsid w:val="00E602F2"/>
    <w:rsid w:val="00E66E5B"/>
    <w:rsid w:val="00E73AB8"/>
    <w:rsid w:val="00E77B5E"/>
    <w:rsid w:val="00E90A60"/>
    <w:rsid w:val="00ED47F7"/>
    <w:rsid w:val="00EE0125"/>
    <w:rsid w:val="00EE2A4B"/>
    <w:rsid w:val="00EE7E09"/>
    <w:rsid w:val="00F0223C"/>
    <w:rsid w:val="00F159F3"/>
    <w:rsid w:val="00F3235D"/>
    <w:rsid w:val="00F4192B"/>
    <w:rsid w:val="00F509FC"/>
    <w:rsid w:val="00F878BD"/>
    <w:rsid w:val="00FB1E8B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168</Words>
  <Characters>1103</Characters>
  <Application>Microsoft Office Word</Application>
  <DocSecurity>0</DocSecurity>
  <Lines>100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2023-08-10T17:56:00Z</dcterms:created>
  <dcterms:modified xsi:type="dcterms:W3CDTF">2023-10-15T17:01:00Z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