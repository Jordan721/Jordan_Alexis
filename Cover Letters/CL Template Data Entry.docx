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2F94D2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Processor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A0F68" w14:textId="77777777" w:rsidR="00420924" w:rsidRDefault="00420924" w:rsidP="00590471">
      <w:r>
        <w:separator/>
      </w:r>
    </w:p>
  </w:endnote>
  <w:endnote w:type="continuationSeparator" w:id="0">
    <w:p w14:paraId="474E0E1F" w14:textId="77777777" w:rsidR="00420924" w:rsidRDefault="0042092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8BE15" w14:textId="77777777" w:rsidR="00420924" w:rsidRDefault="00420924" w:rsidP="00590471">
      <w:r>
        <w:separator/>
      </w:r>
    </w:p>
  </w:footnote>
  <w:footnote w:type="continuationSeparator" w:id="0">
    <w:p w14:paraId="1EC43D24" w14:textId="77777777" w:rsidR="00420924" w:rsidRDefault="0042092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oFAE7MSRctAAAA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174</Words>
  <Characters>1106</Characters>
  <Application>Microsoft Office Word</Application>
  <DocSecurity>0</DocSecurity>
  <Lines>100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2022-12-04T02:37:00Z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