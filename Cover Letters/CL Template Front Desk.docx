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6B222ED8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F0CA2">
              <w:t>Front Desk</w:t>
            </w:r>
            <w:r>
              <w:t xml:space="preserve"> </w:t>
            </w:r>
            <w:r w:rsidR="00C3313D" w:rsidRPr="00C3313D">
              <w:t>Receptionist</w:t>
            </w:r>
            <w:r w:rsidR="00C3313D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4B617E42" w14:textId="77777777" w:rsidR="00C02D90" w:rsidRDefault="00C02D90" w:rsidP="00C02D90">
            <w:pPr>
              <w:pStyle w:val="Contact"/>
            </w:pPr>
            <w:r>
              <w:t>• With two years of experience with handling information for clients.</w:t>
            </w:r>
          </w:p>
          <w:p w14:paraId="76358DB4" w14:textId="77777777" w:rsidR="00C02D90" w:rsidRDefault="00C02D90" w:rsidP="00C02D90">
            <w:pPr>
              <w:pStyle w:val="Contact"/>
            </w:pPr>
            <w:r>
              <w:t>• Intermediate experience in using Microsoft Office and Google Suite.</w:t>
            </w:r>
          </w:p>
          <w:p w14:paraId="7F8A2986" w14:textId="77777777" w:rsidR="00C02D90" w:rsidRDefault="00C02D90" w:rsidP="00C02D90">
            <w:pPr>
              <w:pStyle w:val="Contact"/>
            </w:pPr>
            <w:r>
              <w:t>• Excellent oral and verbal communication.</w:t>
            </w:r>
          </w:p>
          <w:p w14:paraId="7267F2B0" w14:textId="77777777" w:rsidR="00C02D90" w:rsidRDefault="00C02D90" w:rsidP="00C02D90">
            <w:pPr>
              <w:pStyle w:val="Contact"/>
            </w:pPr>
            <w:r>
              <w:t>• Formatting data into an Electronic Database</w:t>
            </w:r>
          </w:p>
          <w:p w14:paraId="18D63144" w14:textId="77777777" w:rsidR="00C02D90" w:rsidRDefault="00C02D90" w:rsidP="00C02D90">
            <w:pPr>
              <w:pStyle w:val="Contact"/>
            </w:pPr>
            <w:r>
              <w:t>• Experience using Cloud Computing</w:t>
            </w:r>
          </w:p>
          <w:p w14:paraId="6C2CC3C2" w14:textId="77777777" w:rsidR="00C02D90" w:rsidRDefault="00C02D90" w:rsidP="00C02D90">
            <w:pPr>
              <w:pStyle w:val="Contact"/>
            </w:pPr>
            <w:r>
              <w:t>• Sorting and filing information electronically or in a filing system</w:t>
            </w:r>
          </w:p>
          <w:p w14:paraId="0C5EE350" w14:textId="77777777" w:rsidR="00C02D90" w:rsidRDefault="00C02D90" w:rsidP="00C02D90">
            <w:pPr>
              <w:pStyle w:val="Contact"/>
            </w:pPr>
            <w:r>
              <w:t>• Answer and direct phone calls, taking messages when necessary</w:t>
            </w:r>
          </w:p>
          <w:p w14:paraId="2F433507" w14:textId="77777777" w:rsidR="00C02D90" w:rsidRDefault="00C02D90" w:rsidP="00C02D90">
            <w:pPr>
              <w:pStyle w:val="Contact"/>
            </w:pPr>
            <w:r>
              <w:t>• Manage the front desk area, ensuring it is clean and organized</w:t>
            </w:r>
          </w:p>
          <w:p w14:paraId="40561387" w14:textId="77777777" w:rsidR="00C02D90" w:rsidRDefault="00C02D90" w:rsidP="00C02D90">
            <w:pPr>
              <w:pStyle w:val="Contact"/>
            </w:pPr>
            <w:r>
              <w:t>• Schedule appointments and maintain calendars</w:t>
            </w:r>
          </w:p>
          <w:p w14:paraId="4137EE8C" w14:textId="77777777" w:rsidR="00C02D90" w:rsidRDefault="00C02D90" w:rsidP="00C02D90">
            <w:pPr>
              <w:pStyle w:val="Contact"/>
            </w:pPr>
            <w:r>
              <w:t>• Transferring Data from Paper/Spoken to Electronic Database</w:t>
            </w:r>
          </w:p>
          <w:p w14:paraId="6927A430" w14:textId="19C735CC" w:rsidR="005F2306" w:rsidRDefault="00C02D90" w:rsidP="00C02D90">
            <w:pPr>
              <w:pStyle w:val="Contact"/>
            </w:pPr>
            <w:r>
              <w:t>• Preparing charts and graphs, writing reports, and presenting results.</w:t>
            </w:r>
          </w:p>
          <w:p w14:paraId="4143F2EC" w14:textId="77777777" w:rsidR="00C02D90" w:rsidRDefault="00C02D90" w:rsidP="00C02D90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3277816" w14:textId="77777777" w:rsidR="007715C9" w:rsidRDefault="007715C9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9C520" w14:textId="77777777" w:rsidR="00940D4C" w:rsidRDefault="00940D4C" w:rsidP="00590471">
      <w:r>
        <w:separator/>
      </w:r>
    </w:p>
  </w:endnote>
  <w:endnote w:type="continuationSeparator" w:id="0">
    <w:p w14:paraId="745373A5" w14:textId="77777777" w:rsidR="00940D4C" w:rsidRDefault="00940D4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CB8F3" w14:textId="77777777" w:rsidR="00940D4C" w:rsidRDefault="00940D4C" w:rsidP="00590471">
      <w:r>
        <w:separator/>
      </w:r>
    </w:p>
  </w:footnote>
  <w:footnote w:type="continuationSeparator" w:id="0">
    <w:p w14:paraId="5D9548BA" w14:textId="77777777" w:rsidR="00940D4C" w:rsidRDefault="00940D4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rAZnzCvYtAAAA"/>
  </w:docVars>
  <w:rsids>
    <w:rsidRoot w:val="009109A0"/>
    <w:rsid w:val="00055B72"/>
    <w:rsid w:val="00060042"/>
    <w:rsid w:val="0008685D"/>
    <w:rsid w:val="000D33AC"/>
    <w:rsid w:val="00107DDD"/>
    <w:rsid w:val="001110E7"/>
    <w:rsid w:val="00112FD7"/>
    <w:rsid w:val="001253DD"/>
    <w:rsid w:val="00140826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31603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0BEE"/>
    <w:rsid w:val="006D79A8"/>
    <w:rsid w:val="006F0CA2"/>
    <w:rsid w:val="007025F3"/>
    <w:rsid w:val="007575B6"/>
    <w:rsid w:val="007715C9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365BA"/>
    <w:rsid w:val="00940D4C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02D90"/>
    <w:rsid w:val="00C14078"/>
    <w:rsid w:val="00C247DC"/>
    <w:rsid w:val="00C3313D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331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13D"/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3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536FF2"/>
    <w:rsid w:val="00656C85"/>
    <w:rsid w:val="00666782"/>
    <w:rsid w:val="006D779E"/>
    <w:rsid w:val="00745AD3"/>
    <w:rsid w:val="008339A9"/>
    <w:rsid w:val="009E21B9"/>
    <w:rsid w:val="00A065D5"/>
    <w:rsid w:val="00C32D5D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166</Words>
  <Characters>1061</Characters>
  <Application>Microsoft Office Word</Application>
  <DocSecurity>0</DocSecurity>
  <Lines>76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2023-12-13T17:56:00Z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