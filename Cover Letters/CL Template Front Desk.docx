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7329AA04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6F0CA2">
              <w:t>Front Desk</w:t>
            </w:r>
            <w:r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4221898D" w:rsidR="005F2306" w:rsidRDefault="005F2306" w:rsidP="005F2306">
            <w:pPr>
              <w:pStyle w:val="Contact"/>
            </w:pPr>
            <w:r>
              <w:t xml:space="preserve">• Experience with entering data for an Event </w:t>
            </w:r>
            <w:r w:rsidR="00F321ED">
              <w:t>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4BF3CEC8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2DF1C" w14:textId="77777777" w:rsidR="001F0410" w:rsidRDefault="001F0410" w:rsidP="00590471">
      <w:r>
        <w:separator/>
      </w:r>
    </w:p>
  </w:endnote>
  <w:endnote w:type="continuationSeparator" w:id="0">
    <w:p w14:paraId="51589ABC" w14:textId="77777777" w:rsidR="001F0410" w:rsidRDefault="001F041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7E9CA" w14:textId="77777777" w:rsidR="001F0410" w:rsidRDefault="001F0410" w:rsidP="00590471">
      <w:r>
        <w:separator/>
      </w:r>
    </w:p>
  </w:footnote>
  <w:footnote w:type="continuationSeparator" w:id="0">
    <w:p w14:paraId="2DD11F53" w14:textId="77777777" w:rsidR="001F0410" w:rsidRDefault="001F041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I1rAR9UUKAtAAAA"/>
  </w:docVars>
  <w:rsids>
    <w:rsidRoot w:val="009109A0"/>
    <w:rsid w:val="00055B72"/>
    <w:rsid w:val="00060042"/>
    <w:rsid w:val="0008685D"/>
    <w:rsid w:val="000D33AC"/>
    <w:rsid w:val="001110E7"/>
    <w:rsid w:val="00112FD7"/>
    <w:rsid w:val="001253DD"/>
    <w:rsid w:val="00140826"/>
    <w:rsid w:val="00150ABD"/>
    <w:rsid w:val="00193CEF"/>
    <w:rsid w:val="001F0410"/>
    <w:rsid w:val="001F6B67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81ED7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6F0CA2"/>
    <w:rsid w:val="007025F3"/>
    <w:rsid w:val="007575B6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B1B87"/>
    <w:rsid w:val="00AE68A8"/>
    <w:rsid w:val="00B21168"/>
    <w:rsid w:val="00B25383"/>
    <w:rsid w:val="00B6466C"/>
    <w:rsid w:val="00B6665F"/>
    <w:rsid w:val="00B76CDA"/>
    <w:rsid w:val="00BE7B67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E24775"/>
    <w:rsid w:val="00E26398"/>
    <w:rsid w:val="00E26AED"/>
    <w:rsid w:val="00E73AB8"/>
    <w:rsid w:val="00E77B5E"/>
    <w:rsid w:val="00E90A60"/>
    <w:rsid w:val="00ED47F7"/>
    <w:rsid w:val="00EE7E09"/>
    <w:rsid w:val="00F0223C"/>
    <w:rsid w:val="00F321ED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95496"/>
    <w:rsid w:val="001003E9"/>
    <w:rsid w:val="001C65AC"/>
    <w:rsid w:val="00404B71"/>
    <w:rsid w:val="004329CA"/>
    <w:rsid w:val="00656C85"/>
    <w:rsid w:val="00666782"/>
    <w:rsid w:val="00745AD3"/>
    <w:rsid w:val="008339A9"/>
    <w:rsid w:val="009E21B9"/>
    <w:rsid w:val="00A065D5"/>
    <w:rsid w:val="00C32D5D"/>
    <w:rsid w:val="00D82049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188</Words>
  <Characters>1194</Characters>
  <Application>Microsoft Office Word</Application>
  <DocSecurity>0</DocSecurity>
  <Lines>108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2022-06-02T16:10:00Z</dcterms:created>
  <dcterms:modified xsi:type="dcterms:W3CDTF">2022-12-04T02:36:00Z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