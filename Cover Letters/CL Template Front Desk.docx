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7329AA0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6F0CA2">
              <w:t>Front Desk</w:t>
            </w:r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73A7D0FB" w:rsidR="005F2306" w:rsidRDefault="005F2306" w:rsidP="005F2306">
            <w:pPr>
              <w:pStyle w:val="Contact"/>
            </w:pPr>
            <w:r>
              <w:t xml:space="preserve">• Experience with entering data </w:t>
            </w:r>
            <w:r w:rsidR="00107DDD">
              <w:t>into an electronic Database</w:t>
            </w:r>
          </w:p>
          <w:p w14:paraId="0F0E48AD" w14:textId="63FE10FA" w:rsidR="005F2306" w:rsidRDefault="005F2306" w:rsidP="005F2306">
            <w:pPr>
              <w:pStyle w:val="Contact"/>
            </w:pPr>
            <w:r>
              <w:t xml:space="preserve">• Experience using </w:t>
            </w:r>
            <w:r w:rsidR="009365BA">
              <w:t xml:space="preserve">Cloud </w:t>
            </w:r>
            <w:r>
              <w:t xml:space="preserve">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2AF54E28" w:rsidR="00A65B23" w:rsidRDefault="00A65B23" w:rsidP="005F2306">
            <w:pPr>
              <w:pStyle w:val="Contact"/>
            </w:pPr>
            <w:r>
              <w:t>• Sorting and filing information</w:t>
            </w:r>
            <w:r w:rsidR="009365BA">
              <w:t xml:space="preserve"> electronically and physically</w:t>
            </w:r>
          </w:p>
          <w:p w14:paraId="4DA06070" w14:textId="59501F0E" w:rsidR="00FF7B54" w:rsidRDefault="00FF7B54" w:rsidP="005F2306">
            <w:pPr>
              <w:pStyle w:val="Contact"/>
            </w:pPr>
            <w:r w:rsidRPr="00FF7B54">
              <w:t xml:space="preserve">• Experience with handling and proofreading </w:t>
            </w:r>
            <w:r w:rsidR="006D0BEE">
              <w:t>Documents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3277816" w14:textId="77777777" w:rsidR="007715C9" w:rsidRDefault="007715C9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DFB90" w14:textId="77777777" w:rsidR="00431603" w:rsidRDefault="00431603" w:rsidP="00590471">
      <w:r>
        <w:separator/>
      </w:r>
    </w:p>
  </w:endnote>
  <w:endnote w:type="continuationSeparator" w:id="0">
    <w:p w14:paraId="6D146746" w14:textId="77777777" w:rsidR="00431603" w:rsidRDefault="0043160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ABDF3" w14:textId="77777777" w:rsidR="00431603" w:rsidRDefault="00431603" w:rsidP="00590471">
      <w:r>
        <w:separator/>
      </w:r>
    </w:p>
  </w:footnote>
  <w:footnote w:type="continuationSeparator" w:id="0">
    <w:p w14:paraId="2D35F358" w14:textId="77777777" w:rsidR="00431603" w:rsidRDefault="0043160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E1qAdjCEe8tAAAA"/>
  </w:docVars>
  <w:rsids>
    <w:rsidRoot w:val="009109A0"/>
    <w:rsid w:val="00055B72"/>
    <w:rsid w:val="00060042"/>
    <w:rsid w:val="0008685D"/>
    <w:rsid w:val="000D33AC"/>
    <w:rsid w:val="00107DDD"/>
    <w:rsid w:val="001110E7"/>
    <w:rsid w:val="00112FD7"/>
    <w:rsid w:val="001253DD"/>
    <w:rsid w:val="00140826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31603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0BEE"/>
    <w:rsid w:val="006D79A8"/>
    <w:rsid w:val="006F0CA2"/>
    <w:rsid w:val="007025F3"/>
    <w:rsid w:val="007575B6"/>
    <w:rsid w:val="007715C9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365BA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C65AC"/>
    <w:rsid w:val="00404B71"/>
    <w:rsid w:val="004329CA"/>
    <w:rsid w:val="00656C85"/>
    <w:rsid w:val="00666782"/>
    <w:rsid w:val="006D779E"/>
    <w:rsid w:val="00745AD3"/>
    <w:rsid w:val="008339A9"/>
    <w:rsid w:val="009E21B9"/>
    <w:rsid w:val="00A065D5"/>
    <w:rsid w:val="00C32D5D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186</Words>
  <Characters>1220</Characters>
  <Application>Microsoft Office Word</Application>
  <DocSecurity>0</DocSecurity>
  <Lines>101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2022-06-02T16:10:00Z</dcterms:created>
  <dcterms:modified xsi:type="dcterms:W3CDTF">2023-11-08T15:14:00Z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