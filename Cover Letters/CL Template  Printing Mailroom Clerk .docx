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013F7387" w:rsidR="00E77B5E" w:rsidRDefault="00165C7D" w:rsidP="00165C7D">
            <w:r>
              <w:t>Hello, my name is Jordan Alexis</w:t>
            </w:r>
            <w:r w:rsidR="00A14CCA">
              <w:t>,</w:t>
            </w:r>
            <w:r>
              <w:t xml:space="preserve"> and I’m interested in </w:t>
            </w:r>
            <w:r w:rsidRPr="00165C7D">
              <w:t>filling your</w:t>
            </w:r>
            <w:r w:rsidR="00AD3F98">
              <w:t xml:space="preserve"> Mail and</w:t>
            </w:r>
            <w:r w:rsidRPr="00165C7D">
              <w:t xml:space="preserve"> </w:t>
            </w:r>
            <w:r w:rsidR="00C10217" w:rsidRPr="00C10217">
              <w:t xml:space="preserve">Printing/Mailroom Clerk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A14CCA">
              <w:t xml:space="preserve">that </w:t>
            </w:r>
            <w:r w:rsidRPr="00165C7D">
              <w:t>I have experience in</w:t>
            </w:r>
            <w:r w:rsidR="00A14CC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2E436D27" w:rsidR="00165C7D" w:rsidRDefault="00165C7D" w:rsidP="00165C7D">
            <w:pPr>
              <w:pStyle w:val="Contact"/>
            </w:pPr>
            <w:r>
              <w:t>• Experience with</w:t>
            </w:r>
            <w:r w:rsidR="00BD3DBA">
              <w:t xml:space="preserve"> sorting and</w:t>
            </w:r>
            <w:r>
              <w:t xml:space="preserve"> </w:t>
            </w:r>
            <w:r w:rsidR="00BD3DBA">
              <w:t>mailing out orders to consumers.</w:t>
            </w:r>
          </w:p>
          <w:p w14:paraId="6DCFB9E3" w14:textId="41ED424F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54113549" w14:textId="45FDB22D" w:rsidR="002359F6" w:rsidRDefault="002359F6" w:rsidP="00165C7D">
            <w:pPr>
              <w:pStyle w:val="Contact"/>
            </w:pPr>
            <w:r>
              <w:t xml:space="preserve">• Sorting and filing </w:t>
            </w:r>
            <w:r w:rsidR="00BD3DBA">
              <w:t>electronic mailboxes</w:t>
            </w:r>
          </w:p>
          <w:p w14:paraId="7FA06FD7" w14:textId="5A5171DA" w:rsidR="00732040" w:rsidRDefault="00732040" w:rsidP="00165C7D">
            <w:pPr>
              <w:pStyle w:val="Contact"/>
            </w:pPr>
            <w:r>
              <w:t xml:space="preserve">• </w:t>
            </w:r>
            <w:r w:rsidR="00DE4F9A" w:rsidRPr="00DE4F9A">
              <w:t xml:space="preserve">Transferring </w:t>
            </w:r>
            <w:r>
              <w:t xml:space="preserve">Data from Paper/Spoken to </w:t>
            </w:r>
            <w:r w:rsidR="00357CB7">
              <w:t xml:space="preserve">an </w:t>
            </w:r>
            <w:r w:rsidR="00BD3DBA">
              <w:t>e</w:t>
            </w:r>
            <w:r>
              <w:t>lectronic</w:t>
            </w:r>
            <w:r w:rsidR="00357CB7">
              <w:t xml:space="preserve"> database</w:t>
            </w:r>
          </w:p>
          <w:p w14:paraId="0F46DD48" w14:textId="3685B13D" w:rsidR="00CB0CD3" w:rsidRDefault="006D7A2A" w:rsidP="00165C7D">
            <w:pPr>
              <w:pStyle w:val="Contact"/>
            </w:pPr>
            <w:r w:rsidRPr="006D7A2A">
              <w:t xml:space="preserve">• Experience with handling and proofreading </w:t>
            </w:r>
            <w:r w:rsidR="00C10217">
              <w:t>Documents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2DF9A9E2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511102F5" w14:textId="77777777" w:rsidR="003E36D7" w:rsidRDefault="003E36D7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F0110C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D63F2" w14:textId="77777777" w:rsidR="00F0110C" w:rsidRDefault="00F0110C" w:rsidP="00590471">
      <w:r>
        <w:separator/>
      </w:r>
    </w:p>
  </w:endnote>
  <w:endnote w:type="continuationSeparator" w:id="0">
    <w:p w14:paraId="3098D020" w14:textId="77777777" w:rsidR="00F0110C" w:rsidRDefault="00F0110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22C79" w14:textId="77777777" w:rsidR="00F0110C" w:rsidRDefault="00F0110C" w:rsidP="00590471">
      <w:r>
        <w:separator/>
      </w:r>
    </w:p>
  </w:footnote>
  <w:footnote w:type="continuationSeparator" w:id="0">
    <w:p w14:paraId="2829FC87" w14:textId="77777777" w:rsidR="00F0110C" w:rsidRDefault="00F0110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0FAIlaCFg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1D45E4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5198A"/>
    <w:rsid w:val="00357CB7"/>
    <w:rsid w:val="00376291"/>
    <w:rsid w:val="003763B9"/>
    <w:rsid w:val="00380FD1"/>
    <w:rsid w:val="00383D02"/>
    <w:rsid w:val="00384CE1"/>
    <w:rsid w:val="003D7753"/>
    <w:rsid w:val="003E36D7"/>
    <w:rsid w:val="004541E1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C6AD6"/>
    <w:rsid w:val="005D01FA"/>
    <w:rsid w:val="005D45DC"/>
    <w:rsid w:val="005F5220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26C63"/>
    <w:rsid w:val="009475DC"/>
    <w:rsid w:val="00967B93"/>
    <w:rsid w:val="009A35C9"/>
    <w:rsid w:val="009B591F"/>
    <w:rsid w:val="00A14CCA"/>
    <w:rsid w:val="00A31B16"/>
    <w:rsid w:val="00AA1538"/>
    <w:rsid w:val="00AD3F98"/>
    <w:rsid w:val="00AE68A8"/>
    <w:rsid w:val="00B60CA6"/>
    <w:rsid w:val="00B6466C"/>
    <w:rsid w:val="00B76CDA"/>
    <w:rsid w:val="00BD3DBA"/>
    <w:rsid w:val="00C10217"/>
    <w:rsid w:val="00C14078"/>
    <w:rsid w:val="00C7060A"/>
    <w:rsid w:val="00C774FF"/>
    <w:rsid w:val="00C83A18"/>
    <w:rsid w:val="00C84213"/>
    <w:rsid w:val="00C92DEC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E4F9A"/>
    <w:rsid w:val="00E26AED"/>
    <w:rsid w:val="00E602F2"/>
    <w:rsid w:val="00E73AB8"/>
    <w:rsid w:val="00E77B5E"/>
    <w:rsid w:val="00E90A60"/>
    <w:rsid w:val="00ED47F7"/>
    <w:rsid w:val="00EE7E09"/>
    <w:rsid w:val="00F0110C"/>
    <w:rsid w:val="00F0223C"/>
    <w:rsid w:val="00F3235D"/>
    <w:rsid w:val="00F4192B"/>
    <w:rsid w:val="00F509FC"/>
    <w:rsid w:val="00F878BD"/>
    <w:rsid w:val="00FE050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172</Words>
  <Characters>1139</Characters>
  <Application>Microsoft Office Word</Application>
  <DocSecurity>0</DocSecurity>
  <Lines>103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2023-12-19T18:46:00Z</dcterms:created>
  <dcterms:modified xsi:type="dcterms:W3CDTF">2023-12-19T18:51:00Z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29ccfb18ec98ce557defc1f0a2b5cdcc277dfedb09554a3fb7b5f1c851fb7d1c</vt:lpwstr>
  </property>
</Properties>
</file>