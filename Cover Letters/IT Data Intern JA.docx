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5D2A67B2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60136B" w:rsidRPr="0060136B">
              <w:t>IT Data Intern</w:t>
            </w:r>
            <w:r w:rsidR="0060136B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7BEE12A0" w14:textId="3E47D9C5" w:rsidR="006D35F3" w:rsidRDefault="006D35F3" w:rsidP="006D35F3">
            <w:pPr>
              <w:pStyle w:val="Contact"/>
            </w:pPr>
            <w:r>
              <w:t xml:space="preserve">• With </w:t>
            </w:r>
            <w:r w:rsidR="006F7640">
              <w:t>many</w:t>
            </w:r>
            <w:r>
              <w:t xml:space="preserve"> years of experience with handling information for clients</w:t>
            </w:r>
          </w:p>
          <w:p w14:paraId="774D74D0" w14:textId="70FAED3D" w:rsidR="006D35F3" w:rsidRDefault="006D35F3" w:rsidP="006D35F3">
            <w:pPr>
              <w:pStyle w:val="Contact"/>
            </w:pPr>
            <w:r>
              <w:t>• Intermediate experience in using Microsoft Office</w:t>
            </w:r>
            <w:r w:rsidR="004F107D">
              <w:t xml:space="preserve"> and Google Suite</w:t>
            </w:r>
          </w:p>
          <w:p w14:paraId="718756F5" w14:textId="77777777" w:rsidR="006D35F3" w:rsidRDefault="006D35F3" w:rsidP="006D35F3">
            <w:pPr>
              <w:pStyle w:val="Contact"/>
            </w:pPr>
            <w:r>
              <w:t>• Answering questions and addressing complaints</w:t>
            </w:r>
          </w:p>
          <w:p w14:paraId="701FD788" w14:textId="77777777" w:rsidR="006D35F3" w:rsidRDefault="006D35F3" w:rsidP="006D35F3">
            <w:pPr>
              <w:pStyle w:val="Contact"/>
            </w:pPr>
            <w:r>
              <w:t>• Excellent oral and verbal communication</w:t>
            </w:r>
          </w:p>
          <w:p w14:paraId="109C7738" w14:textId="77777777" w:rsidR="006D35F3" w:rsidRDefault="006D35F3" w:rsidP="006D35F3">
            <w:pPr>
              <w:pStyle w:val="Contact"/>
            </w:pPr>
            <w:r>
              <w:t xml:space="preserve">• Experience using Cloud Computing </w:t>
            </w:r>
          </w:p>
          <w:p w14:paraId="5D9647BB" w14:textId="77777777" w:rsidR="006D35F3" w:rsidRDefault="006D35F3" w:rsidP="006D35F3">
            <w:pPr>
              <w:pStyle w:val="Contact"/>
            </w:pPr>
            <w:r>
              <w:t>• Experience addressing data inconsistencies by working with administrative staff to locate missing data.</w:t>
            </w:r>
          </w:p>
          <w:p w14:paraId="694AA719" w14:textId="77777777" w:rsidR="006D35F3" w:rsidRDefault="006D35F3" w:rsidP="006D35F3">
            <w:pPr>
              <w:pStyle w:val="Contact"/>
            </w:pPr>
            <w:r>
              <w:t>• Sorting and filing information in an electronic Database</w:t>
            </w:r>
          </w:p>
          <w:p w14:paraId="21A3E789" w14:textId="77777777" w:rsidR="006D35F3" w:rsidRDefault="006D35F3" w:rsidP="006D35F3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BF0A463" w14:textId="77777777" w:rsidR="006D35F3" w:rsidRDefault="006D35F3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DA699D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97746" w14:textId="77777777" w:rsidR="00E61DEE" w:rsidRDefault="00E61DEE" w:rsidP="00590471">
      <w:r>
        <w:separator/>
      </w:r>
    </w:p>
  </w:endnote>
  <w:endnote w:type="continuationSeparator" w:id="0">
    <w:p w14:paraId="56DF7E7F" w14:textId="77777777" w:rsidR="00E61DEE" w:rsidRDefault="00E61DE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38F6A7" w14:textId="77777777" w:rsidR="00E61DEE" w:rsidRDefault="00E61DEE" w:rsidP="00590471">
      <w:r>
        <w:separator/>
      </w:r>
    </w:p>
  </w:footnote>
  <w:footnote w:type="continuationSeparator" w:id="0">
    <w:p w14:paraId="2D145DE0" w14:textId="77777777" w:rsidR="00E61DEE" w:rsidRDefault="00E61DE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26310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14BE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E158A"/>
    <w:rsid w:val="004F107D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0136B"/>
    <w:rsid w:val="006659D9"/>
    <w:rsid w:val="006716D8"/>
    <w:rsid w:val="006920F0"/>
    <w:rsid w:val="006C020C"/>
    <w:rsid w:val="006D35F3"/>
    <w:rsid w:val="006D79A8"/>
    <w:rsid w:val="006D7A2A"/>
    <w:rsid w:val="006F7640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8C768E"/>
    <w:rsid w:val="009475DC"/>
    <w:rsid w:val="00967B93"/>
    <w:rsid w:val="009A35C9"/>
    <w:rsid w:val="009B591F"/>
    <w:rsid w:val="00A31B16"/>
    <w:rsid w:val="00A852DC"/>
    <w:rsid w:val="00AA1538"/>
    <w:rsid w:val="00AE68A8"/>
    <w:rsid w:val="00AF543E"/>
    <w:rsid w:val="00B436DF"/>
    <w:rsid w:val="00B60CA6"/>
    <w:rsid w:val="00B6466C"/>
    <w:rsid w:val="00B66D5C"/>
    <w:rsid w:val="00B76CDA"/>
    <w:rsid w:val="00BC4523"/>
    <w:rsid w:val="00C14078"/>
    <w:rsid w:val="00C40A64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DA699D"/>
    <w:rsid w:val="00E26AED"/>
    <w:rsid w:val="00E602F2"/>
    <w:rsid w:val="00E61DEE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A397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172</Words>
  <Characters>1127</Characters>
  <Application>Microsoft Office Word</Application>
  <DocSecurity>0</DocSecurity>
  <Lines>93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2024-06-15T20:51:00Z</dcterms:created>
  <dcterms:modified xsi:type="dcterms:W3CDTF">2024-06-15T20:51:00Z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