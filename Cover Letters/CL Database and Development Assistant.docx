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7EDB298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</w:t>
            </w:r>
            <w:r w:rsidR="00004317">
              <w:t>your Database</w:t>
            </w:r>
            <w:r w:rsidR="00004317" w:rsidRPr="00004317">
              <w:t xml:space="preserve"> and Development Assistant</w:t>
            </w:r>
            <w:r w:rsidR="00004317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072FCEF2" w:rsidR="00165C7D" w:rsidRDefault="00165C7D" w:rsidP="00165C7D">
            <w:pPr>
              <w:pStyle w:val="Contact"/>
            </w:pPr>
            <w:r>
              <w:t xml:space="preserve">• Experience with entering data </w:t>
            </w:r>
            <w:r w:rsidR="00004317">
              <w:t>into an electronic database.</w:t>
            </w:r>
          </w:p>
          <w:p w14:paraId="6DCFB9E3" w14:textId="4B6322F0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62A4EB02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</w:t>
            </w:r>
            <w:r w:rsidR="00004317">
              <w:t xml:space="preserve">one data processor to another </w:t>
            </w:r>
          </w:p>
          <w:p w14:paraId="6B497B35" w14:textId="4021678B" w:rsidR="006D7A2A" w:rsidRDefault="006D7A2A" w:rsidP="00165C7D">
            <w:pPr>
              <w:pStyle w:val="Contact"/>
            </w:pPr>
            <w:r w:rsidRPr="006D7A2A">
              <w:t>• Experience with handling and proofreading Doc</w:t>
            </w:r>
            <w:r w:rsidR="00A60D18">
              <w:t>uments</w:t>
            </w:r>
          </w:p>
          <w:p w14:paraId="16B84E7C" w14:textId="204411DD" w:rsidR="00236F95" w:rsidRDefault="00236F95" w:rsidP="00165C7D">
            <w:pPr>
              <w:pStyle w:val="Contact"/>
            </w:pPr>
            <w:r>
              <w:t>• Preparing charts and graphs, writing reports, and presenting results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0E0402CE" w14:textId="77777777" w:rsidR="00236F95" w:rsidRDefault="00236F95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466729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02258" w14:textId="77777777" w:rsidR="00466729" w:rsidRDefault="00466729" w:rsidP="00590471">
      <w:r>
        <w:separator/>
      </w:r>
    </w:p>
  </w:endnote>
  <w:endnote w:type="continuationSeparator" w:id="0">
    <w:p w14:paraId="04313699" w14:textId="77777777" w:rsidR="00466729" w:rsidRDefault="0046672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294F6" w14:textId="77777777" w:rsidR="00466729" w:rsidRDefault="00466729" w:rsidP="00590471">
      <w:r>
        <w:separator/>
      </w:r>
    </w:p>
  </w:footnote>
  <w:footnote w:type="continuationSeparator" w:id="0">
    <w:p w14:paraId="16DA6372" w14:textId="77777777" w:rsidR="00466729" w:rsidRDefault="0046672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gUA1F46dSwAAAA="/>
  </w:docVars>
  <w:rsids>
    <w:rsidRoot w:val="00165C7D"/>
    <w:rsid w:val="00004317"/>
    <w:rsid w:val="00033D78"/>
    <w:rsid w:val="00055B72"/>
    <w:rsid w:val="00060042"/>
    <w:rsid w:val="0008685D"/>
    <w:rsid w:val="00110596"/>
    <w:rsid w:val="00112FD7"/>
    <w:rsid w:val="001253DD"/>
    <w:rsid w:val="0013646B"/>
    <w:rsid w:val="00150ABD"/>
    <w:rsid w:val="00164A48"/>
    <w:rsid w:val="00165C7D"/>
    <w:rsid w:val="00222466"/>
    <w:rsid w:val="002359F6"/>
    <w:rsid w:val="00236632"/>
    <w:rsid w:val="00236F95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9597D"/>
    <w:rsid w:val="003D7753"/>
    <w:rsid w:val="00420924"/>
    <w:rsid w:val="00466729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483B"/>
    <w:rsid w:val="009B591F"/>
    <w:rsid w:val="00A31B16"/>
    <w:rsid w:val="00A60D18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458B1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180</Words>
  <Characters>1184</Characters>
  <Application>Microsoft Office Word</Application>
  <DocSecurity>0</DocSecurity>
  <Lines>98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2024-03-01T15:30:00Z</dcterms:created>
  <dcterms:modified xsi:type="dcterms:W3CDTF">2024-03-01T15:46:00Z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