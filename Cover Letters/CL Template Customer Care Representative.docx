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521E7E89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1474A0" w:rsidRPr="001474A0">
              <w:t>Customer Care Representative</w:t>
            </w:r>
            <w:r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4221898D" w:rsidR="005F2306" w:rsidRDefault="005F2306" w:rsidP="005F2306">
            <w:pPr>
              <w:pStyle w:val="Contact"/>
            </w:pPr>
            <w:r>
              <w:t xml:space="preserve">• Experience with entering data for an Event </w:t>
            </w:r>
            <w:r w:rsidR="00F321ED">
              <w:t>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4BF3CEC8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5B2D7" w14:textId="77777777" w:rsidR="00046D68" w:rsidRDefault="00046D68" w:rsidP="00590471">
      <w:r>
        <w:separator/>
      </w:r>
    </w:p>
  </w:endnote>
  <w:endnote w:type="continuationSeparator" w:id="0">
    <w:p w14:paraId="7B934F3E" w14:textId="77777777" w:rsidR="00046D68" w:rsidRDefault="00046D6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6E275" w14:textId="77777777" w:rsidR="00046D68" w:rsidRDefault="00046D68" w:rsidP="00590471">
      <w:r>
        <w:separator/>
      </w:r>
    </w:p>
  </w:footnote>
  <w:footnote w:type="continuationSeparator" w:id="0">
    <w:p w14:paraId="1481798B" w14:textId="77777777" w:rsidR="00046D68" w:rsidRDefault="00046D6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E1rAZnzCvYtAAAA"/>
  </w:docVars>
  <w:rsids>
    <w:rsidRoot w:val="009109A0"/>
    <w:rsid w:val="00046D68"/>
    <w:rsid w:val="00055B72"/>
    <w:rsid w:val="00060042"/>
    <w:rsid w:val="0008685D"/>
    <w:rsid w:val="000D33AC"/>
    <w:rsid w:val="001110E7"/>
    <w:rsid w:val="00112FD7"/>
    <w:rsid w:val="001253DD"/>
    <w:rsid w:val="00140826"/>
    <w:rsid w:val="001474A0"/>
    <w:rsid w:val="00150ABD"/>
    <w:rsid w:val="00193CEF"/>
    <w:rsid w:val="001F0410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81ED7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E4631"/>
    <w:rsid w:val="005F2306"/>
    <w:rsid w:val="00637D6E"/>
    <w:rsid w:val="006716D8"/>
    <w:rsid w:val="006920F0"/>
    <w:rsid w:val="006C020C"/>
    <w:rsid w:val="006D79A8"/>
    <w:rsid w:val="006F0CA2"/>
    <w:rsid w:val="007025F3"/>
    <w:rsid w:val="007575B6"/>
    <w:rsid w:val="007B18CF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10A1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665F"/>
    <w:rsid w:val="00B76CDA"/>
    <w:rsid w:val="00BE7B67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4775"/>
    <w:rsid w:val="00E26398"/>
    <w:rsid w:val="00E26AED"/>
    <w:rsid w:val="00E73AB8"/>
    <w:rsid w:val="00E77B5E"/>
    <w:rsid w:val="00E90A60"/>
    <w:rsid w:val="00ED47F7"/>
    <w:rsid w:val="00EE7E09"/>
    <w:rsid w:val="00F0223C"/>
    <w:rsid w:val="00F321ED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63923"/>
    <w:rsid w:val="00095496"/>
    <w:rsid w:val="001003E9"/>
    <w:rsid w:val="001C65AC"/>
    <w:rsid w:val="00404B71"/>
    <w:rsid w:val="004329CA"/>
    <w:rsid w:val="00656C85"/>
    <w:rsid w:val="00666782"/>
    <w:rsid w:val="00745AD3"/>
    <w:rsid w:val="008339A9"/>
    <w:rsid w:val="009E21B9"/>
    <w:rsid w:val="00A065D5"/>
    <w:rsid w:val="00C32D5D"/>
    <w:rsid w:val="00D82049"/>
    <w:rsid w:val="00EA1122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2023-05-06T14:31:00Z</dcterms:created>
  <dcterms:modified xsi:type="dcterms:W3CDTF">2023-09-10T17:56:00Z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