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7F8BA60" w:rsidR="00E77B5E" w:rsidRDefault="002C397E" w:rsidP="00AE68A8">
            <w:r w:rsidRPr="002C397E">
              <w:t>Hello, my name is Jordan Alexis</w:t>
            </w:r>
            <w:r w:rsidR="00993379">
              <w:t>,</w:t>
            </w:r>
            <w:r w:rsidRPr="002C397E">
              <w:t xml:space="preserve">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993379">
              <w:t xml:space="preserve">that </w:t>
            </w:r>
            <w:r w:rsidRPr="002C397E">
              <w:t>I have experience in</w:t>
            </w:r>
            <w:r w:rsidR="00993379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E8AA7" w14:textId="77777777" w:rsidR="00DD4B3D" w:rsidRDefault="00DD4B3D" w:rsidP="00590471">
      <w:r>
        <w:separator/>
      </w:r>
    </w:p>
  </w:endnote>
  <w:endnote w:type="continuationSeparator" w:id="0">
    <w:p w14:paraId="386CDF79" w14:textId="77777777" w:rsidR="00DD4B3D" w:rsidRDefault="00DD4B3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4F568" w14:textId="77777777" w:rsidR="00DD4B3D" w:rsidRDefault="00DD4B3D" w:rsidP="00590471">
      <w:r>
        <w:separator/>
      </w:r>
    </w:p>
  </w:footnote>
  <w:footnote w:type="continuationSeparator" w:id="0">
    <w:p w14:paraId="7D88917E" w14:textId="77777777" w:rsidR="00DD4B3D" w:rsidRDefault="00DD4B3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36244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7888"/>
    <w:rsid w:val="00B50C79"/>
    <w:rsid w:val="00B6466C"/>
    <w:rsid w:val="00B728FF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C144C"/>
    <w:rsid w:val="00DD4B3D"/>
    <w:rsid w:val="00E26AED"/>
    <w:rsid w:val="00E73AB8"/>
    <w:rsid w:val="00E77B5E"/>
    <w:rsid w:val="00E90A60"/>
    <w:rsid w:val="00EA7D54"/>
    <w:rsid w:val="00ED47F7"/>
    <w:rsid w:val="00EE7E09"/>
    <w:rsid w:val="00F0223C"/>
    <w:rsid w:val="00F24EDA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5722E2"/>
    <w:rsid w:val="006F14BA"/>
    <w:rsid w:val="00937F83"/>
    <w:rsid w:val="009D499F"/>
    <w:rsid w:val="00A6492F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2023-09-30T21:14:00Z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