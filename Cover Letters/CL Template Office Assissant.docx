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03AAFBBE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="001D3603">
              <w:t>/</w:t>
            </w:r>
            <w:r w:rsidR="001D3603" w:rsidRPr="001D3603">
              <w:t>Floater</w:t>
            </w:r>
            <w:r w:rsidRPr="002C397E">
              <w:t xml:space="preserve"> job.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3FA8FA2D" w:rsidR="002C397E" w:rsidRDefault="002C397E" w:rsidP="002C397E">
            <w:pPr>
              <w:pStyle w:val="Contact"/>
            </w:pPr>
            <w:r>
              <w:t>• Tech Savvy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8B2855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8B2855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8B2855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8B2855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F4A12" w14:textId="77777777" w:rsidR="008B2855" w:rsidRDefault="008B2855" w:rsidP="00590471">
      <w:r>
        <w:separator/>
      </w:r>
    </w:p>
  </w:endnote>
  <w:endnote w:type="continuationSeparator" w:id="0">
    <w:p w14:paraId="10E68285" w14:textId="77777777" w:rsidR="008B2855" w:rsidRDefault="008B285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E4874" w14:textId="77777777" w:rsidR="008B2855" w:rsidRDefault="008B2855" w:rsidP="00590471">
      <w:r>
        <w:separator/>
      </w:r>
    </w:p>
  </w:footnote>
  <w:footnote w:type="continuationSeparator" w:id="0">
    <w:p w14:paraId="0CF67CCA" w14:textId="77777777" w:rsidR="008B2855" w:rsidRDefault="008B285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rgUAbCHhxS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B2855"/>
    <w:rsid w:val="008C2CFC"/>
    <w:rsid w:val="009475DC"/>
    <w:rsid w:val="00967B93"/>
    <w:rsid w:val="009B591F"/>
    <w:rsid w:val="00A31B16"/>
    <w:rsid w:val="00A67460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937F83"/>
    <w:rsid w:val="00C44E65"/>
    <w:rsid w:val="00D06273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2022-05-14T20:26:00Z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