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5009DA60" w:rsidR="00E77B5E" w:rsidRDefault="002C397E" w:rsidP="00AE68A8">
            <w:r w:rsidRPr="002C397E">
              <w:t xml:space="preserve">Hello, my name is Jordan Alexis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748454A9" w:rsidR="002C397E" w:rsidRDefault="002C397E" w:rsidP="002C397E">
            <w:pPr>
              <w:pStyle w:val="Contact"/>
            </w:pPr>
            <w:r>
              <w:t xml:space="preserve">• </w:t>
            </w:r>
            <w:r w:rsidR="008F1AA2">
              <w:t xml:space="preserve">I’m </w:t>
            </w:r>
            <w:r>
              <w:t>Tech Savvy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2114F097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CC0634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CC0634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CC0634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CC0634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13464" w14:textId="77777777" w:rsidR="00CC0634" w:rsidRDefault="00CC0634" w:rsidP="00590471">
      <w:r>
        <w:separator/>
      </w:r>
    </w:p>
  </w:endnote>
  <w:endnote w:type="continuationSeparator" w:id="0">
    <w:p w14:paraId="09054EC7" w14:textId="77777777" w:rsidR="00CC0634" w:rsidRDefault="00CC063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D1AA1" w14:textId="77777777" w:rsidR="00CC0634" w:rsidRDefault="00CC0634" w:rsidP="00590471">
      <w:r>
        <w:separator/>
      </w:r>
    </w:p>
  </w:footnote>
  <w:footnote w:type="continuationSeparator" w:id="0">
    <w:p w14:paraId="7ADDBD12" w14:textId="77777777" w:rsidR="00CC0634" w:rsidRDefault="00CC063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gFAHjLJP4tAAAA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B591F"/>
    <w:rsid w:val="00A31B16"/>
    <w:rsid w:val="00A67460"/>
    <w:rsid w:val="00AA5C13"/>
    <w:rsid w:val="00AE68A8"/>
    <w:rsid w:val="00B27888"/>
    <w:rsid w:val="00B6466C"/>
    <w:rsid w:val="00B76CDA"/>
    <w:rsid w:val="00BA74BB"/>
    <w:rsid w:val="00C14078"/>
    <w:rsid w:val="00C83A18"/>
    <w:rsid w:val="00C911B3"/>
    <w:rsid w:val="00CC0634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5713C6"/>
    <w:rsid w:val="006F14BA"/>
    <w:rsid w:val="00937F83"/>
    <w:rsid w:val="009D499F"/>
    <w:rsid w:val="00A6492F"/>
    <w:rsid w:val="00C44E65"/>
    <w:rsid w:val="00D06273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2022-06-16T21:10:00Z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