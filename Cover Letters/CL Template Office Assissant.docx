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17D27074" w:rsidR="00E77B5E" w:rsidRDefault="002C397E" w:rsidP="00AE68A8">
            <w:r w:rsidRPr="002C397E">
              <w:t xml:space="preserve">Hello, my name is Jordan Alexis and I’m interested in filling your </w:t>
            </w:r>
            <w:r>
              <w:t>office assistant</w:t>
            </w:r>
            <w:r w:rsidRPr="002C397E">
              <w:t xml:space="preserve"> job.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3FA8FA2D" w:rsidR="002C397E" w:rsidRDefault="002C397E" w:rsidP="002C397E">
            <w:pPr>
              <w:pStyle w:val="Contact"/>
            </w:pPr>
            <w:r>
              <w:t>• Tech Savvy</w:t>
            </w:r>
          </w:p>
          <w:p w14:paraId="5092538F" w14:textId="5CD83E72" w:rsidR="00DC144C" w:rsidRDefault="00DC144C" w:rsidP="002C397E">
            <w:pPr>
              <w:pStyle w:val="Contact"/>
            </w:pPr>
            <w:r w:rsidRPr="00DC144C">
              <w:t>• Experience with handling and proofing 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37FD4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37FD4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37FD4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37FD4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8D888" w14:textId="77777777" w:rsidR="00037FD4" w:rsidRDefault="00037FD4" w:rsidP="00590471">
      <w:r>
        <w:separator/>
      </w:r>
    </w:p>
  </w:endnote>
  <w:endnote w:type="continuationSeparator" w:id="0">
    <w:p w14:paraId="061EE0D7" w14:textId="77777777" w:rsidR="00037FD4" w:rsidRDefault="00037FD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C4F10" w14:textId="77777777" w:rsidR="00037FD4" w:rsidRDefault="00037FD4" w:rsidP="00590471">
      <w:r>
        <w:separator/>
      </w:r>
    </w:p>
  </w:footnote>
  <w:footnote w:type="continuationSeparator" w:id="0">
    <w:p w14:paraId="319DD1DC" w14:textId="77777777" w:rsidR="00037FD4" w:rsidRDefault="00037FD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qgUALRD63CwAAAA=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67460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C44E65"/>
    <w:rsid w:val="00D06273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2022-05-14T19:27:00Z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