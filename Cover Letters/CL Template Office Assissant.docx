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5009DA60" w:rsidR="00E77B5E" w:rsidRDefault="002C397E" w:rsidP="00AE68A8">
            <w:r w:rsidRPr="002C397E">
              <w:t xml:space="preserve">Hello, my name is Jordan Alexis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Pr="002C397E">
              <w:t xml:space="preserve"> </w:t>
            </w:r>
            <w:r w:rsidR="00990FF6" w:rsidRPr="00990FF6">
              <w:t>position</w:t>
            </w:r>
            <w:r w:rsidRPr="002C397E">
              <w:t>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748454A9" w:rsidR="002C397E" w:rsidRDefault="002C397E" w:rsidP="002C397E">
            <w:pPr>
              <w:pStyle w:val="Contact"/>
            </w:pPr>
            <w:r>
              <w:t xml:space="preserve">• </w:t>
            </w:r>
            <w:r w:rsidR="008F1AA2">
              <w:t xml:space="preserve">I’m </w:t>
            </w:r>
            <w:r>
              <w:t>Tech Savvy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2114F097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4714B" w14:textId="77777777" w:rsidR="00B50C79" w:rsidRDefault="00B50C79" w:rsidP="00590471">
      <w:r>
        <w:separator/>
      </w:r>
    </w:p>
  </w:endnote>
  <w:endnote w:type="continuationSeparator" w:id="0">
    <w:p w14:paraId="6906BC6A" w14:textId="77777777" w:rsidR="00B50C79" w:rsidRDefault="00B50C7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9AB46" w14:textId="77777777" w:rsidR="00B50C79" w:rsidRDefault="00B50C79" w:rsidP="00590471">
      <w:r>
        <w:separator/>
      </w:r>
    </w:p>
  </w:footnote>
  <w:footnote w:type="continuationSeparator" w:id="0">
    <w:p w14:paraId="3BF4DC35" w14:textId="77777777" w:rsidR="00B50C79" w:rsidRDefault="00B50C7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gFAHjLJP4tAAAA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663E6"/>
    <w:rsid w:val="00376291"/>
    <w:rsid w:val="003763B9"/>
    <w:rsid w:val="00380FD1"/>
    <w:rsid w:val="00383D02"/>
    <w:rsid w:val="00384CE1"/>
    <w:rsid w:val="004E158A"/>
    <w:rsid w:val="00537DD9"/>
    <w:rsid w:val="005471D7"/>
    <w:rsid w:val="00565C77"/>
    <w:rsid w:val="0056708E"/>
    <w:rsid w:val="005801E5"/>
    <w:rsid w:val="00590471"/>
    <w:rsid w:val="005D01FA"/>
    <w:rsid w:val="005D45DC"/>
    <w:rsid w:val="005E22BF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46CB9"/>
    <w:rsid w:val="008A1E6E"/>
    <w:rsid w:val="008B108C"/>
    <w:rsid w:val="008B2855"/>
    <w:rsid w:val="008C2CFC"/>
    <w:rsid w:val="008F1AA2"/>
    <w:rsid w:val="009475DC"/>
    <w:rsid w:val="00967B93"/>
    <w:rsid w:val="00990FF6"/>
    <w:rsid w:val="009B591F"/>
    <w:rsid w:val="00A31B16"/>
    <w:rsid w:val="00A67460"/>
    <w:rsid w:val="00AA5C13"/>
    <w:rsid w:val="00AE68A8"/>
    <w:rsid w:val="00B27888"/>
    <w:rsid w:val="00B50C79"/>
    <w:rsid w:val="00B6466C"/>
    <w:rsid w:val="00B76CDA"/>
    <w:rsid w:val="00BA74BB"/>
    <w:rsid w:val="00C14078"/>
    <w:rsid w:val="00C83A18"/>
    <w:rsid w:val="00C911B3"/>
    <w:rsid w:val="00CC0634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5713C6"/>
    <w:rsid w:val="006F14BA"/>
    <w:rsid w:val="00937F83"/>
    <w:rsid w:val="009D499F"/>
    <w:rsid w:val="00A6492F"/>
    <w:rsid w:val="00C44E65"/>
    <w:rsid w:val="00D06273"/>
    <w:rsid w:val="00E32E7E"/>
    <w:rsid w:val="00EA0008"/>
    <w:rsid w:val="00F43232"/>
    <w:rsid w:val="00FA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127</Words>
  <Characters>822</Characters>
  <Application>Microsoft Office Word</Application>
  <DocSecurity>0</DocSecurity>
  <Lines>73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2022-05-14T19:13:00Z</dcterms:created>
  <dcterms:modified xsi:type="dcterms:W3CDTF">2022-11-22T18:37:00Z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fbc19254e63a48fe89ce34261ade5d3fb4ff0fcb6b8188a096f400624ee7c13b</vt:lpwstr>
  </property>
</Properties>
</file>