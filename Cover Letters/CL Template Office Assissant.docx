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5009DA60" w:rsidR="00E77B5E" w:rsidRDefault="002C397E" w:rsidP="00AE68A8">
            <w:r w:rsidRPr="002C397E">
              <w:t xml:space="preserve">Hello, my name is Jordan Alexis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748454A9" w:rsidR="002C397E" w:rsidRDefault="002C397E" w:rsidP="002C397E">
            <w:pPr>
              <w:pStyle w:val="Contact"/>
            </w:pPr>
            <w:r>
              <w:t xml:space="preserve">• </w:t>
            </w:r>
            <w:r w:rsidR="008F1AA2">
              <w:t xml:space="preserve">I’m </w:t>
            </w:r>
            <w:r>
              <w:t>Tech Savvy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5CD83E72" w:rsidR="00DC144C" w:rsidRDefault="00DC144C" w:rsidP="002C397E">
            <w:pPr>
              <w:pStyle w:val="Contact"/>
            </w:pPr>
            <w:r w:rsidRPr="00DC144C">
              <w:t>• Experience with handling and proofing 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C911B3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C911B3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C911B3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C911B3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62D2F" w14:textId="77777777" w:rsidR="00C911B3" w:rsidRDefault="00C911B3" w:rsidP="00590471">
      <w:r>
        <w:separator/>
      </w:r>
    </w:p>
  </w:endnote>
  <w:endnote w:type="continuationSeparator" w:id="0">
    <w:p w14:paraId="4D4B8106" w14:textId="77777777" w:rsidR="00C911B3" w:rsidRDefault="00C911B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A298F" w14:textId="77777777" w:rsidR="00C911B3" w:rsidRDefault="00C911B3" w:rsidP="00590471">
      <w:r>
        <w:separator/>
      </w:r>
    </w:p>
  </w:footnote>
  <w:footnote w:type="continuationSeparator" w:id="0">
    <w:p w14:paraId="288227CE" w14:textId="77777777" w:rsidR="00C911B3" w:rsidRDefault="00C911B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mwqAUAp/gVJiwAAAA=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B591F"/>
    <w:rsid w:val="00A31B16"/>
    <w:rsid w:val="00A67460"/>
    <w:rsid w:val="00AE68A8"/>
    <w:rsid w:val="00B27888"/>
    <w:rsid w:val="00B6466C"/>
    <w:rsid w:val="00B76CDA"/>
    <w:rsid w:val="00C14078"/>
    <w:rsid w:val="00C83A18"/>
    <w:rsid w:val="00C911B3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937F83"/>
    <w:rsid w:val="009D499F"/>
    <w:rsid w:val="00A6492F"/>
    <w:rsid w:val="00C44E65"/>
    <w:rsid w:val="00D06273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2022-05-16T17:19:00Z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