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74663817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>ata</w:t>
            </w:r>
            <w:r w:rsidR="006E30F8">
              <w:t xml:space="preserve">base Assistant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6DCFB9E3" w14:textId="70D294C2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1B2DA6BA" w14:textId="37A7D8E6" w:rsidR="0019098F" w:rsidRDefault="0019098F" w:rsidP="00165C7D">
            <w:pPr>
              <w:pStyle w:val="Contact"/>
            </w:pPr>
            <w:r>
              <w:t xml:space="preserve">• Knowledge of how Databases operate 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23B497D2" w:rsidR="006D7A2A" w:rsidRDefault="006D7A2A" w:rsidP="00165C7D">
            <w:pPr>
              <w:pStyle w:val="Contact"/>
            </w:pPr>
            <w:r w:rsidRPr="006D7A2A">
              <w:t xml:space="preserve">• Experience with handling and proofreading </w:t>
            </w:r>
            <w:r w:rsidR="00CE4D95">
              <w:t>Documents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A8E15" w14:textId="77777777" w:rsidR="00F91A8A" w:rsidRDefault="00F91A8A" w:rsidP="00590471">
      <w:r>
        <w:separator/>
      </w:r>
    </w:p>
  </w:endnote>
  <w:endnote w:type="continuationSeparator" w:id="0">
    <w:p w14:paraId="3146AF0B" w14:textId="77777777" w:rsidR="00F91A8A" w:rsidRDefault="00F91A8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0CCA4" w14:textId="77777777" w:rsidR="00F91A8A" w:rsidRDefault="00F91A8A" w:rsidP="00590471">
      <w:r>
        <w:separator/>
      </w:r>
    </w:p>
  </w:footnote>
  <w:footnote w:type="continuationSeparator" w:id="0">
    <w:p w14:paraId="2266C3DF" w14:textId="77777777" w:rsidR="00F91A8A" w:rsidRDefault="00F91A8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QzMTE1MLAwNjVW0lEKTi0uzszPAykwNK0FAIlaCFgtAAAA"/>
  </w:docVars>
  <w:rsids>
    <w:rsidRoot w:val="00165C7D"/>
    <w:rsid w:val="0001351E"/>
    <w:rsid w:val="00055B72"/>
    <w:rsid w:val="00060042"/>
    <w:rsid w:val="0008685D"/>
    <w:rsid w:val="0009795B"/>
    <w:rsid w:val="00110596"/>
    <w:rsid w:val="00112FD7"/>
    <w:rsid w:val="001253DD"/>
    <w:rsid w:val="00150ABD"/>
    <w:rsid w:val="00164A48"/>
    <w:rsid w:val="00165C7D"/>
    <w:rsid w:val="0019098F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3D02"/>
    <w:rsid w:val="00384CE1"/>
    <w:rsid w:val="003D7753"/>
    <w:rsid w:val="00420924"/>
    <w:rsid w:val="004C0C00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716D8"/>
    <w:rsid w:val="006920F0"/>
    <w:rsid w:val="006C020C"/>
    <w:rsid w:val="006D79A8"/>
    <w:rsid w:val="006D7A2A"/>
    <w:rsid w:val="006E30F8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B229F"/>
    <w:rsid w:val="008C2CFC"/>
    <w:rsid w:val="00922F0A"/>
    <w:rsid w:val="0094707B"/>
    <w:rsid w:val="009475DC"/>
    <w:rsid w:val="00967B93"/>
    <w:rsid w:val="009A35C9"/>
    <w:rsid w:val="009B591F"/>
    <w:rsid w:val="00A31B16"/>
    <w:rsid w:val="00A852DC"/>
    <w:rsid w:val="00AA1538"/>
    <w:rsid w:val="00AE68A8"/>
    <w:rsid w:val="00B60CA6"/>
    <w:rsid w:val="00B6466C"/>
    <w:rsid w:val="00B66D5C"/>
    <w:rsid w:val="00B76CDA"/>
    <w:rsid w:val="00C14078"/>
    <w:rsid w:val="00C4634A"/>
    <w:rsid w:val="00C774FF"/>
    <w:rsid w:val="00C83A18"/>
    <w:rsid w:val="00CB0CD3"/>
    <w:rsid w:val="00CC1E8B"/>
    <w:rsid w:val="00CD2321"/>
    <w:rsid w:val="00CD2FD7"/>
    <w:rsid w:val="00CE1E3D"/>
    <w:rsid w:val="00CE4D95"/>
    <w:rsid w:val="00CF3DD7"/>
    <w:rsid w:val="00D053FA"/>
    <w:rsid w:val="00D26515"/>
    <w:rsid w:val="00D8431B"/>
    <w:rsid w:val="00D97481"/>
    <w:rsid w:val="00E26AED"/>
    <w:rsid w:val="00E602F2"/>
    <w:rsid w:val="00E73AB8"/>
    <w:rsid w:val="00E77B5E"/>
    <w:rsid w:val="00E90A60"/>
    <w:rsid w:val="00ED47F7"/>
    <w:rsid w:val="00EE7E09"/>
    <w:rsid w:val="00F0223C"/>
    <w:rsid w:val="00F159F3"/>
    <w:rsid w:val="00F3235D"/>
    <w:rsid w:val="00F4192B"/>
    <w:rsid w:val="00F509FC"/>
    <w:rsid w:val="00F878BD"/>
    <w:rsid w:val="00F91A8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2023-09-10T17:56:00Z</dcterms:created>
  <dcterms:modified xsi:type="dcterms:W3CDTF">2023-09-10T17:56:00Z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