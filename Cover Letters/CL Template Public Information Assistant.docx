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39B12809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F33CDB" w:rsidRPr="00F33CDB">
              <w:t>Public Information Assistant</w:t>
            </w:r>
            <w:r w:rsidR="004C74DF">
              <w:t xml:space="preserve"> 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30B5B25A" w14:textId="563854FD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091CBBC0" w14:textId="4C8ABF06" w:rsidR="00B17F94" w:rsidRDefault="00B17F94" w:rsidP="0041550A">
            <w:pPr>
              <w:pStyle w:val="Contact"/>
            </w:pPr>
            <w:r>
              <w:t>• Experience with handling and proofreading Docs/Timesheets</w:t>
            </w:r>
          </w:p>
          <w:p w14:paraId="01CF2007" w14:textId="77777777" w:rsidR="0041550A" w:rsidRDefault="0041550A" w:rsidP="0041550A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4BE11" w14:textId="77777777" w:rsidR="00AC63B5" w:rsidRDefault="00AC63B5" w:rsidP="00590471">
      <w:r>
        <w:separator/>
      </w:r>
    </w:p>
  </w:endnote>
  <w:endnote w:type="continuationSeparator" w:id="0">
    <w:p w14:paraId="74A9B06F" w14:textId="77777777" w:rsidR="00AC63B5" w:rsidRDefault="00AC63B5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1BCF2" w14:textId="77777777" w:rsidR="00AC63B5" w:rsidRDefault="00AC63B5" w:rsidP="00590471">
      <w:r>
        <w:separator/>
      </w:r>
    </w:p>
  </w:footnote>
  <w:footnote w:type="continuationSeparator" w:id="0">
    <w:p w14:paraId="4411497E" w14:textId="77777777" w:rsidR="00AC63B5" w:rsidRDefault="00AC63B5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du="http://schemas.microsoft.com/office/word/2023/wordml/word16du"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rQUAJ0UfvC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C4F61"/>
    <w:rsid w:val="006C51E7"/>
    <w:rsid w:val="006D79A8"/>
    <w:rsid w:val="00754DF1"/>
    <w:rsid w:val="007575B6"/>
    <w:rsid w:val="00776DA5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C63B5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47AF"/>
    <w:rsid w:val="00D26515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33CDB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D7C14"/>
    <w:rsid w:val="005C4EAC"/>
    <w:rsid w:val="008B0D8F"/>
    <w:rsid w:val="008D5695"/>
    <w:rsid w:val="00946C49"/>
    <w:rsid w:val="00A42FD0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192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2023-06-06T17:38:00Z</dcterms:created>
  <dcterms:modified xsi:type="dcterms:W3CDTF">2023-09-10T17:59:00Z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