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14:paraId="17FB94FD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5FC99FF3" w14:textId="77777777" w:rsidR="003D1B71" w:rsidRDefault="003D1B71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6C938EC4" wp14:editId="6E03EC1E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0"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C11BD09" w14:textId="77777777" w:rsidR="00DC3F0A" w:rsidRDefault="00DC3F0A" w:rsidP="00DC3F0A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C938EC4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54iZqwIAAN0FAAAOAAAAZHJzL2Uyb0RvYy54bWysVFFP3DAMfp+0/xDl&#10;fbS9wQYVPXQCMSEhQMDEcy5NaKU0yZzctbdfPydpe6eBNmnaPeSc2P5sf7V9fjF0imwFuNboihZH&#10;OSVCc1O3+rWi35+vP51S4jzTNVNGi4ruhKMXy48fzntbioVpjKoFEATRruxtRRvvbZlljjeiY+7I&#10;WKFRKQ10zOMVXrMaWI/oncoWef4l6w3UFgwXzuHrVVLSZcSXUnB/L6UTnqiKYm4+nhDPdTiz5Tkr&#10;X4HZpuVjGuwfsuhYqzHoDHXFPCMbaN9AdS0H44z0R9x0mZGy5SLWgNUU+W/VPDXMilgLkuPsTJP7&#10;f7D8bvtkHwBp6K0rHYqhikFCF/4xPzJEsnYzWWLwhONjcVrkn09PKOGomy6Ik+3dLTj/TZiOBKGi&#10;QqnWulAQK9n21vlkPVmF5zVaXLdKTfJYMn6wvzdGIvPK8E0ntE/dAUIxj63pGoxMCZSiW4u6onBT&#10;F+nbOw/C8yYElBj4ETsmpTUrsKDDtJQOttqENJNleMn29EXJ75QIdko/CknaGglbxMJjZ4tLBWTL&#10;sCcZ55hskVQNq0V6PsnxFxLE4LNHvEXAfbYj9ggQpuYtdoJJ1cngKuJgzInlf0osOc8eMbLRfnbu&#10;Wm3gPQCFVY2Rk/1EUqImsOSH9YAmQVybevcABEyaUGf5dYtNc8ucf2CAI4nDi2vG3+MhlekrakaJ&#10;ksbAz/fegz02Dmop6XHEK+p+bBgIStSNxhk6K46Pw06Il+OTrwu8wKFmfajRm+7S4BcrcKFZHsVg&#10;79UkSjDdC26jVYiKKqY5xq4o9zBdLn1aPbjPuFitohnuAcv8rX6yPIAHgsNEPA8vDOw4OR6H7s5M&#10;6+DN9CTb4KnNauONbGMP73kdqccdEnto3HdhSR3eo9V+Ky9/AQAA//8DAFBLAwQKAAAAAAAAACEA&#10;qjFzVwnMAAAJzAAAFAAAAGRycy9tZWRpYS9pbWFnZTEucG5niVBORw0KGgoAAAANSUhEUgAAAhAA&#10;AAIICAYAAAA/hdd/AAAAAXNSR0IArs4c6QAAAARnQU1BAACxjwv8YQUAAAAJcEhZcwAADsMAAA7D&#10;AcdvqGQAAMueSURBVHhe7J0FfFRX08Yn7u5CEiBAEggORVuot9TdX+rer2/dhRp1b9+6uzuFYsWd&#10;ECxYBJKQBEkgISH63WfuOSshgbjOv790z7m7e/fKsvOcOTNzHCZPnlxDgiAIgiAIjcBRPQqCIAiC&#10;IDQYERCCIAiCIDQauymM/Px81RIEQRAEobMQGhqqWm2HRUDk5ubSrFmzeKMgCIIgCJ2H888/n1xd&#10;XVWvbZApDEEQBEHoxPTp06fNxQMQASEIgiAInZj4+HjValtEQAiCIAhCJyUiMpICAwNVr20RASEI&#10;giAInZR+ffuqVtsjAkIQBEEQOiEBAQEUFRWlem2PCAhBEARB6IT0bUfvAxABIQiCIAidDE9Pz3YL&#10;ntSIgBAEQRCETka/hH6q1X6IgBAEQRCEToSLqyv16ysCQhAEQRCERtCvX19ycnJSvfZDBIQgCIIg&#10;dBIcDeGQ0C9B9doXERCCIAiC0ElITEwkNzc31WtfREAIgiAIQifA9D60f+yDRgSEIAiCIHQC4H1w&#10;d3dXvfZHBIQgCIIgdHCcXVwoyRAQHQkREIIgCILQwYF4aI8luw+HCAhBEARB6MC4e7hTUlKS6nUc&#10;REAIgiAIQgemf1L/DlH3oTYiIARBEAShg+Lr50sJCR2j7kNtREAIgiAIQgcleUCyanU8REAIgiAI&#10;QgckLCyM4uLiVK/j4TB58uQaNHJzc2nWrFm8sS2pqKhQLUEQBEEQOgsdQkC4uLioniAIgiAIV1xx&#10;Bb3//vuq1zGRKQxBEARB6EA4OzvTI488onodFxEQgiAIgtCBgHiIiYlRvY7JX9P+EgEhCIIgCB2F&#10;5ORkuu+++1Sv4/LRRx+JgBAEQRCEjsLjU6aoVsclLS2Nfv7pZxEQgiAIgtARuOyyy+i0SZNUr+Py&#10;/gcf8KMICEEQBEFoZ3x8fenJJ59UvY5LSUkJvfrKK9wWASEIgiAI7czTTz1FkZGRqtdxeffdd1VL&#10;BIQgCIIgtCsnn3IKXX/99arXsbn33ntVSwpJdRAcyNPLjzy8/MnN3Ztc3XzI1d2XnF2NPzd/cnR0&#10;oZqaSjpYnEN5O1bT3t071PsEQRCEzk5KSgolJiaqXsfls88+o6uvvlr1REC0CRHRSYYgsIoCF+PP&#10;yc2PHP0GqVc0jpLtv9DGVT+rniAIgtBZee655+j2229XvY7NmDFjaPny5aonAqJVGXbGR6rVeMrz&#10;Z1N1VTm5R5yktthTuPUz2rqu7e+XIAiC0DKceNJJ9Ptvv6lex+aXX3+l8887T/VMJAaiFakuSlGt&#10;+nEo3mKoqN2qZzQL5tOKX6+k1MWfUtGuNLX1UDCtIQiCIHROXFxd6aUXX1S9js+bb7yhWlZEQLQi&#10;1ZWlqkVUtWcZFWd8p3ompdl/UFHBcuObFMT9qr3Lac0iM782LKofhSXfxm2Qv/YNqi5cpXqCIAhC&#10;Z+bll16ivn37ql7HZvqM6TRnzhzVsyICohUpP5CnWoYA2D6fnFy8VA/i4Xfam7+BfHtexH14IlIX&#10;mSuvhUb0oehh1lKmEA/bt62gitICtUUQBEHorFx00UV03XXXqV7H59VXX1Mte0RAtCIHS/eoFpG3&#10;XxR5RJ3K7ZKsn2jrur8pcshd3Hcs302bV31AVZUHKSAoinqMeIC3g7zU11g8gKqqg/wIEB8hCIIg&#10;dC5iYmMMg/yq6nV8/vnnH5oxfbrq2SMCohWpqalSLSKfuAv4saJgHm1c/SslDL+c+2B76vtUtHcn&#10;OTq5UK+x1kpkeWtepR3pdU9biIAQBEHofLz++usUEBCgeh2fl195WbUORQREK1JdbRUQmtQln1LC&#10;4DPIOXAk9wvWv007szdye+AYq0srd/VLtCNjteqZePj2Ui1ib4UgCILQeXj4kUfolJNPUb2Oz99/&#10;/00zps9QvUMRAdGK1NRUq5ZJxuLHqWffMeQVczb396V/RVlblnI7adh55BQwnNsQDzlZqdzWDBxz&#10;LTn49lc9CAjxQAiCIHQWJp02iR5+6CHV6xy8cIQsEREQrUktAeHjF0EBfa/kNuo8bE4155V69htL&#10;HlHmCmwImKwtHvoOPJlcgseonklFRZlqCYIgCB2ZHjE96H9v/0/1Ogc///wzza0j88IWERCtSO0p&#10;jKBE6xQF6jyA8KhECux3Dbf3pX9tCZjURPccQj5xF3K7pmQzP4LK8gOqJQiCIHRk3vnfOxQWFqZ6&#10;nQNUyDwSIiBakeqqStWyZ/uyp/jR2zeYoobdw+2K/Lm0OfVvbmtCI/taakHg+dxN1vLVlZUVqiUI&#10;giB0VF544QU6/vjjVa9z8NFHH9mVrK4PERCtSHX1oQKiaNuXlJ+7hdv9JjzPj1SymdYs/thsKyJ6&#10;9Kcew+/ndlnudH7exdWT+6BSYiAEQRA6NKj1cNtt1oKAnYWpz05VrcMjAqIVqak1hYFqlFvWmhGt&#10;A8eY0xYgI/UL1TKJjBlgqRGBstbrln3FbWdXayEqFxc31RIEQRA6Gscedxy9UUf5547O1KlTKX1b&#10;uuodHhEQrUhVrSmMqkozbiFp2LnkEjyW2ztWTKXd+ZncBpExyRQx+E7Vs8fZxeqB8A2IUi1BEASh&#10;I9Grdy/6+KOmL6bYXmBRzaefeUb1jowIiFak9hSGo4sH9Uo8hjyiTuP+6j+uo7xs64JZpni4Q/WI&#10;1v3zf6pl4unXW7WI3L2CVUsQBEHoKGCRrE8/+ZTCw8PVls7DU089RWWl1jWcjoQIiFakdq0G54CR&#10;FNBnMrfL82ZRVZU1EDIiOskiHioK/uWpi7ID+7gP+o+4iJwChqmeIAiC0BH57LPPaORIs1BgZ2LR&#10;okX07rvvql7DEAHRihwuU2Lrut9Vi8jLO5Aih97N7Ypd82nNInvXV9/kk8k94iTVEwRBEDoiWOPi&#10;nLPNQoGdjcenTFGthiMCohWpL1MCmRgHivdyG+Ih4Viz2ld1UQqtWWgu563pP+Ji8ulp1oFAEKYg&#10;CILQ8Xjo4YfpxhtvVL3OBdI2Z82cqXoNRwREK1JZUbeA0JkYoO9wc0oDpC60r1Q2cPRV5B5xIrdL&#10;Mn+g1fPf4rYgCILQcbjp5pvpEUNAdEb2799Pjzz6qOo1DhEQrUhVHStm7kmzehiSR15Kjr7J3E75&#10;6wZDcFjLUw8aez25hIznNt6zMcU65SEIgiB0DC6//HJ65eX6V6zs6DzyyCOUt3On6jUOERCtSU2N&#10;algp2Z/Pj/0GTSLXcLM6GZbtrqywrq45eOwN5Bw0itu7NrxD6WnzuW2Lk5PUgRAEQWhPzjn3HPrg&#10;A/tp587E3Llz6c0331S9xiMCoh3ok3wSeceex+2SzB/tlu0eNPZacgo6itt7Nr5HmZsXcxuERMSr&#10;FpGzm69qCYIgCG0NVtf8+quvVa9z8sADD6hW0xAB0UZU7FrAj4Gh/ci350Xcrty9kDam/MZtkDzq&#10;CnIOMlfd3LPpQ0rftJDbIDAkhmJGPKh6hoBw9lYtQRAEoS05+ZRT6Kcff1K9zskzU6fSsmXNC8wX&#10;AdFGVJaprIuYc/gRpC75RLVQnfJ8cg2dyO3CzZ9Q+sZ53AbBYT2p5+jHVc+kqmK/agmCIAhtBcTD&#10;Lz9bFzbsjKxevZoefeQR1Ws6IiDaCAdHF9UyyVr6JFWrNM+kYeeRR9Sp3C7a+hlt3WBdg90vIJxi&#10;j7K50aVZ/FBRbi0yJQiCILQ+mLb49ZdfyMHBQW3pnNxz772q1TxEQLQyVXvNJVFdbGIWcle/SAU7&#10;t3I7aei5hniYxG2Ihy3rZnEbuHv6Uvx4a11yvK90dwq368rwEARBEFoHBEx29mkL8Nxzz9Gc2bNV&#10;r3mIgGhlqitKzIbyQJTtnEE5WWu5nQjxEG2ui7E/4zs78eDo5EL9j39V9Yi2LXiI31d+sIj7DsZ/&#10;giAIQuuDVM3OHjAJli9fTg899JDqNR8REK1MpRIQVRXF/FiYv44fsSKnpxIPpdl/0KY1f3JbM2is&#10;taLZhll30N7d2dyuVp4HW4+GIAiC0DqgSFRnTtW05b93WBdrbAlEQLQyVVpAlJtBj5XlpZQ09BzL&#10;ipzl+XNo/Yrvua1BESlH/yHcTl/0qKXsNXBydudHZzd/fhQEQRBaB5Sn7sxFomx58KGHaMlia1mA&#10;lkAERCtTWXGAH6sqzUJR4XHHkEf06dzG2hapi62ZGCB51H8sRaR2LH+G9hSYQZMa7+BB/OgcNJqi&#10;e5oiQxAEQWhZXnvttU5bnro2f/zxBz3/3HOq13KIgGhlKpSAcHI2K0c6B5t1Hmr2p9HqBfZrXwwY&#10;fiG5hk7gdm7Ky5SXs4nbmp79xpKjb3/VI3JwkNsnCILQ0nz73Xd0ww03qF7nZvfu3XTb/92mei2L&#10;WKBWRnse3Hx68KNm04r3DRVRrXpmHQi3yJO5XbDuLcrJXMNtTd/kkyiw3zWqZ3KwTGpBCIIgtBTx&#10;8fG0cOFCOuvMM9WWzs/Nt9xM27O2q17LIgKilamurOBHR7/B/Ah2rJhKxft2qZ5O5TTrQKACZdZW&#10;++pgkbEDyUdVr7QlP3ezagmCIAjNYeKxx9KsWbNo+PDhakvn5/nnn6cff/hR9VoeERCtTFWVKSCo&#10;1FSAB3f+Q3nZadwGyMbQqZz7tn1pV4ESoIR1xKD/qh5R9kqbeaw6FusSBEEQGseVV15Jf0+bRuHh&#10;4WpL52f6jOn04IPW5Q9aAxEQrYwWEJUHcvjRlsQhZ1uyMUqyfqTNa2dwW+PrH069hlyrekQZix+n&#10;/YV5qkfk4uqhWoIgCEJTmPLEFHrnnXdUr2uQk5ND119/veq1HiIgWplKVa7awcmVHzUJg88kzx5n&#10;cLssZxptXG1dVAsEhcZSn6OfoRr3aO4jnbNo705KOPZF7guCIAhNx9XNjb744gu679771Jauw3WG&#10;eMjeYdYOak1EQLQyOojSwdHMwgAJg88gr5izuF1R8C+tW/4NtzVIz4wb9ZjqEa349UoqK91Pg055&#10;W20RBEEQmkpycjLNnzePzj//fLWl63DXXXfR9L//Vr3WRQREK1NRYXogHJ1MAeHmE2uIh7O5Xbln&#10;Ma1Z9BG3NX2ST6KwZDPlpix3Oq2ZdhMFBEVT4rEv8TZBEASh6Zx77rn077//0uDB1sD2rsL//vc/&#10;rl/RVoiAaGUqlYAgr97qsQ8/1BStoZT59vNuyUddTr4q22J/xre0btlXFBDcg3qNfYK3gV0butZc&#10;nSAIQluBypJfffUVeXl5qS1dh2nTptFtt7VOvYf6EAHRytS3auamVZ+plhksOeyMj8g17Fju70l7&#10;nzat+YvTN3sMv5+3AVSmzNzcsqVIBUEQujo+vr701ddfd5nKkrXZsGED/WfyZNVrO0RAtDZ1pFoW&#10;rHvTUgciPDqRgyU1uatfovS0BRQTP9KSvlldlEJrp996SGVKX/9Q1RIEQRDqYty4cbRo4UI695xz&#10;1JauRVFREa8WunfPHrWl7RAB0do4HLrsdtbW5fzYo9dQihp6D7dBxuLHKCcrlXolHkMhSeZqnOV5&#10;s2jV3FfoYJm5mqezi7mYFvDwClQtQRAEoTY333wzF4fq27ev2tL1uPSyy2jNGvvKxW2FCIhWxtHR&#10;2WwUm96D8vzZ/Ih1LUIH3MptxEOs/O1q2p2fySWrA/qYrqjS7D8pdYl1qsPN3dsuE8PdK0i1BEEQ&#10;BI2Lqyu9//779HIXWUmzPq666qo2y7ioCxEQrYyrm1nsqapiHz9SdRXF9z/Wsq5F5e6FtHLuy1RT&#10;U821IXTJ6gM7fqP1K77jNnD38KEBJ76ueiZOKrNDEARBMBk1ejQvW33FFVeoLV0TpGt+/vnnqtc+&#10;iIBoZVxVtciqclNAuAUOJL/el3O7bOcMSlnwHrexmJauDVGS9RNtWGmtX+5miIf+J1hTc6qLVvOj&#10;g/GfIAiCYPJ///d/9O/cuTRgwAC1pWsy5Ykn2jRdsz5EQLQyLq5mzIKLezA/1riagY+l2X/QuqVf&#10;cjt55GWWxbRQ0nrj6l+5Ddw9fWmAjXjYvuxp2leQanZkOW9BEAQKCg6iL778kheP6uq89NJL9KQh&#10;IDoCYoFaGSdnc5rBwW8gP4LS7N9p/YrvuT1w9NXkGn4ct0syIR6sJa1Rzrr/8a+qnhlkabsCp6Oj&#10;i2oJgiB0T04//XRatmwZnX/eeWpL1+Wtt96i++7rOKW3RUC0Mk5O9kYe616sX/EDtweNv5FcQsZx&#10;uyTzB9qYYhUPkTED7MpZb5h1BwdZ2lJ7fQ1BEITuxLPPPks//PADRUeZawZ1Zd599126/fbbVa9j&#10;IAKilXF2MT0QVXuW8eOu3NXk6OxKQ465nZwDRvK24ozvDPHwO7dBz75jKGLwndyu2rucVv5+DR0o&#10;3sv9Hr2Hk3+8GUNhyfAQBEHoRhw1ahQtWrSI/vtfs1ZOV+e9996jW265RfU6DiIgWhlH5SVAlgVw&#10;dfWkIae+Q45+g7iPktVpa/7kNug78BQKTDCX8K7I/5dWz3uTaqqruB/bZxSF9r+Z28BBpjAEQehm&#10;3Hf/fTTv339p2LBhakvXButboJ5FR0QERCvjpASEg6MTPwarhbLA/vRvuGS1BsGUPnEXcBs1INYs&#10;ti601TtxAgUn2q/vLgJCEITuwqBBg2jGjBk05fEpakvXB5kWbb2+RWMQAdHKYLqCH139zEf+PzwP&#10;hnhIncZtpGkOOeb/LMGUmNKwrQGBFTr9+/yH28jSKNpq5v46unS9BWEEQRBqc+ddd3Gg5DHHHKO2&#10;dH2mTp3KtR46MiIgWhld7MlBrcIJIBA2rTHFQ3B4L07TdPQzl5Yt2vqZ3ZRG0tBzLSt0Yg0NZGk4&#10;K+Hg6JvMj0LnAvc8okd/u79eCUezUNR/2CYI3Z2hQ4fS9OnT6Zmnn1ZbugcPPvQQPfLII6rXcXEa&#10;PHgwh/oXFxdTeno6b2xLqqurDSNruve7IqFRyeTi20/1zBROXechpvdwihxiVZh70j6gbRvmmh0H&#10;Bxo45lpyU16JLfMfpPycNG5HxI0mJ684bjtXbKd9e3O5LXR8hh7zX/LvfQH5RIyx/PkG9iY3d1/y&#10;CBlF7n79yNXJmXzjzqaKolRL8KwgdDdgRD//7DOKizN/67oLN910E73xun3V4Y6KeCBaGcda5aZ1&#10;CmefASdQiAqIrNq7grbMu5/S0+Zz39s3iIZNuJtcgsdwP33RI1S0J4fbgcHR5BpqdeMFR49VLaEz&#10;gHogDiVbKGfVC1Sw7i1up8x+nFIX/Y+fz17ztlnavGgNubiYVUwFoTsxYeJEzrB4tBOMwFuSiooK&#10;uuDCC3gNj86CCIhWRguI8jxzES3Qf/iF5NvrEm4XbfmMVs97g4r27uR+WGRf6jfhBSKfRO7D87Cn&#10;YDu34fruOca+All+1r+qJXQWivKX0668bYb4G0eblr9HFeWlFNfvaCrbtZhyt6/j1zg6e/KjIHQX&#10;PL28ePErLA7VXTIsNJmZGeRlnP/PP/2stnQOREC0Mo6qEqWTmxlEGRoRT+6RJ3MbWRhb1s/iNoiJ&#10;H0nRw+/ndnVRCq2dfqvF84DpjtiRD3PbluyMFNUSOgsurt40aPwdtH/PetpXlG/0PcgvciKlrTK9&#10;U75+oVTjFc9tQegOXHbZZbR2bWqHTVdsTRYsWEB9+nTO5cZFQLQyjk6mG9rJfyg/9hjxID9yCqfK&#10;wgB9kk+kkKQbub1300e0au4rdLCsmPvxNtMdQufHI+o0qijbRZtTzWV4+w05l4pyZrMnAsQknMiP&#10;gtDVSU5Oph9/+ok+/PDDblFNsjZff/MNTZw4UfU6HyIg2oHa4oGnNHpezG1kWmzbaJ2WgLDwU9Md&#10;WL0zffGj3AYVuxaqltCZcDiYR+uXfcpteBvcg0dRRpp5z+GNcHL24tcIQlfF0cmJnnjyCVqxYgWd&#10;NmmS2tq9ePa5Z+mKy82qwp0VERCtTHWVOarUYM0Li3hwcKBB4663TGnkrHyesrYu5zaI73+cRVhA&#10;dGD1Tl2YCpSXSPZFZ8TW2xAdP54O7LT2EQuxd+dKqi4TASF0TTBdkbZxI917z71qS/fjxhtvpIcf&#10;OnRKurMhAqKVqa48qFpENfvXWda88PD0o6ET7iTnwFHcx0qbuTvWcxv07DeW/Hpfxm1bjwVKYWtq&#10;jP+Ezgu8D5jO2LFlntpC5BOYZIhIc90UQehKjB4zhv7880+eroiNjVVbuxc7snfQiSedRB988IHa&#10;0rkRAdHKVFdZBUTFAXNUGRgSQ0nHv0IOPmaxoM1z77VbaRPTFoH9ruH2vm1f2k13BEQMUS2hs1Jc&#10;uIMfEetwMG8mB1ICFJMqK87itmRhCF2F6OhoXs9h7pw5dPzxx6ut3Y/Zs2fT0UcfQ3OMx66CCIhW&#10;prqyTLVMwqMTqefox1XPTNPUBgQMGHmpZdoCKZ6b187gtsbFLUC1hLYG8QkxvUdQ0rBzuSCU/kMf&#10;xh8ehSOB+g4A+0Lsw+6cVdwHgVHjKT97lWRhCF0CZ2dneviRR2jz5s101VVXqa3dEwiok046iXZs&#10;N1PyuwoOkydPZj94bm4uzZplTSlsK1A8w8Wl6y4KhdU19QJZMB4oJKTBtIX2PHh5B1LCsS9yG+xa&#10;/zZlblmqeibJR11OrmHHqp4xks38ntJS/lC9lgP1JgJC+pCbZwi5uofwNtvjdqgqoerirZyGePDA&#10;HirclWkngroSMPQ9eo0gn6BEcvFPtpw3rk11ZSm5e8eQo3sY1biF8esR/FhWuJaFga7pYAsER+62&#10;6eTtH83TFSgaBbikda8TuY/X4Hqj2FRd+2gsuJ/1FaVCPQodf1EXEDNd9d4Krcf1119P999/P0VG&#10;Rqot3Zfbb7+d3nrrLdXrWoiAaGV69z+W/HsfGmmbuWSK8eNtlg4PjexLPVT9B7B9+TOUn7NJ9VCZ&#10;MpjiB11ITgHD1RaTlhQQGFkHhA9lI1njZK61Afe6HiGHxowjF/dgLoKEtTn0SFoLCxjOPZl/2mWQ&#10;tCV1rR1xJON4OCAcENCI+gwQBDszzYyX0Kgh5Bk8whheefN1QmlyT/8ETst08e5JFcXp5BxkxrXU&#10;dU20gIgaeCPlb/zEEu9gKyz8Yk7nfTdHQMDwY4oEXg7sC/fL0bs3UWWx5dg1qIZ5oHAjez927dym&#10;tprCo67aIxqcnw72hKjaW7DZ7v3NBfcgoscAQ6wFkqdvHDnVmtYpLyugA0VZtH3bsibfZ6FlueCC&#10;C+iee+6hgQOtA47uSnpGBl1/3XU0Z84ctaXrIQKilYnrO4aCEq5VPZPslc/Rzh0buB0ZM4AiBt/J&#10;bQRZpi3/iEr27+Y+6NlvHAX2u1r17GmugNBGxi3MXG+jcvdiOrAvgw1YUdZvljoFA44ygzlhROMG&#10;XUfZ6z9jw4b39x1+LRsfz/CJFkMFQ9hQwwfXv5MxOsZoHAZOGzZtnKoqD/Ax1WWc8PnIYtCfXRcw&#10;jhA9SJNsqJGB4cR5QjiguFNwWC/2DkAsaVEFQw9wXHH9L+bPQGwDXgdjCoMHQQFwHvqaQCjA8Ln7&#10;D6Dlf9/Hz0P8RPU9i1LmvcQFpvIzplNI/5uaJCBs7+m+9K/JL3S45fwHnfA8bZo/he9Z9qaf+VgR&#10;a1FtXGMWFwbwsOhjxb0J6Hslrfj1St6vl28IBUUOYVGC7wcKYkE86ekWfJ7+zmiwMBhEGDw08Fzh&#10;PmkPFq6n9tjgOuv7g+sBwaqFGK551sbpVFq6n5JH38AeH7wH6a4A1/nArmXGZ/8pQqKdOHXSJLrr&#10;zjtp3Lhxakv35rfffqPrrr+Odu+y/pZ3RWQxrVbGBz+8oSNVjyh/7RuUk2mO3nv0GkbhA2/nduXu&#10;hbT63zcsP4AODo40cPRk8o45m/sABgWLL2nKi9bT7rzNqtdwMLJLGHwmhSXfbAxGe5lGf8NnVLgr&#10;jcL7nEfZaz+gzM2L+HVJwy/iUd7uvHVsVDNS3mXvCJ7rP/5+ykj9xBA8O8k/NJlqSraxIfKJnEAe&#10;Dntp7y5rYGh99BrzGLl7htC+/GW0L3cxOVbkkatXFBXt+Jv2704j32hjFG30fQ2DnZu5mN8DA9M7&#10;+RwKSbySX4s0yIKtv9L+nQvJ1zeUDu5dZVidfON75ULV5YXkETCAwhIupABvZyrcnUHVVZW8n7pg&#10;8TDsDtqT/jPlZiyhxBFX8cJWDobRgsBKXfQRBYbEUUDYMFq39HNKOuomNvi+QYlUYlwnT58IWr/8&#10;G+qRdD4LrU0rvyJvXz8KTryOQoPDydkzmpz8kmnf9t9pT/5W/sy+Qy6jvca5B4bG076CtcZ34ADf&#10;552bfqGDB0v4NQ0Bxjoq+Tpy8unHxcgKstdSUMwEWrvwHeqddBwdLNpkHONO8g2MpfztKyg47gTa&#10;tPRN83HhVEpP/Y4XasP54lohy8fd1Z1y0ufxcTg6OFBY/JmUseoN2rFtORXkbiAvb09y9+1JDhV7&#10;6eD+DMs5aeISz6BKQzCt+udhCgwMpArjO7t+0VsUEBJL+3Pm0vaNv1Fg+EDy8vGj/YU5lDzqauNa&#10;JhjXYQ05Vu7h16Sl/EY+AWGUMPw6vk54j7unL3mGjWcRAa+Pe/BRFB6VTOWl2bIAWRty3PHH88JP&#10;Dz7wAMXExKit3RvUt0BFzdIDXV/MShBlK1NZYQ2iLMuZRtu3reB2bJ9RFDrgFm5DPKQseI/bIDCk&#10;Bw09/QNyCTma+1V7ltGGWXc0ejRaFzCQgyY+yumDAKM7zLtXVJRSTL8zadPil/hzIBBQIRFeh33G&#10;yFqLB3gB8BxGgugDNriZf/J+MMKFIMHIFSPYw4H9AHP0+Lcxqo/hEW3Gipc4tiI07kRuo24CshMg&#10;HDCCh/sfYPSK57FAmYurJ0UlXc7GHFRVlvAiVTgmPGLUi3PGKLyu6Q6AUTafy9ZvjftWSn3HPWKW&#10;mzZG1vBkoPgTXhMafy5tWf0FB09idI81LfKz5vOIPn3tT3ze7HVQ9wvxEhAfPD2kYiV04SgcC7wA&#10;cMPDW4ApDe3daGjsAa4jrgu8OBjZ455i2gSeCNwXPA8vAD4zfvCllL11Bj/iubCYIXx98VkQIPD4&#10;rJl2E98HeKLKiq0iEO/Ba7UniPdrvAYLgGF7feBe4Pj2GQIVXgJ8d/C9wjEGRyTw1Bg8Nrg38DZl&#10;pf1Cnn4xltfgevJ3c/l7fJ1wzLimKTPutnhx4NmAJwXfU0zHCa0LFrz65ddf6K8//6QTTjhBbe3e&#10;5OXl0bnnnUtPTLFfr6grIwKi1bHWasAIFSSP+o8xIr2e27XFQ1TsQOo5egq3q/Yup9yUl2n1/Lda&#10;ZFSlR9cAI1QYtbVLPucfaLjhsSIkDIkWCHAre3oFWYSFrXjAjzxgYWEYcT3Pj/fDRQ8Ce1/An1kf&#10;2tvi6OxBw48zS3zDjY84A4gHtLWxgvGHcIBBh/sc8+EQBngehg+vxzH6BptLp+O8sH8YaJ4W2PgJ&#10;e3AqClN5CfW6jEzPAWfzvgGmECAkMEUBI5mx7iveH9z/+Vt+YHc+jGyVITSAh3GdcN44/8DYU3ka&#10;QAOXP4QFrhPAddfnDtGB6QQEanJ8iSFQ8HkNhQWhYXjx2RA1cO/jvmE/mCbBfUEsB0QapmIA7ile&#10;p0ULxBuuE9oQSTg2xHQAHfuBawz0FAW+B7iuuF4QShAvdQFB4u4dy8d2oGQ3f3fQxn3D9w5CAVNg&#10;EFe4RxCO+L7hHIr25PL0GV6D76aewsBr9P2FiMN3AfcW3i+cJ+7dkcSr0DTgcYBwwIJXp5x8itoq&#10;oL7FqNGj6Ldfzd+P7oIIiFbGSS2mBfYVZlPC4DPINXQC9wvWv20nHhAvET7ov9zet+0rWj3vTct0&#10;B/D1N0evmprq+l3xtbGIh7JcNrzIKoCxwA8t0gdhrPGDDMMAzwN+5GHUYJi1sABJI66gXTvm8487&#10;xAOMqTbyAD/4Bw8UcG0LGGC8BvusD3grYGBhRDE6xWfDMOvjwfEhaBPBihhxYuQJdPYCPg9z8ctn&#10;PmXWVTA+G8YFwOjBQGNfGNnD0KUseIc9F6EJ/7E7LlwfzKXDOMF7AoEFA4trBsOGc8RnwbBiX/B2&#10;QFRosYBHzNPDENt6HyBUIFpw/XDNACpNAu0JwWvxfngIcA4c6NgA9D2FEcc5QwDhfuC61fY+oFgV&#10;rgXuHc4d0yt9kk+lPdnzeF+IwcA94PcaxwyvAK43zptFjbEPfCc0+B5gxK8FRX11K+BRYC9NRAIL&#10;Ay0EcC0R+8IiVXmdECypv29+gREsUGzvp/5e4vrjvCA6K8qL+buAa4jvG+Jh4IE5kngVGscpp55K&#10;06ZNY4+DCAd7Hp8yhc46y/j3syNbbek+iIBoZWxLT6P+g5eKaSjPn01ZNmmaiEnQwZZI4dy81jqC&#10;BQi27HP0VNUzSVdu8CNhJx4MYwrDkb11BguEusQDftTxg4/nYCQ9PHz4Ofzo79+9gX/A8Tq4rdEG&#10;eB6jQYxYYVRgMDH1AZc9jM3hwA8/plBgMDBa1ccDAQBDULDuLRYXGH2abvC/+fPwesRnYAoDx4a2&#10;NmjoQ2zw9IyxLw2268wBjMw1Ub1P4POBcYV4wMgdx434CpwjhAyEDkQXjguvRWok9gXvA4L6cM7a&#10;SGv09AbA9YZg0tcMr4X4wL7xflxnpM0ebjpAg/PHPcUS4DhniBGMxLFvW+8D7hNG5QBeB2TaQKAg&#10;GBJeHRhx7V2AEcZ+MUWjPS5AT11YRKRxn+ExgKEH+H4hkFIXyKoNxAe8CLgXWhjgXuVlreJ7is8K&#10;jx1jTksY9x6ZF/CIYTvODfvH6/C9xDHg/NDHdJW+37iG/mHD+H5xcKXxXYdgEZrHmWedSTNnzqRf&#10;fv6Zjj3WmkIuEG3ZupWDR5968km1pfshAqIOUGa6z4ATeC2K5mLrgdCUZP1MqYvNxZRA8qjJhrA4&#10;i9sIsqxd/wGeCZ2p0RTwYwwwwoR44GJF/tGHiAf8KGMUDUOHUTiMAtL4+hzzLA08+S02SrtyN/II&#10;FYZO/3jr99qmAeIHHd4HxA8gml6PtuvC3SvENIbFmXw8AKNLuNQRU5G7fa15bGm/sIHU4gGjZxhJ&#10;bQD1NIoWE3rkCvAezMNjRKunX/T0AwwSDCI+DwYI+9GjcIgTGDAIGXgiYOTxOkxtYEqFvQ/GdcR1&#10;w35gpC0CwThn9LU3Al4fLS709UCqKd4P4wivAfanvSyHgz0AxVst5wiPiPYQwBMBDwPuAe4TzgHb&#10;dIopRJ3OvIF3B3/kHsHCAN8PCA59H3FtcQ62hhqjfHgM8L1hcWrc5/rA1AY+F8epvxP4HgJMB+F8&#10;9fcTr8HnQ3The4BjwP4hLiBW9Of1HXWH5bsAtHjAa3CuEFL47iLLA68XGs/5F5xP//77L3337Xc0&#10;fvx4tVXQfPbZZzRixAj6Z4Z9ob/uhgiIWmANCpSZ9u11Ca9F0Suhef94nFzcVcukaNuXtHG1acBg&#10;cGDUXEOP4X7emlctQZaaAcMvtHgmkE5Xlmsta90QYADwYwrDiBEvjDywFQ9AG2gYMRhLTsmbey/P&#10;LWPUjCBCGAKICcwx44cfWISH8V5b8YD9IyYBhgdTBnCR1wXmrTESxvFpYwhxoMWEq4c3B33q/evR&#10;J0anMPT4LBhcvFeLBIgHLSYAxIA+RkxR6JG7fg1SQXUaqBmQaR2FAxg4GGsYLA4+NIQLtmHqgAMe&#10;DeOL7TBsANccfzhnTCMA7BMiRRs9eADYePY7mkfSECbwvkBs6OJd9YHzgRDQggGfBaOP0TmeQ9Ai&#10;PDq4jzCquEZ4PT4f7n3cW9xX/OkAUZw/7gP+MC0AcK0Rj4FpEaCFFDxGuBc4JxYEhlg5HJjGwDHy&#10;d27243zuEFMIiuRrZFxPCDDbKQl8L3EuiIfBvUUfogufp4N5Ac5Nezf0a3RKKjxJEB9Cw7nkkkto&#10;8eLF9MXnX9CoUWYarWCltLSUbrjhBrr66quppLhhU41dGUnjtCFx6LmGcDBGYza4OFRQXpZ1hczG&#10;EhKRQK7+ZoCZ7UqcPXoNpZiRD3J6IMhe8SzlGCNtDX4I+014jpx9zBz70uw/qCB3PQWF9iJXv0Te&#10;lrflj8OmJOIHPnboLYaVdiXnmjI2oACu3TULXucfXGBOTWyk4KijyC3QdAN7x5xDwREDydsnnAMX&#10;Xd38ydHRhRxdvHl/vqGDyN/Xg3r0v4Qy131p+UHHvty9I2mtYbhKDxTxtvDoZGMomkgulTlUtDeH&#10;t2nCI/uRY9V+jk2AgUoYdScV7VxIG1f+xGuG2BoMGJSYgVdbPg/GA54Sp6piTj+M6DOJUwY3rvpR&#10;7d08HhdXL9qw4iuKSzjJMIinsSdhs836IrFDb+Zzylz9JgerYjrpQOEmTlWE4XMPGkabl75BUT2H&#10;8blVlBeSW6ghXAIGkFN1MRXnL6WaqlJycnSmGsN4u3mE8J+DZwx5eAYa2/ZQKK5BxV5DwK1hw4x0&#10;yD05SygoYhhtSvmV+gw+m/YVpHLqK84F1zlnsyk+atNn6JWcqrp96yLeV1TiJbR+yft8vWCQ1y35&#10;kFMei3LmUE1NOUX0v4Yq966ktfNeoJ1ZKznVsnhfAf+hjTTNXenTydejhlx8+/J5RRj3Ijh6FFWX&#10;5RvX0xRVfG92/E1b18/iPnuBts802p7kETSE0lM+P+T7iHPxCDH2U5rDgaT9R99CJYVbKH/HMuo5&#10;4HwqyJpt/AZU8n3N3vgtpw8DFhzGvcXx4FiwH78eJ3IKqf6u4TUePsZ3TQlP9EN6nclpyL6Bvam0&#10;aDP5hI+lnK3/8PNC/UyePJkXubruuusoIiJCbRVs+fvvv+mcc87hKR3BRASEgV9gJPUfeS25hh7q&#10;bXD0iKKKwjV0oKRQbWkc4bHGaFGNiA6qug0Jg04zDN9k3gYyFj9OBTu3qJ4DJQ073/jx/I/qE+3e&#10;+B5tXmu6kIPD+1kERKB/AOVtNwPy6gK5/26BQ3mECcHgboxyYZBhgIuLzEwJGFi49fFD7BpyNDnU&#10;VNCBPWspa81nlL7uF669ACODR/zBqKHGg4dvLDkHGPuuKqEtKd9Z9oXyzmuXfMaGBEYGef2ofYDq&#10;h25OVcbx2ntYQqMHUYVh9KsNEQDPAOovwEBBLMBjosUC3Ote/r1p7YLX6GBpMQ0ed6sxWjaXQYcI&#10;wx/qUFQaxj1mwCXkTEXUo++x7I1IT5vLHggXY2SfkfKeZUoBQKihbgUyI9I3/MP9oKhxtHbxR9xG&#10;/YaCDe/T3t07qOfgayln008U0vdSNshbl71OWZv/5euDmgj6GtleK3c3BwpLnMz3YW/mNBZQEAuO&#10;VMPxCBBa3t6BFJZwKa1b9LZ5TIaxrCnfy/uoDa6LZ9RJlL/5RxYA/UddxzU0CndnsmiA1yQ0IpHv&#10;T9aGP6j3qPvY24L6FYcTm3gO50AHtrDxJS/jzzWQ9ufO5vODqIJAQu0LgPog5Qd20p6CTSxQIMB2&#10;rP+en7MF51K6J4U9XzEJk2i7IWLL4AVS30OID/b2qPoiuOYJo+8kVxdPKsz6k/ZmzaTivVu5voaj&#10;Vy++xxBZ+K6VH9jNNSLYKzXudo43wvcD19jdpZzFJb53JTsXNaqeRncCguGTTz5hAREaeuS1XLor&#10;9z/wAN166620Z88etUUA3V5AYMoiaujdFk9AXfj5BNT5Y94QonodY4gQsx580Y5Z1LP/WeQeYeZN&#10;V+5ZSuv+fYYNAYBXos/4p41RVx/uV+9dTmmLXjR+2K1lrWMSzyAHN/MfupNnD8pVXoW66DXiv/zD&#10;nrPuQ3Jxc7cbzcO4D51wL48GEfwWEH8ZC42U2VOMz9t42B9c/IAXbF/AI1aIiCB/H8M4nM77Sltt&#10;pjGxN8EwaMWoo5C3krxCR5CjISRq/5j7+geTd8Rx5B8Yx8Y9O2O1OQUSOYrd71osVFeXsxHEKBsj&#10;YRg4iJfS3OlUunslVR/IIFdjtArDXFq4gfx6X8pFsqgsm3oY5+1QfZCnRLRw0kTEDuUR9+70Xw2R&#10;uJf6jLyNi2NVlJdRnzEP0MGCeeyt0F4J/9CBPCqHx6QhRomvVeZsCg3pQd6BCVzoKKjfZPYw4Hxx&#10;PBAUJbtWsaEGMLqgru8cRJGLixcXqIKYwD4hdrhQVEkO5e1Yx0IHo/meyZdywCSyeRoKvou4tzje&#10;qpJ0Ltbk5V5FPoZoWTP3GRYaGOm7eYRS2qrv+V4cyF/AnoK6vos4F2dXP/ILTqB1Sz4gH99Qiu4z&#10;iTYvf5eCIyHWxlPK3Kl8nyFKAnueTfmbvmKvB66d9pRAeKIQl1eP0ykq/gS+XhCa+J71Hn4L5W/7&#10;nT05OD5si+g9iQUQpt9cXJ0t11YwufmWW3ge/9JLL6WgoCC1VajN/PnzuTz3jz+Y03iCPd06BiJp&#10;6LmWZbNtQazBun/+T/WMEa7fQBo0tv5AscPhFDBMtYzR9oBbyDnQrEpZkvkjpcx/m8oNI+Tm7k3J&#10;R11hPH8rPwcKt3xKq4wf/pJiU/EiC2PYGR9ZlgAH+9LNOfq6gBEGiD9AoJ6teMAPrA5CREwARvp4&#10;nW1MxJHA6xAvgHlmZCcAHWjHUw2oHbH8PQ42RGYD0jDxY47sjkMwjBzSMLWnQc9pAxwnplDgpsZ+&#10;4aVARgDEgy4ihc/FI4oKIa4AwY8aHV+B/dd1bgjyw74Qm4DAROybjwOZI8ZxcUaKcb2waBauFeII&#10;kInRGPC5OB/Edei1JRA/gc/B6BnXTxeWAnoOvy7wWmRsQABi5I6ARI5VUIWidHYMSkEjNgP3tLHg&#10;eHWMC64Bgiwx7YPtuBa6XgTuDeJicO0PB1I8IQYRnIspFsRuIIBSZ10A7AtBuoiv0HEitcFn4l4B&#10;3At8x/X3Wr8H4gZxE9gvBDHqUDQkKLW7cPt//0vb0rfRyy+9RL16mqXWhbp59LHHOPNk5cr6vbzd&#10;nW4rIJD54BFtVmOsLkrlR3Bgx+/8WHZgH+Wutq6O6Rw0mhKH1B0I2FhyV79EG1PMkXpsn9E04MTX&#10;yTVsIvdRdXLLvPuN0ZWZysfTAIa4qCsLY3OqfaqnLTDCXBSpcj//OOt6DTAAOkUOwLhDIMHo1GVg&#10;jwQCEWFcYKxgyPADjmJOMJgIgMQPPIwCjAyEAILnbIH3Q6dVwi2NIDqIBRwnph0gciAQ0MexQgxw&#10;YSdDPOB8aoPpCXgHdAAoHg9n4HDucPHjsxF8iM+CYULQIQwTrgnEENdPMAy2NqRNAecFowYjqMWW&#10;Ll6l94nrV9+6HhBQeA7TMgi+hPHG+SKAE/eXAzENgQHjiuPHdW/qsWK/uB763sBA47uI+wlhCKEC&#10;GiKmUAcCx4vvJN4L8YD7qoMjsS/UlIAwsg1+rQ1ei/uP+4VAXgRlalGM796gsdfz9wn3G6/FPiEm&#10;jxSU2h245957aceOHfTcs89SdJRZ6VSoG2SfjB49mp55+mm1RaiPbikgBo6+2pL5cHDnTHL0S+Y2&#10;xMOGlVZj4+VnvxStZ48z2RPQYBwcVMMK4h1yslJNYWCIGMyxa4q2fs5VJ4v27uQ+pleQPmkRF7uX&#10;GMdrBoShjsThQEQ/DAkyMPADDgMAI4yodIzOsFw3ftBhZIDtCLixYN/IUkDpZ50RwUJFjQ5hFHC+&#10;GLnqBaZswQgVBpwLUBmGlT0NxnsR9In38r6G3cGjYXgC9Oj9cCAjAUZQ1y6oC+xXg+sFbwMMkc5C&#10;wWdoTw6KHMGY1jc6bigQbrhWAPvG9dDXnq+RqkJZlxcCpb5Baclu9gogKBGCA6NsHJcWI4itgEg5&#10;nDFuCMiMgMDSQIgi4wJeJAgViAEYahzD4cA54XuBGiF6IS99bLjvSCnFOaDGx5FAQSwWSXkz+XuN&#10;e4TPh4jC9bCNb7EsFGY8dlceevhhys/PpyefeEJiHBrAffffT8cffzytWGEfqyXUTbcTEJiKcAkx&#10;V4w7kP0HuYWb+fAHdvxmEQ+oAzFo3PXGj7SZn24LPAHhUfaj6PoIizBjGTS5q56n3fkZFBs/0hQG&#10;SsRgygR/W9ZZo3sHjLzUbnolf92btHrB/6iqwnThVpTWX9oahhE/nPAEYMSrR9XwPMC4Y8SnDT0K&#10;CeHHuKkjVU1h3goeHcNI4PMxatejQ3w2UjFRslivBWELRA7AccIYcBlrVaZa7wujToy4YQz06L25&#10;oBAUgOtcT9/AEMHA4zNg0CEm4H2Awba49ZsBzgniAOfF1SeVlwNwYasys1plXV4IVGzE/cSUEwQO&#10;PDyYuoAXAMGHmF7BlBG8D6h+2VwgvvDdABjdw2tQsq+ArwnWv8DzuLdcR+Iw4N7he8GC0hBQ2shD&#10;PGh0Eawjgc/UAgzTT0j9xHcZUyRaLOK+8b6dfbivv1/diSlPTKG9e/fSI4aA8Pf3V1uF+vj9jz9o&#10;4KCB9NKLVq+zcGS6lYAYMv5mnooApTnTyDNqErdLtv9iiAcz9Q8rZKIOhHOgOa+PWIXqQrN2giZq&#10;2D0U3//IVdnCYseqFlF53mzambOZkkdeRsFJ5mJQAB4JWzy9/GnIhDsNYXM898t3/kMrf7+Gtm9V&#10;qaQOZsBpTU0VP9aFrWHEKA0/8lyXwRgx4ofVtsgSfoQx8m8uKPsMMP8MoYIfdC0eUCgKggDVJAGM&#10;XW1wPDwaNYyBNuYQE6gQiX3BQwAjo4sQtQR60So9fQPPB4w7Pg9wTIQxoof3ATEitqPb5gBxwHUk&#10;VLwF0N4H3KP60IYQxwivBfYBjwCOHaKCvQ8hpmhF7YWWAEuXA0xn4B7Dg4DPwbXQ3ytUCj0cuHfw&#10;IGlBCRDrgu8hvnvwlsAD0VAgVpHtw1Nvxvcb3x0twiDMIFaxX1ybw8WTdDUioyLpmWeeoZKSErrv&#10;3vvIy6vuqTDBSkFBAWeinHP22bRxw0a1VWgo3UZADDbEg2PAcG4f3DmDPCLNFMCSrJ9o4yrTKKEO&#10;hF4hE2xf/gx5BPQhR/8haosVv96X08Ax11DPvnUXquk78GTLapoAnoMhk94lV+XxKM3+k70O8Eho&#10;AoKiKPG4l8nR15wm2bXhXUpd+gXVVFvFgrOzKQ5qaqr58XDA5Y5pAy0e8ONvW2QJP7b4ga2vBHFj&#10;wA84giS5SqExykRfjzAxJ40SxohpqA+McIEWNngv1rhAPANKG8N44lhbyojbAmOMqQvEWOgYBx7R&#10;uwfzczDsuhx0S4E1NWw9KfA+YH4f60TUBY4P4Dpg2olfX7iRrweOVYsKrGrZGkBIwHOFQFDt0eLC&#10;UJgOQ3nseuApEPcIS8yK9g4grRNTMbi2HNfRCMGDaqjwxuD7ZvvdheCElwPCwfQgdY+pi9i4WHrR&#10;GDlnpGfQnXfeaQwgXNQzwuF49913qf+A/vTxxx+rLUJj6RYCAuLBSYkHeALcws00ShYPq3+loNA4&#10;GjbxHvJUQZWoFrl2+q3UY/j9hjE34yMqCuZR+uLHqGLXAu4Dl+CxFJhwLWdHWP5OeYUffeIuVK8y&#10;KN1uCdgE2SufM4yqWTtBEx6dSL3GWmuqZy59wlJUxxY3X3Pe3sGhgbfO+PHGqF0HrmnxAAOAESx+&#10;vPVIvCWAEYShgJHAKBCfxzENxmchpgEu+LqAQYV4gIHBXDuEDoQHRqoImMP7tOu6JYERgmBgcWUc&#10;u3ajozQ0rhuMJq6Rrs7YXHB+QC+oBdj7oBa8wrnXBVb/BLgOWGMEr7d4dJT3AeehY0xaQhTaguwJ&#10;HSfC0y9KPEDI1BXXYov+TuA8ISIhRuCpwjXGtcU5NeZ4earC2cey6iv2iwqkEE/wdGnvCEpit8Z3&#10;pqPQp28fev3112nzps1co0BoGEuWLKGTTj6ZbrnlFirc27T6PoJJlxcQiHmwiIedM0kHJGrx0Dtx&#10;AsWNepQrJYIdy5+hnIzlnBmhqdi1kNYs+pD25GfSmoXv097Nh1GsLn6qYYNHD37A8twbZt1BO3ds&#10;4L4mJn4kRQ29h9t4zao/r7e4em3pO/AUqvE0f6xdPAL58XAg6wFz4bpcMIw5fmxh3BH7AAPQkuhg&#10;Ne150CNVvTQ3r0ZpCBosPlUbGEOMsmFg4MGAuxz7wVLfHKOhlpduSTBdAiBSgDbIGMki3gLz/QjY&#10;w/SFXjejuegltW3n+yFSMJ0RFjOEvQqHA8/bTl3g+mrvA467rhiTFkGlhMKTpGMZcC487bK4/u+R&#10;FozwkuDe4jsJ4QBBhrRbCDjsu7GeJWRsILsC4glTFpjWgLcK6O83MoFsg0C7Chg1v/POO7Ru7Tq6&#10;/nrTcyccmf3799Ndd93Fa3vMnjVLbRWaQ5cWEEMn3mWJeaguSrGZPvidKzhCXPj3MSs+Vu5eSKv/&#10;vIFKSwop8VjrD2JZzjRDNNjPS2/bMJe316Z631oWAJiaqMifq7aaQLCgoA9KJdsSP+B4ClExERA4&#10;eE11ZTn3bcEo3ifuAtUzbpyjdZXPw8HpfDbiAT/iCGhDsN2gE57n17SU2xvuddRdADqmAWmbMDww&#10;dno0XxeoEaAXSYLQwEjcrGr5OXsyEP+gR5wtBQwQDAyOWU+7aG8AIvqxLghG9jDuMEgtAbw9ECQa&#10;iCbEquB+aK8CjK42vLXBFBHm/bXBRSAmpjQwzYP3A9v9Nxct9jC1gzRRnVkDsJgYro9eA6Qu8J3A&#10;McPQ4/4h5kavkcJTaEp0NhZ8JyCcWDzZZPro7zf2b5n2gUjpAgwZMoTLTa9auYquvPJKtVVoCO+9&#10;9x4lJiXSa6+9prYILUGXFRAYjdkWXXL0G8SPZTtnGIbpIPUa+4RFXOzP+MYYvbxH3r5BvFiUBkWS&#10;1i3/RvWsYErEXcVQgPy1r7NoWDXnRdqW+r3x/C3kojIsAFbYhLejNklDzyG/XpdyGwIjVZUJtsXR&#10;2ZUzMuDGt+XA/u2qdSgwLvhhhTCAIcKPK36s8eOq18NgQ7DiJf5xRfQ+fnxbAlwzuLm1F8J2VAgX&#10;OIwb5r5rw3EahmFBAChGlJg+sK3fgPOB0WhJdOCeTtkEcMlDMCAWAd4HjOzhfWgpkaVXp9Qg9RIL&#10;biG9Fo8QMXDP64DJ2ugMEQDvA8D95aJS681FrRD70lLTUlo4Fe7K5AwVGOvyUrPsOMQDPBC4Xoel&#10;stgiFOAV0NkSCPjEeTZlmgFTHhCjEE+4d/h+I+hVB+8CeHRAZ/dCjBw5kj7//HN2vV92mTVzRTgy&#10;s2bPookTJ9LNN99M+Xn1p3QLTaPLCojS4jq+LCWbyT38BPKKNV3WYMeKqbRpzTQKCo2l+HFPqa1E&#10;eza+xz/MtsTGH8XxDXpKBGycdSdt32bOZ8O92+foqZbqk/B6oJBR7RU2QyP60NCJ95FHtJnzv3vD&#10;u3UKjJ79xtGQU9+xZGTYsmXt4ZeRxY8rFwIyjCR+XCEYIB6wjLceReKHtqw4i1/LKYTNQAsQiAMd&#10;w2Ab0wBQDbI2WDUSwEuBH3xMt+h5bIBj14F2LY0O3NMGGSNWjOIhGnA9OHXUMOj4HvBqli0gsmDM&#10;9OdyoKZ3Tw4KhDcEn8PFog4zDYEpAIBjgfcBogFiGS59TLkAvKalBI/eD8SD9g7pTAwE6MKA43od&#10;DpwPpl50gCzOETELegqpOZ4lfN9wHbn6pCFWcb/wncH+IdY6s/dh7Lhx9O2331rKKQsNZ8uWLeyl&#10;Ofmkk2nBAmvcmtCydFkBsSN9FU9V2OFlrcuwP/0b9hrkZaeZBnYULwnC7NrwDqVvWqh6Jv2HX0jB&#10;SdYsggPbf+X361LT0XGDDQFirVyGz1419xXLaEuDOIYeIx4gB59+VL0vlTb/ex9l1A6WdHDgDI/A&#10;flerDY0HP5wYscNgacEA8YAcfi0e8EMO9zJorsHBFATA/DaWp4Yx1OJBp9qhD2OC0toaPVrE65B1&#10;oUtO47UwjKgBAWPVFnAhJmM0jc+HkNApjADXU59jU9EeA0xXALj14XXQxhnnzJVBq0rqncLQQODA&#10;k4FriWOF1wcCjFMiDVEGYaJd+M0B3imAGAM9tYQpMXxf9NQYPFuHAwuVwZuE44EnCmmx8BTo69sc&#10;zxI8LVgeXHur8J3RAbvwdsBz1dmYeOyx9NPPP/M8/VlntUz12+4CUlgffOhBSkpKoi++MJe7F1qP&#10;Lh0DgR8V26wJDda50Mtqh0X2taxPACAeMjdbFzHiDI0zPrKbskCJ5A2rflI9Y3TW/1gKG2hdO2PX&#10;+v/Zud8BRMqQCXdY4hiQxrlqzku0r9B+vhpGfdjpH3KGhwZZIcWZ1v1hWfAjAc8CfuRhiFDm2CIe&#10;VDodfmiRfrdp/hQ2js0dYfuHDePPgjhBgKCteNAjfO3lYDd9LSA69DWDoYU7Gm5qGIHWBvcG1x1p&#10;mzhWtEHtwD6cY3OAxwDXGtdfiwmMoHGvzHtyKmcswKUPz5EttseCawuvjFmJ8lQWPYhPwDZ4BHCc&#10;2IYYjuaA6wDPDwQAglpxP5HGiWmN/bs3sHjA9+hIcQzwuEA4wHOh4xPwHQgIrWNdlEaiC6LhmqCo&#10;FNDrqmAbjh+iqjOAzIDf//id/p42jSadeqraKjQUxDf06duXnn/OjO0SWp8uLSDAmkUfqJYVFGsC&#10;EdFJFD38fm4DTCXYiodeCePNDA1FafYf7HWw/THH+hioCaHJWPwYZW5ZonomCYNOZ5GiU0JNgWGf&#10;xgmwuJdtrMPB3Bm0bsZtPF3hbTPtsm3jkSOI9+ZvZFGA7AVkQXDa3Yy7+YfVNj4B1Qz1KK2p0xgw&#10;NNgHpiH0D7c2Nrbz9YerWGgRHWOvNwtPGccGlzz6cJW3BvB4AE+vIHNJ6XXm+iBI/4NnQIORMzw5&#10;OEcYzKaA98H7wot9GecJMYFRMrwQCJyEGx61DWoLz7rAfYLQAJ7BI/gaw4sB8QCj7ugeZozq93Bw&#10;JsRRU8F1AEg51fcTU1Mw2nq6Bd4PiL/DAWGDgFj9/cAxwdjrgNvmpJxq8QAvCI5Df9/wGdgG8dDR&#10;UzlPO/00mj59Ov3266904gnNE33dEcSHJCcnc4bFroKWjZMSDk+XFxBUU0Npc+5WHZOeox+nqLjB&#10;FDnUuh0xD5apBEcnSj7qcgroe5XZN9iZ8rLx4/696hG5GyO+weNu4vUxANapWP3HdbQ7P5P7ALUd&#10;4L3wij2H+xh9YqGs2gID8Rd4nYde3KtwJW1f9jStXfYllZXup8hYaxBY6Y7fqfzgkav2QeQgYFG7&#10;oPHjDTA3DCOAH1r8yCIYDmWJEfwIA69Hxg0F+4DbHZ4NPfUAY2M75419YlSMYEVcg7rAa/C+/Kz5&#10;bERhnBDdj9ErRpRHcuk3BRQzAhBtEAwwblyUyTDAMJAajORx7DDQMIaNnRrQ4gnTWrgvLAB2LWOv&#10;kI5pwNSPFjCgrsqMuHYQUzgGiA4WDcZx2x4zjg1CBfcE8RG4v00REbj+EE0wwBCgEA/wHuA+6jVD&#10;8BnwdODxcGAKir2BxvdDTzFg+uNIFSwbAo5DBwfr1Fh8BoJSMU2ihVZH5Jxzz6E5c+bQjz/8SBMm&#10;TFBbhYby8y+/0Lhx4+iqq66itLQjr6MitDxdX0AYFO/bxcGStoTbTDnA86BjHvBjPOy098k1zCxV&#10;XZbzF6349SrKzrQaPsQ79D/hNXIKNF3dWISL16moquA+6Jt8sqW2A4DnAu54vVCWpnfSRLv4i4L1&#10;b9Oqf1+n/FxznhyE97K6M3dsnadaRwY/7hx8qNYEgIHGXDYMDYyaFg8watgGIx3Q90r+AYYQOBK4&#10;VtiHjoTX4gHGQY+k4e3Qy3PD+MFdXxcwTDxCzTM9JBj96nS/hhxLU8AxAwgtLRh0XIIGBkpnY8B1&#10;j+sJV3xDjgmvQY0JXFPUssA1wf60AIBXKC9rlXG9zWkIfTxAB1rawgGvXvFskJG2iakDHLftMSOO&#10;A1NseA0CUvHYWBGhRSHA+UI8QDQglgZLcQNdeIuDTg3xeDiBB48FroWl2JNxn/X1bi5YwA3iQV87&#10;XG94X7R4hVenpdN/m8tFF11ECxcupK+/+prGjKm7kq1QP9P+nkYnnngiXXD++bR06VK1VWgPuoWA&#10;AAiWxNRBbfZlfGvxPPRMGE+RQ+7iNoAxX7ccq1XWmBsM+iSfaBfvULj5E7sVPAHWu/DpaVaixOqZ&#10;EA+1CYvqR0OO+T/yj7+C+zooM2uL/T8ITGsg4BJgX7WDMg8HjB6MI9L6sHiXDnqDeOCFnIwffj0d&#10;gxEnXMAYFcLAIZUS2+oC22HkuVqjIUCwT1vxYOmPvd6SjcEjY8P4FRfWLSAgMFCYSK9jgD7OFcYM&#10;+9UiqKVhj4izOZXBI3nv3nbGTdeC0DEGyKoBOE68vi5w7uxRMV4DNz3EgzZonLZpCC6cKwwzKkxi&#10;GkJnMsDI1pd2aHvt9JQLrqv2PuB4kHmDewphguutMyVg/Ou7nxp93BAcLDwN9LHjHsCjgXuiS1pj&#10;ZVSL2HKPMB9rge8fplJQc0QXe9IxMFjsDehMnKaA+hRavOLawasETwR/b4zrj2vQ0um/TeWKK66g&#10;ZcuW0aeffkrDh7fOtFxXZvqM6XTqpEl0xulnsOdGaH+cBg8ezMPf4uJiSk+35qe3FdXV1eTkZC4Q&#10;1doU7ckmH9cycguwLsnt5t+fKopSKbrXKPLvbc2xzlwyxWJcNf0GTbIrUZ27+kXjx8pq8J1d3Gmg&#10;YTT1ap/7M76zLNKlCQ7rSX0GX2B81sXk4B7O23JXv0TpafaFpwCqZPr0NIMuHSr20Ial7xgG4tAi&#10;U/VRXVVJXp5O5OETSzWlO4wR8Dds+H2CB1LK3KlUXGT+sMJoFO83F4tycXMn/9BkTgv0Cx1GkUkX&#10;UnhkP4qIG01R8cdRRPJV5BU6glwcqnkfRXtzLOIBAZNb18+y9pW3A8T0HUfuvj1py6ov+Lhsiex3&#10;FkUYP/h+IcmUkfoJ7dhmLhwGT4h/SAKtW/IhebiZIm5PfsvOZ3t4uJJ7yEjycNhrfH4ClexaZfkM&#10;GKHguFMobfmn1Dv5dNqTNZM9QyGRSeRQXU6+cWfzcXv7+lFQWDz/xSWeQeEDrjJGvn0Nee5KlXtX&#10;Uuqij3h/MPD+YUNp3bLPqe+Qyyh97c/UM/lSyt74LV9HPO8T0BtWm8pLCw45V7wmKv4EcgscSpVF&#10;ayl9wz/Gd+ls2pe3nPbuyqSEEdfRtjXf0cGDJby9omg9BztCLMLD4RuUSFG9jiYX5yrelwbnGdfv&#10;WOphiAxcCxw30OIB35l9Bam03bgvaDs5wyuRg2Qh2mYcQ8Lw66jGLZxy08waI7ZExh/PUyp7t3xh&#10;+S7g+9Z70GVUU11Jjp7RtHVF49ci8DGEk0/EGNqVMc0QJGWWaQyICZ7CSJxMRTv+poPG9xi09Pem&#10;MVx99dW83gIew8PNf/NCw5k2bRrd9n//R08+8SRt22b10gntT7fxQGg2pf5NZblmoJUGAY62VR5R&#10;22FXnr2YShh0GnnHnmd2ijdyLENOlvnjBBDHMOiUty01IrAQ1qY1Vlc4QApn7FGPWApY7Un7gL0O&#10;OVmHLr2MqQ1dJRPs3Pg5HaxnoaXDwSNbY/SOUS0HKNosXQ10GWf88MKQ6GW4YTgQe4DRN1zA8Aig&#10;j1gJuKv1PrRYwIgU0w16ThqjY4t4MEa+iAHQdRVqg1EqPkNHz2MfGE0CHAfqa2D0r+sGtCQ4Rszz&#10;YzoBUxUYuWtwLTDChvcBdRowsoWRR1wJ5tcxVQCPBUb5OD/UHUBMA7ZzdosxikemhIY9Npt+5uuM&#10;89Wlq1m4GdcRUw56JdD60HP68DTgPbifOAcYZQg4eAhw/XAumCapxOi+cj9PNSDLBNMgGPnj+g6f&#10;9AbH3mDFU5SWxr3WaPEAY4wRPD4D4gHFwCBKcM6Y1uAVS43PPRJ4P45LL5qG7w/OobmgGBW+fxAP&#10;KHCF4ExMk+D6IzgT35v24sYbb6QNGzbQ22+/TYmJZql8oeH89ttvPFVxxhln0D8zDl/3Rmgfup2A&#10;AOuWfU2Ve+qeO9s4+y5LbQcNjKwuPlW5exGtmPWsXSwDlgC3jWNAvEXthbCSR022iBRUnVzx21WU&#10;njaf+7XpP/wCy9QGQIwG6lo0BRhsXaEQWRloayMOg1BWYhoHLR5sK/nBKOk0Od3XiyjVFg94Dfah&#10;y1HrfWCbnk9HEF5dYIrF9jMwv459QPzAgCHoDtUMYcRbAxhOXRFRTxFBKOgYAxh6ZE+A0Jhx/Hqc&#10;P+oPoI2pH4ggiCyIKAiC6PjxbIT1/nAe8OrgOQT4oQaCjoUAmBbAfrDfw6VF4vUQcLgWEGrYJ8B9&#10;0dMgetoFYKoD9wvrTuA+oe4HRABn3pTl8hQOvhcsMFRWihYPEH64/zgnHD/eBwEEjwZWd+VaFGpV&#10;0fqCY3FvAf4NYfpm/bJPeTEwfG9a4n7qmAqA7x7EDKZJcM9wf9ojiPL/jNEyChm9+uqr1Lt391lO&#10;vKX44ccfydXVlc4991yZqujgdEsBAVIXva9axgi4xOre7J1sX7il/8hLLOlmFbvmGz9O5joAGkxr&#10;6CXAa/avYwGCeAuNh6cf139wVaWts1c8a1adrLHGVWgieiTRsOMeIPfIU9QWw+iueeXQQlONBEYL&#10;ngOAwjts+FV8Agwk+jpATosLGHIEP9YnHkBt8WBb4RLA6ECUYCRuWy66LrB/HBMCFeGJAJjD1sWl&#10;4II/Ur2BpsKxIlUlHEugQWAiDDquDYwUriFG0PA+4PU8yjcMKoxn7bRPfo9hqLM2mqIDr4VY0NkL&#10;mAKwFSJ6lA8PB64DxEx94PUw3jhWiACkR+L9MJx4jo9LBX3CO4AaINgOMcDbVxhiQnmWUGsCwgge&#10;E1T/RMChFg+4nzgvHDOOCR4HfC57UQwRGhyRwOLCNu0Uoqs2+ppCqMKwoxgXBCE8VDoDpTlgn5YF&#10;vozvHs4bwhjgPOBZaSvuuvtuyszMpOeff55iYmLUVqGhfP311ywcLr6o/nRvoWPRbQVEdVUF/3CC&#10;Gi9jlFBiGjeX4HE0+OhbucDUwLHXculrgGI6axZaa0qYRvhay7QGlvteOfsFKtlvXecB+0g6/hVL&#10;/Qes9Lkz+9DVFvFjPXD0lRQ55G5LtUykcm6acw9lZ6Rwv7lAKCCNEK52GGZE+WvxACEAA6hHyw0R&#10;D+y9UOIBz8MoIGui9hQEjD5GpzC0hwOfh9EpXof96akUbaAgJA5nWJsDzgkGFXP1GCmz98EwfDDo&#10;GGUjtRTokT0bZKOtpyN0EKMG78F0jb6etd/H0w9KiOD9mPpgIWK0UezrSGC/EAbwyiAAE/dUT73A&#10;84HPRpAmvAM4B9xjTutc8zbfH3wO3gPBCGGEzBdbMYjX4/rjeRh8LkBmGHwuYW0IORdXT/4+QFwA&#10;3G/2aNRFpTnthusDoaO/R1jzpLnTC/D6YJ8I+sR3BVMYEE26WBWA+Gtt7n/gAcrNzaWnn3qKIiLq&#10;DiYV6gdBpRAOCDIVOhfdVkAA/HjuSVOeCC+V5la8iZz8h3KBKZcga4oVRjoaTFkgq8FZPY8piTWL&#10;PuQ28PENocSh59gVqcpe+Rzl5WxSPZNQQ2BgRVDEYLiEWOsvFG39nFM596u1DVoKGGOMMGEoudyx&#10;Fg8qcwKwQQtKPKx4wDa4n7V40M/DsOH9SK1DxD3HLDj7HHFeH8Clj/3DgGN/tlMp2Ka9QDjm1oC9&#10;EIZBwudglA1BBcMI4669D3pkr0fa2K4XwbIF0wG23gfEKcCgwdi5hR3Hf/AEAD1thOvGhlBtPxIQ&#10;Bvy5KoMEHgF8lvZ86AJVgNNEDQGD4wUQe/AIaYGjsyr0PcfUCDwTeB7iAVkcOE+8BmW44Zmw/T6g&#10;HoXO2qiNrqgJ7xK8GHgfPAbs4dn4CT/XVPA95imMGWY9FxwHRKgWsYiHwPRMa/Hoo4/S7t276fHH&#10;HqOgoEOXqBcOz/vvv8/C4ZprrlFbhM5GtxYQID1tAWdTOJSpanjeffnBodz8cQXVhavI2zeYHJ1c&#10;uL6DnrIAuze+Z1kIKzQingaNu576TniOPNVCWeX5cyn171to544N3Ac9+43laY0ehsDQAZUAwZ3r&#10;/7mdtqybqba0PDASmM5AbQKk1tUWDzAu+BEG9YkHbeBrPw/jDlcyDA48CmxwjZGhfu/hwKgWXg1H&#10;Zw+7/emgOxg8gJF1a4DP07EiMEyYSoFB0rEPtl4ETD9g9I3jgzhAmWcNrgnm/bVx1sWesB2jfqCn&#10;c2C4EesBcN1x3bRoagi4b3gPpl9wPxEDAO8DqosiSBPHCrFjmybKx2cYdQgaHL8u/6zFA+4BxB+q&#10;gMKLBGGAe4zpGggTXaBJ31OIO7y+PvQUBpZj1+IB5wrvBkRQc4BXUAt7LcRwXJiu0fEQ+nvTkjz8&#10;yMO0d+9eevDBB8nHp3XSi7syCCqFcLjpJvsVhoXOR7cXEADZFMtnPMKeBE2Nq1lt0KFiLzn6D6F+&#10;E56nIZPetdR3APBeZKgCVH2N0WWPEcaIJ9A64oG4SF38sSE+Anklz6Rh53PUe2C/ayzTGuBg7nTa&#10;Mv8BDu4sPVCktrYeMDw6JgKGHj+4MDQYAcMtjx/h2uIAYASN12MOHYWMbJ+H+MDIFa51bXAwmm6o&#10;QdSBljBk2B9GkNgfIv4xf45RfWuDETpnmRgGGcYemStw77NQMMQQpglwnTD9g2OEex9BjPr6AJy7&#10;Nqg4B+wDYgQGXoPsAFxLxKDg+sDtjmwM3Bdcx8aA92AErg0lBA1EnPaAwJui4yBwHgiAhPFmcWYz&#10;bQFwz3GeKOqlvUga3GeIIUwP6PPF65HZoQVoXUCMARh3ZLPg2BBLgeXStTjEsTQF3AfcD1w/LR5w&#10;TPguQbhCJMGD1FLcfc/dlJeXRw8/9DB5ebX86rBdmZqaGg4qhXBAkKnQNRABoTG+4PAkrJ1xK5Vk&#10;Wms31LgEqNah+IYO5LUwIAp81OgSoKw1sjyCEq7l53qOnsIreXpE2S+QU5zxHXsc1i77ilc6bEu0&#10;4UHwHiL1dQEtFPVh8WAYmtqeAJ2RAcFh68bG6yE+AH68MfLTKZkNAUa2ojDVYsh4GkRlcwBMqSDI&#10;DyAItDXBdYHw0ZUVYWTZxa9iGuB90KN5HJdtkSJcB4B9wLDB4AKIEYyWtWiDtwUxHXgdhARG55ZY&#10;D0NsNBbcAxhLZFogRgHTGrh+2kDrkb6ueMnGu1bMA44DIgceB3gvWJSoNSpwn7W3RN9T3COIJXir&#10;cK7AdpVVDeJfIMgAYihg2PXn6zTOpnqVcF1xP3AMuAZ6+qsxwrUhXH/99bR161Z66smnKCCg/t8D&#10;4VAOHjzIQaVubm509932SwoInR+HyZMnczoAgoBmzTryIk0tTUVFhfGj6aJ6HYvImGQKDE0iN5uV&#10;OJtLRf5c2pWzos7aD+0FDAgC/zBa01UQ8aOPFDhEsWPuGpUG4cKHiMAcPmIpYDz1exA/AOME44of&#10;88YAVzki8mEEYYwwaoahQY4/PA9sFA1gMDDSxuvaAhhVBPrBqEJQQBjhfPVoF3UUMIWAFTU9vIIs&#10;AZC28QAwoJgGgXcD5wahZnttcU76WgLM6WPevjnnqe+nPnbAhty4T/gseCngGdCpl3z/1DHt2DLP&#10;Mv2C/SDWh8WUuv8oE43luLFviCp4mnRwa10VV3mKxNmHp3X0PcY0iU4JxfVAMLOOz2gofG+M7wan&#10;JRuiF1MYCOREXAWOT4Pri+Bh22yRhnL2OWfTA/c/QIMGDVJbhIayf/9+Xh3z8cdN4S90TURANBAs&#10;nhUY2pO8fMLI1SOYnF19eb7ewfgP1DgYLQc4dJwtpadBTVEqHSzdSSV702l7+kpj1HVQPdNxwegS&#10;Cz3B9Q6DhhEyRqVIP0TbFhgFuOQbawBsgTHADz1ECAwbj1griy3ub1vaUkBo4HHx9o/hNMeGZILA&#10;MOO6YMpDG2OgDXJdaCONWhS41oixaKwQOxy4pxBkdXG4+wcBUN8545h1kKQWB7Vhb5YhrGxFFdDv&#10;RZaO9mQ1BpyP7TL8Gi2KNCichZVpG/P9HDFiBMc3nCpLajcaBJW+/sYbnJEidH1EQAgdAhhX7cqG&#10;K7wljWdrot33GAW3pNtcaHv8A/zpsUcfk+C+JrBz50567fXX6YXnn1dbhO6ACAhBELo9N9xwA6dj&#10;BgRapz+EI7N9+3Z69bXX6LVXX1VbhO6EBFEKgtBtGTVqFM2YMYPn60U8NJwtW7dyNgVKdYt46L6I&#10;gBAEoVvy9DNP07///kvHHGOWmReODBYHwxRPUmIi13MQujciIARB6FacOmkSpaam0l13mqnLwpFZ&#10;s2YNV4xERgoqSAoCEAEhCEK3wNXNjYsZ/fzTT9SvnzVTSqif5cuX8xoVw4cP5zUrBMEWERCCIHR5&#10;Tj7lFFq9ahXdeOONaotwOBYuXEgXXXwRjRkzhlfJFIS6EAEhCEKX5plnnqFff/mF4uNbZzXXrsSc&#10;OXPo3PPOpQkTJtCPP1gr8gpCXYiAEAShSzJ06FCaN28e3XnnnWqLUB8z/plBp59xBp144on026+/&#10;qa2CcHhEQAiC0OXAVMXixYvpqKOOUluEuvjjjz/opJNPpkmnTqK/p01TWwWhYYiAEAShy4CidMgS&#10;QLCkUD8//fwzr4x59tln0+x2KCAodA1EQAiC0CUYNmwYLVq0iLMGhLr59ttvWThceIG58JsgNAcR&#10;EIIgdHogGhYsWEADB5qryQr2fPHFFywcLrvsMrVFEJqPCAhBEDo1Tz75JE9bODrKz1ltPvroIxYO&#10;V1556FLrgtBc5F+cIAidEncPD/r6m2/onnvuUVsEzTvvvMPC4frrr1dbBKHlEQEhCEKnA5Uk58ye&#10;TeecfbbaIoDXX3+dhcOtt96qtghC6yECQhCETsWEiRNp5syZXOdBIKqoqKCXXnqJhYPUvBDaEhEQ&#10;giB0Gi666CKa/vffFBoaqrZ0Xw4cOEBTn51KXl5edN9996mtgtB2iIAQBKFTcPPNN8uCTgaFhYU0&#10;5YknyN/fnx55+BG1VRDaHhEQgiB0eO5/4AF6+eWXVa97smvXLnro4YfZ+/KkISAEob0RASEIQofm&#10;qaeeoscfe0z1uh979+6lhx95hOJ69qTnnn1WbRWE9kcEhCAIHZYXXniB7r77btXrXhw8eJBrXPTs&#10;1YuenTqVyo2+IHQkREAIgtAheeWVV+i2225Tve7Fa6+9Rr3j42nKlCl0oKREbRWEjoUICEEQOhwQ&#10;DzfddJPqdR+++uorGjhoIN11112Un5entgpCx0QEhCAIHQpMW3Q38TBv3jxeVvs///kPbdywUW0V&#10;hI6NCAhBEDoMTzz5RLeatsjJyeFy08cdd5wsqy10OkRACILQIbj3vvvo3nvuVb2uD9JSExITecEr&#10;QeiMiIAQBKHdwSj8iSlTVK9rgzLcY8aOpXvvvZfKSkvVVkHofIiAEAShXTnn3HN4Eaiuzv79+3l6&#10;5pRTTqHly5aprYLQeREBIQhCu/LF51+oVtcFy44ju+J///uf2iIInR8REIIgtBtpmzaRk5OT6nU9&#10;CgoK6Morr6QrLr+csndkq62C0DUQASEIQrvw+x+/U8+4ONXresDrMGToUPrii67vYRG6JyIgBEFo&#10;c6ZOnUonnnCi6nUtysrK6MYbb2SvgxSDEroyIiAEQWhTzjv/PLrjjjtUr2uBDIvhw4fTBx98oLYI&#10;QtdFBIQgCG1GeEQEvfrKq6rXtcCqociw2LRpk9oiCF0bERCCILQZL774IoWEhKhe1yA3N5fOPuds&#10;evzxx9UWQegeiIAQBKFNwDoP5593nup1DaZNm0ajx4ymP37/Q20RhO6DCAhBEFod/wB/dvF3JV58&#10;6SU644wzKCc7R20RhO6FCAhBEFqdKY9PodDQUNXr/Fx77bV0/333qZ4gdE9EQAiC0KqMGj2abrjh&#10;BtXr3KRnZNCEiRPpk08+UVsEofsiAkIQhFblwQceUK3OzZw5c2jChGNo4YIFaosgdG9EQAiC0Gqc&#10;ceYZdNJJJ6le5wXVJE888UTKzclVWwRBEAEhCEKrcdedd6lW5wXBkljPQhAEe0RACILQKmCZ7lGj&#10;Rqle5+S++++XYElBqAcREIIgtAq33HyLanVOsJ7FSy++qHqCINRGBIQgCC3O8SecQOPGjVO9zsdl&#10;l10m61kIwhEQASEIQotz3bXXqlbn49xzz6Vvv/1W9QRBqA8REIIgtCh9+vahs846S/U6D9XV1XTG&#10;mWfSb7/9prYIgnA4REAIgtCiXHHFFarVeaipqaEzDdEz7a+/1BZBEI6ECAhBEFqUSy+9VLU6D2ef&#10;cw79PW2a6gmC0BBEQAiC0GKcdvppFB0VrXqdgwsvupD+/ENW0xSExiICQhCEFuP8885Xrc7BVVdd&#10;RT/9+JPqCYLQGERACILQIri4utLZZ5+teh2f/95xB33++eeqJwhCYxEBIQhCi3DG6aeTu7u76nVs&#10;nnzySXrzjTdUTxCEpiACQhCEFuG0005TrY7N+++/T1OmTFE9QRCaiggIQRBahM6w6uaMf2bQTTfd&#10;pHqCIDQHERCCIDQblK0ODg5WvY5JVlYWXXXV1aonCEJzEQEhCEKzmXjssarVcbn2uusob+dO1RME&#10;obmIgBAEodkcc/TRqtUxuf+BB2j2rFmqJwhCSyACQhCEZoH0zfHjx6tex+O333+nF194QfUEQWgp&#10;REAIgtAsxoweTQ4ODqrXsSguLqY77rhD9QRBaElEQAiC0CxGHnWUanU87rnnHsrMyFA9QRBaEhEQ&#10;giA0i+FDh6pWx+LPP//kmg+CILQOIiAEQWgWQ4cNU62OxcMPP6xagiC0BiIgBEFoMoFBQRQbG6t6&#10;HYfnn3+eUlNTVU8QhNZABIQgCE0mecAA1eo45OXl0RNPPql6giC0FiIgBEFoMomJiarVcZj67LNU&#10;VlqqeoIgtBYiIARBaDL9+vVTrY7B5s2bZZVNQWgjREAIgtBk4uPjVatj8PLLL6uWIAitjQgIQRCa&#10;TK9evVSr/UlPT5e0TUFoQ0RACILQZDpSBsabb72lWoIgtAUiIARBaBIRkRHk6uqqeu3L/v376Z13&#10;3lE9QRDaAhEQgiA0icjIKNVqfz744AM6WFameoIgtAUiIARBaBIREeGq1f588uknqiUIQlshAkIQ&#10;hCYRFhqmWu3LzJkzad3adaonCEJbIQJCEIQmERQcrFrty1dffaVagiC0JSIgBEFoEkGBgarVfpSX&#10;l9O3332neoIgtCUiIARBaBL+/v6q1X788OOPUrZaENoJERCCIDQJH19f1Wo/fvnlZ9USBKGtEQEh&#10;CEKT8PbyUq32oaKign777XfVEwShrREBIQhCk/D09FSt9mHatGlUUV6ueoIgtDUiIARBaBLu7u6q&#10;1T78/fffqiUIQnsgAkIQ2pHgsJ4UEZ1EfoER5OTkorZ2Dtq7jPXMWTNVSxCE9sBh8uTJNWjk5ubS&#10;rFmzeGNbgnlMF5fO9cMpCC2Bi6sHDTy5/gWgqvevJ4fqSqpxcCRH3wFqq0n1vrVUVV5EFWV7qawk&#10;j1zcvHl73vbVVLR3J7dbm2XLltGgQYNUr23ZvHkz9e/fX/UEQWgPxAMhCO1EXL/xqlU3jj5J5OA3&#10;8BDxALDNJXgseUafRoH9riafuAv5L378M5Q45Cz1qtalqqpKtdqeefPmqZYgCO2FCAhBaCd8e17M&#10;jzVVxfzYUnj2OJMGjbtR9VoPeA/biwULFqiWIAjthQgIQWgHeiUeo1pEDk7m9AOo2bdetUxW/Hol&#10;lWb/oXomDqVZVLL9Fzqw4zeqyJ+rttrjHDiSevYdo3qtQ1k7rn65eMli1RIEob0QASEI7UBAn8n8&#10;WFHwLz+C6qI15OCbpHpEezd/TGGRfckjapLaQlS5Zykt/+cx2rjqZ9qw8kdas/hj2rftS/WsPYEJ&#10;15KDo5PqtTylZe1TAbKgoIA2b9qseoIgtBciIAShHamqtBphR7+BqmV6Hmqqqyh6+P1qizHiz51O&#10;KfPfJqrhuGfy9Q+nweNvJt9el3C/LhKHnKNaLU9xcYlqtS0rV65ULUEQ2hMREILQxvQdeCo/Vhel&#10;kHvESdzWVO1dTqv+uI4Sh57LwZGawi2f0rpl1lUneyaMpz5HP0NOAcPVFvM1EB65KS+rLUQeUadS&#10;aEQf1WtZ9u/bp1pty+qU1aolCEJ7IgJCENoYn7jz+RFpmLZU7F5IG5Z9QgPHXMfZFZodK6bS1vWz&#10;ue3m4WM8fzUF9r2K+6Bs5wxaM+0my2tyMtdQWc40boOovtYpkJaksLBQtdqWtalrVUsQhPZEBIQg&#10;tCGxfUapFpFLyNGqZXoe8jL+pQEnvm7xKlTtWUapf99Medlp3O/RaygNOOE1cgkex32Qt+ZVWrf0&#10;S6oot06FeHoHkLO7daltR79BFNcKAZV79u5VrbZl3bp1qiUIQnsiAkIQ2hD/sCGqZQVTGfsK1lD0&#10;sPvUFqID23+h1fPfovKDB7iPaY/QAbdyGyAeYsVvV9OODHt3fkz8SEo89iXOwrAlKOFa1Wo5du/a&#10;pVptS1qaKagEQWhfREAIQhvh7Rt8iGEHB4t3UIDNlMSuDe/QhlXmMtXIosCUhZ72APlr3zDjIWqq&#10;1RaT/iMuopCk+us/9Em2j7doLgW7ClSr7di6dWu71p8QBMGKCAhBaCOie6lphP0bzEdQssWaplmc&#10;RtsWPEyZm80aB4GhsTT0tPctUxYH82bS6j+uo+3bVnBfg1TP4cc9ZBeQeXDnP5Ty1420Z9OHagsK&#10;V11Erm4tt4Lmzp15qtV2bNmyRbUEQWhvREAIQhvhFXM2Px4osjGCXvH8UJ4/h1bMmkp7d+/gfmz8&#10;SOo56jFugz1pH9DaJZ9TVZX96LvvwFM41bPGq7faYsZFrF36BVVWlFFBzka11SS+/ymq1Xx27myb&#10;NTdsycjIUC1BENobERCC0AbE9FaBkYUrydPPFA0aZEykLv5E9cx4h2CbqYjty56m9LT5qmcSFtWP&#10;hh17H/nEXaC2mHETSOPUcRFu7t7UZ4h9jQiP6NPILyBc9ZpHTna2arUdmVlZqiUIQnsjAkIQ2oCA&#10;cDN40tkrjsgnkdugJPMHWrf8G9UjSj7qCrt4h7Q5d1F+rn3VxX6DJpkBl979uF+zfx1tX/6MJW4C&#10;RPTozxkdjn6D1RYrMX2OV63mgViEnJxc1WsbsneYHhpBENofERCC0Mpg2W7nIDP+ocbFml6JEtQb&#10;U37ndmBIDA074yNyDZvIfZC+6BEq3rdb9RCEGUSDj76VvGPPU1uI9qd/Qytnv0D5OZu4j6DLpKHn&#10;UOSQu7hfF67hx7WYFyIrK1O12obc3LYVLIIg1I8ICEFoZfoNMmMfaopNIw/2Z3xLm9fO4DbHO4x+&#10;nNugcs9iSv37FtpTsF1tIYqOG0z9JrxATv5DzQ0lW7nA1KZUa8EopHAi6NIj+nS1xYydwLRGwbo3&#10;1RaTyDhrPYrmkJnZtgJiZ17bx10IglA3IiAEoZVxdPHix6qDZuGlmv1ptGnNX9zGdIRtvENxxneU&#10;Mv8dKj9oXWeib/JJFDbw/1SP6GDONFox80lLgSnEOgwcNdkuhROFqTb/e58ldiJr63IqzzcrVQIs&#10;+d0SbNu2TbXahoKC9qk9IQjCoYiAEIRWxN3Dh1yCzekL56Cj+HH3jjn8mDzqP3bTEXmpr1Hamj9V&#10;zwSv8el5keoZBnTdW7TWJmYC3ouBEx4jl1Dr8uCY1lg9703aV2ifZnmwxL4f12e0ajWdthYQ7VW8&#10;ShCEQxEBIQitSFxf07CX58/lR5C7PZVjGVxDJ3C/et9a9hbsSF/FfRAY0sOMiVCvqdy9iNb/cztl&#10;bV3GfYDCUfBeVLsGmRv2b6CsZU/ZTWuAwOBoGjLhDjshAoISr1OtprO5Desy7G2n0tmCINSNCAhB&#10;aEW8Ys9VLRMIgeQT37DEMpTv/IdWzXnRzluAlM+eo6eonpmembLgXSo9YC6+FRzei4Yd94Bd4aji&#10;zO9pxeznqCDX3qD3Sjiaeo55ghx9k9UWe5pbnXLzZvsMkdZkXzut/ikIQt2IgBCEVsLLR3kGDFzV&#10;FINzkHXa4MCO3yh16ReqZ4LCUCH9b1Y9Y9S96UO79EwIgtiRDxs7N5foRjwF6kSkpfzBfQuOTpQ8&#10;6goK6Hul2mCIlbzZvGpnWY4ZfwFQnbI5FOTnU0FB25S03r9/v2oJgtAREAEhCK1EWFQSP1YXWqcm&#10;NKWGeNiw8kfVM0k+6nK7wlA5q16gbRvnqR5R/+EX2gmCkqyfaeXsqYfUiWAPxWnvG6LFmhJasP5t&#10;Sl3yKa/auWWtfZxFc2MhNmywKc3dipSUWANLBUFof0RACEIroY2/o7P9+hNYSXO9jXjA8ttDj7mD&#10;XMOOVVuINv97P+VuN5ethidjyDG3k3vkydwHKFe9cfUvqmclcchZpodCUbrjd1r1x3WUtWWp2kJ0&#10;sKyYDhrHoAmIPHSBr8awfv161WpdSkutS5YLgtD+iIAQhFYAC2EhCJJRFSNB5e7F5kqaCpSkxvLb&#10;Dn5mjEJFwXxa8dtVtK/QrHcQGTOAEia+QI5+g7iP9MwNM/97yDLewWE9+fNs0zPXzbjNECo/UHWt&#10;9TPArhyrVwTVKlGkqqmsW2cKndamXFbhFIQOhQgIQWgFwqPNtS9qk7LwPdVChsYYsyS1omT7L7Rm&#10;0QdENTXcj+9/HEUMvpPbADEMSM88UFKotpj0SjyGYo96RPWshajKSuuPGThYZv9cWA9ToDSF1LVr&#10;Vat1qSgvVy1BEDoCIiAEoRXAolW1QWlqqqnmNsRBUMK13AYIltxoEyyZPPJS8ut9meqZmRiIYahN&#10;/xEXU0CfyaqHuIgfDylEVRvEPPQa+6TqmfgGWtfnaCxr1qxRrdbF0Ul+rgShIyH/IgWhhUFxp9rk&#10;r33DUpo6YdBpduIgd/WLlngJrFHB9R/C7Re8Ksi1N9KIm8Dr3CNOVFvMQMmNq39TvUPBOhkDx1xb&#10;Z/0Hx4C6PSYNoXj/fkpLM6titibOzs6qJQhCR0AEhCC0MAERI/ixco8ZuFieP4e2b1vB7aSh59rV&#10;hti24CHKyTKnAKJ7DqH48c9wG1QXWuMcEBgJwdBv4KmGCLiG4yZsyVj8mF2gZG1CI+J5nQxdFRMc&#10;3PmPaplExTV9GmPlqkMzTVoaVxdX1RIEoSMgAkIQWhBfv1ByUqN550DTE1FZZsYsDBh5qWVqA+IC&#10;2RF7d2dzHwWdwpJv4zZAmmfZ/izVs+Idd74hAsaqnhkXgcWydufXv6hVr4Tx1GPEg6pnCJOi1Ybg&#10;eJzWLv2CPSOaQLXkeFNY1QYCwt3dXbUEQegIiIAQhBYkPNYUD7YLV2Vu+ZcGjr6K3NS0RNnOGZQy&#10;/21LdgTWu7At6LRn04eUlvIbefY4Q22pm8Itn9YZF2ELx0j0vUr1iIq2fk6r5r5qCI4M7mvPCOBi&#10;Vw5N+0lYscK6n9bCy8tclEwQhI6BCAhBaEF84s7nx8qKA/wI+g65hFxCxnO7JPMHWrf0S26jWuTg&#10;cTdZ1rsA2Sueo/SN86h3krUmRO2pBgAvwtb1VpFSG6x/YRsjUbVnGW2cdSdtWTeT+/URF28u+NVY&#10;li9frlqth5eXt2oJgtAREAEhCC1EeLQ1k8HNI1S1yDKlsXfzx7Qx5Xdue/sGc7VIp0AzXqK6KIU2&#10;zLqDdmabVR31wlfYXl526CJSqN3g6lb3iDy2zyhe/0JTkvUTrZ7/FpUU71FbTJycXGjweGvZbOAf&#10;bq7R0VhKDxxo9WkMPz9f1RIEoSMgAkIQWoiQSNP4Ir5BCwPNrvX/o20bzBU5UTyq34TnuQ1QFXLV&#10;3FfoQLEpFHr2G8ePID9jlsWrUVFgLWsN4vqaXg1bEoecTcGJ16sePheZGb+qnhVkewye9K5F3GjQ&#10;9wuIUL3GsWTJEtVqHQICAlRLEISOgAgIQWgJHBwsqZc6eFKzM+VlytxiGteY+JF2xaOKtn1Ba20q&#10;U4LAflfzY01RKlVWlHEbbEn9iSp2zVc9eCkuND7W/Cfs7ulLg8feYBc3kb7wYeNzD83MqJ3tUbF7&#10;IVH5LtUznu99tGo1jtYWEA7GNQ4IDFQ9QRDaGxEQgtAC1Lcg1fZlT1F2plnDAZkWIUk3chtgPYst&#10;a+3jG2yX187Pmk2hMWbaZXXhSvZQZG+xj2FAWidW6Ox//KvkFGTGL5TnzeLMjD27dnDfloTBp9tl&#10;e5Tl/k1rFrxHWav/p7YYYiTyZK4z0VgWLVqkWq1HSHCwagmC0N6IgBCEFiAgXE0FHDTXsAB7Nr5H&#10;+blbuI0UTttMiy3zH7Rfz8IYXQ8cNdk+G6Mgw7IMeGGeGV+A7ImDeVYRgZoStit07t30EaUu+Uz1&#10;rPj6h9GQo28jr5hz1BYzJmPdsq+5XbBzK3s8NHH9rEGcDWXbtm20fbtZLKu1CA0LUy1BENobERCC&#10;0ExQ+8HR36yhUFNWwI8VBf9S+qaFvJImVtrUKZzYjsWyivbkcB/wwlunf0guSiyA4szvqUdva9Gn&#10;7AxrgGLONjOWojY7VkylbRv/VT0rvRMnUJ+jp1qOEWSveNYSk6HZk2P1IHhEnUZu7o3PeliwYIFq&#10;tQ7h4SIgBKGjIAJCEJpJeIwZPFmxa6FlVc28zAUU03s4r6SptxVn/kBrFn1kWSwLxMYfRT1HPaZ6&#10;VnIzl5N37Hnc5kwMm7UtUBK7It/e+K/4/RrKy7YvJ41MD8RF+Pf5j9qC+hRzaaXx2p3ZG9UWKwW5&#10;9u/vmdB4L8T8+dYYjdYgMiJStQRBaG9EQAhCM0EwI8BaE6Bm3zoKikimkP7WFElkYaSpFE5NwpCz&#10;KDjpBtWzgiW7A4JjVc8QI+mH1oHISbcXENGxA1XLBCt9ItNDx0WAPWnvU+rij6mmukptscHBgRKO&#10;fVF1TLxiziYXVw/VaxjvvvuuarUOUVFRqiUIQnsjAkIQmkFIeG9+rC5MIedA01g7+PbnKQDNtgXI&#10;hrBmKLi6edKgcTeSV48z1RZkY6jiUgZ7d66gwCgVPFmUYlkrw5ZdeensTdAEhg02G4aIST7qcruV&#10;PqsNQbJ57r2Unlb39AKmYAaPv0X17OmdZF2sq6G0ZhxEj5gY1RIEob0RASEIzSAkUhluB/PBFlR/&#10;XDPtJtq725oNgRoQySe9aUn1rN6XSpv/vY+cnNy4D/bvyyNHP3Nhq7yMWfxYF7kZ1ngHl9CjqWe/&#10;sVycyjXMOvWwzxAmq+a9SfuK8tUWe1B0qs8xz5KTv7WAFI5J4xVzFjk4Nm4VzH//PTQOo6WIFQEh&#10;CB0GERCC0Az04lja4GuwGBaqP1aUl6otZjCjbQ0IpFCumvMS7SvMI2+1QmfV7iUU0cMUFzVFayhH&#10;pYDWxa6d26i60BpcGdjvGtUywQqdm9fOUL1D6T/8AruiUwjcRPpnfq0pk/ikiarVMObMmaNaLU9c&#10;XJxqCYLQ3oiAEIQmUtfy1w4lWyjdMNzrV/6otphgUSvbYEbbFMqwyL78CCoP7uU6DGDvzvqX59bs&#10;33Xo9MaB7b8edoVOzvrAOhmRp6gtRDkrn6e0lD+4jboV1fus+/XtdYlqNYxPPvlEtVqekJAQ8vXz&#10;Uz1BENoTERCC0ETqWv567cLXaI+N4Q6L7EdDJtxhWdQKYMEs2xTK0B7WQEc3JR5AetpC1aqfvbu2&#10;qpYJxMOGVT+p3qFgaW/brI/KPYtp7YzbKHfHerXFFDSOvgNUzySmt31p7iOxbt061Wp5+sTHq5Yg&#10;CO2JCAhBaAoOjpYiTxqUrC4r3c9tL+9AGjDiYooefp9hjM00TmRXrP/ndsuCWSAyZoBdzIKmnFfg&#10;tKZ71ge8DLs3WDMfXDzrqdTo4EADjrrMbmnv/RnfUMr8d+igOmYQHN7LOOb7Vc9KQKT9mhlHYubM&#10;w6/62RziRUAIQodABIQg1EFYeDgNHzGCzjzrTLrxxhvp8SlT6O2336bvvv+eZs2aRe9/Zh9bMKR/&#10;GKVvXk7l5eX04fcpnBLpZuN1ePbeY2jpzJepqLCASktLaUNaJt3y0C8UMfhO9Qp7evVwoUGDB1Nw&#10;SIjaUj8ZmxdR5W6zCJRLkLX4lCY0si8XqnILO05tIcpd9TxtWjNN9UzgeYgd+bDq2eMcMJLrSjSU&#10;v6bZ77sl6dvPOuUjCEL74TB58mQe5uTm5vIPY1tTUVFBLi4uqicIbUdgUBAlJSVRQr9+1LdvX4rv&#10;04d69+rFgXoeHoevf3D31Lk0f7k1u+LJO8fTcaNj6KFXFtDM+RlqK9GkY3vTHVcNJ093aybD2s27&#10;6Nr7/1Y9Kxednkhf/2Z6JxZ9fyk/gpKSEsrKyqL09HT+27ptG23ZsoU2b95EW7eYUxhYXVMvkJWX&#10;+hrtSDeDK+OTjiW/+Mu5DZD6uW75l1RdWa62mGAp8qih96ieGeDp6OJFrsHWlUFLMn+wLEfeEPLz&#10;88nf31/1Wo7vDRF3ySWNi8sQBKHlEQEhdAuioqNo2LBhNHToUBo0cBANNP569IhWzzaOfcXldNLk&#10;71SPqFeMPz108yi66l77Ufejt46hk4/pqXomS1Ny6f+eOPTf2TtPnkjXPzSd25PPHUDXX3xogGZd&#10;wOORlpZGGzZsoF9n5tPW3QHkWr6FFk17ipKGnmvJEgGFmz+hrRsOzZCIjEmmiMF3qB6Ewo+GUPiN&#10;20nDziePqFO5DRCc2VA+/fRTuugi69oeLQXiK4YMOTT+RBCEtkWmMIQuycCBA3nq4dPPPjNG6psp&#10;fVs6ff/d9/TA/Q/QpEmTmiwewJzFWaplkhgfZCcexo2Ipl/eOfsQ8TBnyXY78TB0gHVdh8rKatUi&#10;Om6stQrlkXB1daXk5GS64IIL6L67TGNd7hrPWRa24sFlz/d1igcs7W0rHrAYlxYPoLq6QrVM4geY&#10;a3o0hL/++ku1WhZ4jRydzKqfQvuCImRYQdb2r7HVS4XOi3gghC5BdHQ0nXDCCTTx2GNpwjHHUHh4&#10;uHqm5bnj6Tm0aGW26tmD6YrzT+2nela++zONXvpwueoRPXPXePpu2iZauTaP/nNOfyopq6TvjdcA&#10;2+mLxnLXM3NowQr7Y/v0xUnUJ9afioqKaMXKFbRs2TJaunQpZewoJddo62ft2vAOZW5erHpm3Qrb&#10;1FNNY7wQ8JC0BiNGjKCUlBTVE9oDZOaEJvyHapy8uO9wMI/I2Zv7+9K/ps2ph07TCV0LERBCp2X4&#10;8OF06qmn0imnnMLTE23B3n0H6dSrvlc9e56/bwKNG37oWg2vfLSCvvnDunjVm48fT/16BdLxl3/L&#10;/WfuPpruf96s3vh/k4fRRaclcLspLFqZYwic2dweOyyKXrh/ArdrM3NRFj304jzVI0oMSqXF837l&#10;2AqQMPgMXgujLgq3fEpb15ufcST+/PNPOv74hnstNCUHyum+583jW55qXSK9LgrWvUVZW5epntAW&#10;9Eo4mpeRr9y9mA7syyA3zxBau+RziujRn6L6nkXkHoFAGkqZ95JdMTWhayFTGEKnApkRTz31FM+D&#10;L1y4kB566KE2Ew9gzhL76QuAqYivXjntEPGQk19Mt02ZaScePn9pEg3tH8YGXLNh6x7VIjq+EdMX&#10;dTF6qHW1yvEj6p6mmbN0h514eHPKCfThO1Np/fr1LCCuuf19O/GwfcVU1TLxj7+CnF2spbcPx7Qm&#10;ZmPgmuzIK6ajBkXQzZcNoftuOIofwWVnJdH5Y3dT5tInyKGqhIKjrYGeQuuDKYrA3hewx2H/7g3k&#10;E5jE4gHTFx5eQbR85lOUveZtqvGKp6QRV6h3CV0RERBChyc2Lo7uufdeWrFiBS1csIDuvvtu6tOn&#10;j3q2bZm92H6hKEw/vPnY8RQXbV8dccb8TDr3pl9o2Rpz9DxycCT9+f651DvGzEqYNjedH8GnP5pV&#10;H8eP7EHBAc2fP77nerMUdvr2In60Zf6KbLr/OWsRqw+mnkxDk0JVj+j7fwpo1TYzvgAejI+fPooe&#10;e/D/qKf3St6m6ZM8SbUOz2uvvaZajcfPy5XFAv72F5fTxz+uo9cfPY6FRIVjLMUNuo4qCq3rdght&#10;Q1y/o3maoihnNgXGnkpZab/Q8OMepKqKUtq20fSkhcaM41LszkGj2FshdE1EQAgdlrPPOZt++PFH&#10;2rxpEz35xBMcLNie7NpbSstSclWP6OWHjqUbLlGLaSnKK6ro2feW0SOvzFdbiK44ZwC9+tBECvB3&#10;5/7sRVm0al0et205cVzzvA+aM483Cy3B84GMEc2i1bl09zPWQMpPXjiVkuKDVI/of1+l0Hd/mt4S&#10;CB5MyfTrG0/XXHMNffbhC7xd4xl9eoOD5dasqX89j8ORlr6HpzIeeGEe/bMgkz574RSKCvOmyXf/&#10;RW7eoZQy+3H1SqEtgccBePrGsYiI6Xcm7cmeZxEPKFjm4h5MK+e+zCLCJyiRtwtdDxEQQociKDiI&#10;7r3vPtqYlkbffP0NnX6aNZOgvZm9xN77MGpwhGqZIMvimIu/pp//3qS2GCPwR46jGy+xpmQicPIB&#10;m+kDW44f0zICwtHBgc48wRQR36tjgSfkjietMU5/fXQe9Y0LUD2iz35eT5/8YHpCRgyKYMFj7MZC&#10;4b6DqmXl9ff/oY8//pguvvhitaVu/prW+GyMxN6B/HjZXX+Rj7crvfn4cSyGbnpsJnt9rr14GI08&#10;7k4e4QptD6aOnJw9ub1/z3qLeMA0hrt3LMc+gLLiLMvrhK6HCAihQ5CYmMju7uwd2fTElCnUq6d9&#10;CmRH4N+lVgFx/qnWQMcDZZU09Z0llkBIcM5JfWneN5fQiIHWbJCPDAP90vt1B/tdUEfmRnM49Zhe&#10;/PjeVym0JCWXYzE0X7x8Gvn7WGMYIDLe+twsPIVplNceti+tXXawku6zOTfNe99v4oJOWDwL2RZ/&#10;//033f7f/6pnrfz1V+PjILw8XflxpHH97r/hKNqxs5jue2EeTb1rPAuKM2/4hQL9Xehg3kxy8BvI&#10;rxXahvKyAn7M3TadvRA62wJTFX6hwy2Bk+h7RHWcAYDQ8oiAENoVBEDCACEl74YbbiBHx475ldy5&#10;+wAtV/EMYNgAM24AwZDHXfYN/TLDzF4AyKq4+9oR5OxkHcK//ukqetcw5vUxeuih2RvNIUGN4MHt&#10;NrUnMC3Rq4c1XuOvf9PpxfdMUXO0IR6eu8d+vrpgzwGaeOk3tDbNNBq1Wbk+X7WIJk6cSM89+yyL&#10;ieXLl9Njj5uLdiFuBVlejQUiAuIhbdseeuOzVfT5C6fQRqN96+Mz6dYrhtCxIwPI1T3ETB8U2oyD&#10;B4zvQlkuRfQ6kdYv+5S3YQ0VBFZuWv4eiwf0/cOGUWl2wyuXCp0PERBCu4B1HlDkadGiRUd0gXcE&#10;bMtTg149/OnJtxbbZTOcdlxv+uezC2jCUT3UFpOn3l5MX/5qXe2yLjAdsiWzUPWIamqISssq7QpM&#10;NQbEa9Tm1v8MtcsUwZTLlNfMFT/heXi2lnhAjYozrrOu7DlqSCT95xxzlc6Rg8zpm2mGAKkLFPJC&#10;0S6IiQ3rN1BEhP10T0NA/APiRSAept49nn6avoWF2MfPnUIJvQJpwUZzbY7qMhEQbUle1irOsCjM&#10;W8FiAbEwCGjNWPES7SvKZ/GAuAh4KOCBwOuEronUgRDalJ69etJ9995HV17Z8GJEHYEL/+93yso+&#10;NKtBo9fCsCV/9wF6+u0ltGR1jtpC9NAto+nJN8yFrzQ+3m60v/jQGIMjMWZYFDk5ORpio4aFBgI4&#10;YfTr4sJJCXT7ldZ0V9RWwEgeIN3zuXvtVxZFwKVtzMRZJ/ahe68byZ8z/qKv1FaTOV9eRG6uLV8Z&#10;cvR5X1C/noH0jCEecB2R1okpjBzj8ZMf19EtVwyhSy48iwKjjuGAPaHtSBp2LnkGj6D8LT9QaNyJ&#10;liBKW/EQNfBG9lQgrVPomogHQmgTXN3caMoTUyhtY1qnEw9w89cnHk6Z2JtmfnrBIeJh4YpsOvP6&#10;nyziAdMD0z46jw4csC8NDZoiHgA+Y97S7TR/2Q5avCqnXvEAb4GteEjdtMsiHvBcbfGwYetuO/Fw&#10;5XnJLB6As7MjnafiNWDcwd/1eCFaAtTFQOBkZJg3/fTWmRwMOmNBJgdVItAyJulCcnS3lgQX2ob1&#10;K36gA7uWmZUoveLJ3SuERYVezTVyyF1UtmuxJZhS6JqIB0JodYzvGD3y6CMUHdX09SfaE4yE6+KR&#10;28bQKUcfGuyJegXvfLla9YiuuWAgXX2BmYKK6opz6yhGVR8nGAa0qrqGZtkUnmosmFbx8jD/jWGa&#10;5PI7/+A2mP/tJeTkaI3VyM0vpnNu+kX1iO6/aRSdcWxv1TOBULn5sX9Uz6Q55bfr4/grvjMrUt5w&#10;FB0/JoaeemsJp52iLgS23/zoTE71BI0pry20HJi+6NFrBKdqungb/xacvbk2R37WfMrdvk69qvmg&#10;wqUtJfsKeLpEaF9EQAitBlZMfOLJJ+jEE05UWzoff8zZdsiUw4nje9Lt/xlqqeugOVBawa72mQsz&#10;1RaiZ43R/dGqImRt4w1OMgTInVcPJx8vV1qxLo9uebRuw4yqlihMpRmUFEZXnzeAYqN8KTTIk7Zt&#10;L+I6DvBIgIGJoXS5YWjHDbPGPNTex2/vnWNXuArZJAgI1dw2eRhdXEdZbXgBbLM6wGcvTqL42JZd&#10;uhteElSiPPvEeBYLZ5/Uh2tcaPHQr3cghXsX0Ls/F7WagIDhQnVFJ5e6a14UF+6gXXnbpFxzC6JF&#10;iadfDKeEwsNRGwTO1riFkUPJFjpQuJHys1fRrp3b1LNCWyECQmgVHn7kEXr4oYdUr/NS2/twumHA&#10;HjBGxLVZuCqH7nzKuj4E0jeRQRAR6s39X/7ZQlP/t4TbmvtuHEVnHmeO7ut6XosHBFRe99B0SyYE&#10;pk0eudm+/sGjry6k6fPMqYRTj+1ND99k//yeojKadPUPqkf0w1tnUqQ6Ns1/jePHVAiob0lxCJVL&#10;/3toZP0VZ/enGy+1L6rVXCAgIKz2l5Rz7YfhyeGckXHzY4aYgKi4bAhNn7uJHn19WYsJCKwuGRYz&#10;hIsl1ZceqrM+YMA0WBNi786VsiZHM0EdCb+Y07nSJVJ0nZzNhbrg0UDWB6peAh1ngW36PuG+7Mn8&#10;01KTQmh9REAILQ7WqMBCV50dVD98+GVrRUnwyfOnUF81969BlsAXv1izLC4+PZFu+89Qbh8sr6Ln&#10;3l9Gf87ayn2A4Mf/XjmMosN9uP/iB8vp+7/MlTjBhcao/3Zj9A8ys/fRRf9nXV4bWRA32BSmAi9+&#10;aLxfreR57NhYeuq/9mtDoI4DUjE17z9zMvXvY61ACR5/fRFNm2uO4M46qS/de+0IbtuyObOQ7ntu&#10;Lgcx1kVLT2NAQGBNjDcfO44XH3vz81WciYEUTngikKHx1NtL2CPRXAEB4RCTcCK5hR3HfT3CxaqS&#10;AIICBZNQ9yBlwTs8319RXkwHD+yhkP43ccVFGDIUWCrK+o0y0v5tllcCwYi+/tHs+XBx9TZG4jHk&#10;6OzJo3GMuvMzpjdarGD1TDdP++9uXWBhrANFWbR927I286zA6zBo/B1UUbaLC08hc2Nf4Q4KjRrC&#10;8RaobrlvVxo5G9cjMGo8x1bAS6HbYNAJz7PwwL2A0BCPROsjAkJoMR548EF67NFHVa/zo70PQxJD&#10;adUGc77V1kiiBsLNj8xQPZNHbxtDJ6u4iBWpO+kWFayoQSrlJYbAABk7iuji2+1H84/dPpZOGhfH&#10;7dqZEP+9egRdcEpf1TP54NtUev9bs1Q00ixffnAitzXwXtxu7GOpKsH90gMT7RbcAq98vJK++X0D&#10;t48bE0tP3nHo4lQI2LzTpgw2pkjWqGty7OgYjtFoDQGBIErEPyB2BOth3H/jURYxsdEQF/BM4HVY&#10;WKspBgOGq9+Qc63CwTDO2Zt+5ra3YcBRJGnoMf+lLau/YM8EUhhLS/ezsUN2AUbMeiVKbQTZyBsC&#10;JHv9Zw2OA9CeD4gFz/CJbAhxLEX5y8kvciKnqmqjiONx9O5Ny/+4Rb37yGAqBoGNMK4cdFq5n/cN&#10;YYQ+SlLrz0bmRHXlAVMQwdvi7H3IZ0GM+Ab34zochwOVKDen/nlEIYK1NMqKzak/iBeIh6jeJ1jE&#10;WllJAW+L639xneKhT/KpLOgg8FCdFEJuz9ZvxRvRykgWhtAiYNnmriQedhaUqBZRuHL1w3Ogeeer&#10;FDvxACP667tnW8QDDLuteBiWHE6fvjjJIh7mLM6yEw9Y0fPb18+wiIfPf15vJx6evnP8IeLhh2mb&#10;LOIB1K7jAO5+bq5FPCDos7Z4QMCnFg/IyKhLPHz56wY78YAgxneeOIHuvd6cytEeiWdqTcG0BOu3&#10;7Oaqk8jCQOZFdLi5FgbKWmNhLYgI4FJPjMLhgBHEqFWLB7jMIQoQ04AlqeFFwMgXo2FXD28WCgjc&#10;w2JSML4QDHC3Z22czu/3C4wwjK0PbZ57Lxt8GGwIjIYA74dvz4vI0z+BPRgQRDCOMIjIdkCaKsQD&#10;PpM9EYbAqB1YWB8QJ0iphDcF+6koTud94/wgHiB0IJQQR4AASFyD1EX/YwGD1+J4aoMVUN39B3BV&#10;SuwD3pkqJTp0VgyOE3UggsPMqqj1gWsEwYLpit05q1goYIoife1PfP1xXPCGYFvGuq+M8x7ARavQ&#10;9vDw4RU/8RoIIARyYnl3ZIBguXGID6H1EAEhNIvLL7+cCgsL6fjjj1dbuga2gZB/Kdd+tGHE1qbt&#10;Ys/Ex2rdCIAsgacMAx8S6MmVG+94eo6dYceCW28Yxq6PCjL80Hjv/S/M4zbAlAVW9OwRYU5pPPHG&#10;Ih5ha143nptYK030H+P4XrApiz39k/PJ1cW+FsODL8+nBct2cBsBkbUzRn6escUuWwQVNGuDwk2v&#10;f2pdifPBm0ZZltU+64R48vR04eqQ4Nd/rNU4W4qZC7PowRuP4ngSTGdgbQx4JdBH3Ii+Tg62C3c0&#10;AJRZxtQDRtsYlUM8wIsA4JFAXQMYKoywMYqF8YJxY9EQOZGNL4QEDK7OBsDoGMYYfRjRvZs+4tLO&#10;g8Zez+87HBAhPP1hCBMY8/LSYvZmYLlsuPAB9pE8+gY+NlR4xPx/Q+g7/Fo2qNgvjDX2CY8ARu0Q&#10;J/CS8BSOcY66siSMMox6VWUJv68+UJVy+d/38UqcMN4QKehDqOBcADw5hwPXk4XM1hnGOXqy5wEe&#10;n/jBl9LOzIUsnHDeuiAV6k5smj+F23gNjhnTPRBfWGAtd/tavm+4RhAwshpo6yECQmgyr776Kn3w&#10;wQeGEel6i+UgrgHYBhKmZRTStQ9af0xRvfHHt860rH45f3k2V25ctDKb+0P6h/Fy2XCzAxRheviV&#10;Bbw+hQYFqHS8A0bVtz0xi/6cYwoWeC1+e/ccGj7Avs4BRMzDL1ljM7AwFoINbZny5mKatcAUQfj8&#10;2tkUqEL57DtWjwE+x9PdWfVMEFthW0ETq4+eViulc+RA+wqTKO3dUqAcN8QDxBM8Mm8YYuatx45j&#10;Dwj6LG4MYQZQ+bKhIL4Ao1OIBkTwY+SsxQMMrBYNGGVzoJ4x0oeBg6Fl70OOGSwL7wOC+wCMFFzw&#10;eA2PqMvyeB8o7QyXOsTA4UQERAdG+tgn9tV31B08laJd8DhmGFFMY2A0DmOJaYwjeSG08Uxb9QO/&#10;FlMWLIh6j+B9YHoBxwVDjH1DWHB8R9ku9iDgffWBc4S4gJcA0wkZKe9yH/vDNAs8NhBFhwPHgVgT&#10;vBciANMimLbQxwPxoL1APIWBipfrvuLrBcEDoWE7nYHj19cJ54bPx73G9RNaHhEQQqMZMGAAzZ8/&#10;n2688Ua1pWsBA61xsamwmLLeWqgJXgesG6GzLDBlcfdUq5sfz7/1+PGW5bKRwokKjv+oktgwijM/&#10;v9BSgCojZx+dNPk7y3LhqPwIr0Vw4KFGx1bEfPfGGXYLY4Fn311Kf802gzbPMMRN7SXHV63Pt1v4&#10;66tXTjvkc97+MsUSmAnefuKEQ1YfBXFRvqplYuu5aS5+3m6UnVfMy3lv37mfPn7+FPL1duWpEgS4&#10;IrgSmRlg4KBDM0bqAoYkbtgdZqCdMepHNUU96oYxgwGH+14bZggCjPTNGAGr9wFGq7p4Kz8PsO4D&#10;RssAr4HwAMERCSxUAETE4eCRflkuGzzb+AkcszaWRXty2UAiiDJ/4ycUlXQ5v6YucLza1Q/wWpwb&#10;tkMc2RrcXTvms7HWggNBm/r5+oDwglBgLwSmfoz341hxnjh/FmXG+RwOCAZcH/Yg+MXweyAY9PGg&#10;rQM64eHh++DiwSIH0ya4vrbiQYsNXCccx4GdszlDBu8VWh4REEKjwOqLWL9i5EizMmFX5Eflio+O&#10;9KU3PrG678HY4dFstLXXAVMW9zw71zJlAa8EPAL6eYBsAdv6D0iRREyDHvGv2VhAF99mnWe+6nxr&#10;5cfaPG0TZ/Dyg8eQt3sV7dy5k7K2m/UfnnxtBv08fTO3xw4JpZsvSaTKykrug/QdRXSTTezGu0+d&#10;SHHR1sW1AKYGPv3ROkWDJckHJ5qLh9mCAM2t2+0rdOJckXbZUmCKIirc27KoFuo/QEQgHgLBlDru&#10;IjDk0HoVtYHhxAgWRg2GtOeAs9lQw/DAhY+qijDK6MPYwmBr74OestDeh8DYU60iQY1utQHGyFwb&#10;fxRYwige7nwEVx5pTh7GHqNm1J4A2B+OGceL4E09uoabHiIAn1VfnAWmIWBAcVwsOrb8wOeG7drb&#10;AIMLQ4yMDggoCCGIKpw7nq8PXBN4VmCs9RQH3g+hA2OOOBKIi7pqONiCOg/4w+dq8QDBgONBG9NG&#10;EA8QA9gXPCi4N5iaQBv3wVY8ALwe5wsPDntY/JMt0ylCyyJZGEKDeeqpp+juu+9Wva5J3u4DdNb1&#10;1gWkbLninAF0o00KJYzlAzaLaWEJb6zCaUvtqpSP/d9YOmm8GSgJ/l22g+41BIjmslNCKTa8nHJz&#10;cmhnXh7lG38Fuwpoz+49VOUcQwc8zSyL/elf0KZU+6JTiUPOIs8eZ3K7et86WjX3RdPKG6CUeHBw&#10;BEUMswa69vZdRSH+1RQaEkLh4eG84JWjSwA9+rbNyqJ3jacJo+zjL0Dt47blnutH0tkn9FG9poNp&#10;Cnga4HmAqMG1xJQGvA5coVJlZqAaJeIy7rv1RON61V+dELEIMHoIUMQoFp4FvYYGjB1G1HCfw2hj&#10;NAyPArwV8DQgWFAHW2rgxUCWAUbreESswvCTprKhhgGE+NCZHMgygNcAIiV7zdsWgVEX+Hx4DhC3&#10;AOOKaRCd+QGBob0QEAGehtDAPlNm3G1n8GHMITBwfhAYOlMEbcQrYBoDbZ2WCnDsyLjAolgQHYdj&#10;2Bkf2cWNYF8w6BA6CCbFiB8xFJgGwaO+zrXBfiCYENOAQFKIBxybFhJo66wTTPHgeMGBfRmGIPRm&#10;sQMRGBRpxuVoEYKUTy1CqitLLXEkQssiAkI4Iv4B/vTBBx/S6ad1/bX9Uc3xE5sASY1t0Sfw2icr&#10;6avfzOwFYJueqbl1ykzLEuBxMf706C2jKSLIidavX09paWm0LCWPVm63Bpjt2vAOZW5erHr2RMcN&#10;prCB/8ftspy/aN3yb7mt6TdoEnnHnqd6ROv++T8qO7BP9YCD8WP9oWoTFW39jLasO/Tf+9CJd5OD&#10;TxK33YunUYBXCfXq2Yt69epFvXv3pj59+9LsFSX0/tf1L02O2A1MvzQXLSB8vM34DqzIiSW+l6fu&#10;5HgIXZkSQa0QEP/8/Bx9+eWX/NrawJgjKwJBfmzQDWO5abG5eiSMH6YutBFmQ1q53270jHRGZCTA&#10;cGnYgPknWF6HrAVbYwnBgukRXVVRGzdkLyDQ8HDgdRAsur6FNqh6dA3xgEBLBEgCxHLYBlsOmvgo&#10;BxQiSwGvwSgdQaGYMsBxsEixcf3DM4JRfUPTYWH49bXEsWEaA20IFwgaGHv0YfzB4QQE9gOBA3Bs&#10;HINRXmzZN64XhA0wPUQHWJghQBWeBdw7qizma2orivBeoEWO0PI4DR48mBftLy4upvT01lsUpz6q&#10;q6vJyanlV/ITWoYRI0bQr7/8SmNGj1ZbujaoKQAGJ4VZUjlRYfFCtYAUYhkmXfMDrd1kjZNA9sLp&#10;NsGFsxZn0SW3/25Jb+wZVESV+b/RKy8+QQ8+8CB9/PHHlJZRQXscx/DzIDflZdqxre5ljwNDelD0&#10;8Pu5XbV3OaUu/pjbGh79xV2gesYxznuASvbvVj2TQeOuJ0cPU6wgOj0t5U9u2zJg5KXGCN1MzSza&#10;9gWlLPmNNm3aREuWLKFp06bRV199Rf+uKKWUdGvMxeCYQrryrFCan2JdEAzraZw0vif51YrNaCyY&#10;2sFCZseOieH6GsgywZTGz9O3cD2IscOiWEz8NTedHS3HjAijX36xluq2JS7xJHLxCKO0pe9T76Tj&#10;qPrgLtqRvtxMcUy+jg3T3l2ZfC3dgkeRQ02FIRp2kkPFHspZ9yFtWvkV5W1fQXvyt1r+CnI3UE76&#10;PCrZuYhcanaTW+jR5OAeRt6uZeQfGMUZDIW7M6nn8P/StpUfUnVNNUUnX0UV+9LIy8uLP68+9hZs&#10;pvCeEygwMJBCo80A0bSU32jwuFs5PqCiopR6D7+FMlI/oS2pv1LswP9QTXkuFe8roORRV1NR7iLa&#10;nbeV+o+6jnK2/EEubu7scVm/7DPj+xRDEf0u4vcWFxWwmPDpeSFnjWRnWL1lhyOy31nk7upOkb2O&#10;pryMOYbwXcSG3z/uLL6W6Rv/ZSET1sMsKJebWbcwjgjvRR4+seTs6k/rlnxIcX3GkIdvLK1f/g3v&#10;z8HRhbat/pwCe55K+zJ/5P3iHPn6Zy83Pv8YcjKuOTm6kr+vB/mEjaWtKz/i87YNjhVaB4mBEOrl&#10;wgsvpLlz51JfY9TZHUCxJI2Li/WfxqkTzDnuafMyDlnL4pMXTqUJR/XgNjwL9z32Pj1ok6JZkvUz&#10;ff/R7fTLzz9SRro5ek0adh7/YGu2L3uacjKtaZ+2ODm5UM/RZsoa2LTSvrR27/7Hcv0ATfaKZ6lo&#10;r33gWjKEQaBZ2rpi1/w63bnx/Y8jt3AzFbck8wfastZ+egT0H3ExuYRY60TkrHqBPnjjv3TeuedS&#10;4eZP1FaTt97/mTZu3Kh6TUN7HuBdwJQF4h2QqaLjHyBU4InQnHDCCap1KO6GKEA8ANzrGLFibhwg&#10;DgLb4e5GLAOes9Q/MEa3CA483HQDgBcDo2WM3uGOx/3g4EUVN4EpELyGYyiMkTmEBebuDwe8Angt&#10;vBD4QxwFRtSIVzhQsptjDZC5AG8BDDVArQcYXaRTwvUPYYDXIx4BUwrwWgDEVCCWA++FZwZBm/AC&#10;4D2NwtmHp1SwsBWmaAC8OPpawlOCKYzDASMPDw7iFXBv4BWB1wbHjqkhCAAESgJ4fGzBNYKnAYIF&#10;Hgh4UHBe8LjgvEU8tD4iIIQ6ufueu+mzzz4jZ2f71L6uzDwbAaGzIa67aBAvOPX2F6vp8VcX8DaA&#10;Ja1/fO1YWjLvd15tNK5nHF185WM0d601m2H3hndp42r7EfHAMVcbP3STVI9oy/wHKT/XDHqsiwFj&#10;rlEtorzU1wzjUah6hvFLGE/+va1R+Plr36Cd2fZGO2HIWeSqhEG18bdm4QfctiUydiD59TbdvWU7&#10;Z9DGlEPXukgYfDq5R1jrDmxb8JCdYd2+balqmcxJceTUypDQUDrl1FPpkUcfpd//+IPy8xu+gmJU&#10;mGkwdPBkj3AfDqbENAYHpt71Fy+ohWXFEQsRanzWmLFj+T22wJih8NKOLfPY8OpASRhPGFstJmBk&#10;EXeAFEbUSoAoaAwwyIgfgIjAfjB9ADEBjwGMPMQJPAtIE0XqIrwfhwOfjzgLgMBHvA/vhwBAkKMW&#10;D5YAycJUNqKICcB2Tq00RAzqPUAM4fV4LcQR9o3rAtGBWIbGnitADQnQd9wjXJsCwhTXFV4c1HJA&#10;PMSRghdxnQFECK4/hIROy8T7ISQQYAnvCM5NB6zaAsGC6Rp41nC9cSxNOR+h8YiAEA7htddeo6ee&#10;fEr1ug86eyFRpV4CVIjE0tWf/mQ1lmPi8+inD2+n2LhYuvrqq3nePSj6OEsAI8BoNGOzdRVPH98Q&#10;nu91CbaO4NfNuI2K9piLV9UFRvzOAWY2RknWT7Qj3TrajuszmgL7XqV6ZPzAfmgYcfspkPgBx5OX&#10;zTFtmXOPaplEGcJhyNG3UsQgc54axmrd0kNjCHonTiCvmHNUz/jBXvok7d1tFVsgKMQaGKoJi+xL&#10;RYWFNPOff2jqM8/QOWefTdHR0TRo0CC64YYb6NNPP6UtW45cfAqLZ91yxRCu/wCvA6aZXvtsFcdE&#10;QFAAvaz3SSceWlwJ6ykglQ+lojHihcGBgUU0v87CwMgdIOAOcQ6NHo0rYKRRQhkeD3g3OF3U+Dx4&#10;H7g6YkgfzlzAdv/gWPWu+oFQgCBB8CdG1VwHIeVd9mho8QDPAj4DQAxA2GE7vAOoAomRPAwqDDuC&#10;ETHCx3t1Rsrhaj0cDsR/IMhUl4zGPs2iWd7sGcB1RWDl4UBMB86vzzHPsuFH9omOzdCxI4ifwCOu&#10;GT4Pwq82+CwIGMSMNPXeCY1HBIRgAZH6333/Pf+4dze+m7ZJtYg2bDHjBxIMIXHDQ9Np5Vpr/Ydt&#10;Cx6m11+6j5YuNUfc+NEcbBhh17BjuV+5exGt/uM6NiSa8KhE6jvhOdUzXrNnKa347SoqK92vttgD&#10;sTF43E2WEX9V4UrauPpXboPY+JEUlGj8+Cv2Z3xn/Ghap00ABIZfL+vaFLmrnqf9xihPExbVj8IN&#10;4eDoby76BTausI+tAD37jSP/Pv9RPaIdy5+hgp3WhcFAXN8xFDn00OycEBUZX5sNGzbQhx9+SNdc&#10;cw0lJSVRfJ94uvLKK+mjjz6irVvt9w0gFBJ7m+tfwOuAJb5/eutM9jqgRgTEgy43fsopp/CjLTB0&#10;GOmiPoOu+WBbhREGCaNbFILCI5boxsgXBlf/4TX6z3Z7XX8YMcPjodMc8R2B9wF1JxD4pw2ct/+h&#10;2S21gVDAVAbg0XXmn3aeB4gH9BG86OIezG57HAPEBrI1bGs/4BjgIQFck6JyvyWIsrFgmgdTD1o8&#10;6CkLrEiqp8gw5WJb2rou8NnISoGIKC3ZbalbYRt4insBYQchAe+RZarGOCehfZEsDIGJ7tGDvvzi&#10;Cxo1yn4Z6O7C+bf+Sjty6zbo4MD2X2nDKvv0zqDQWIobxTHIzIHtvxivMRdi0sC4BiWYkfKgPH8O&#10;pS62iRdwcCQ3N09y9/AmV3dvCgpLMkb7Z6snTcrz5xIKNTu5B5Gj7wBzow0QJDVVZVRVcYD354Q1&#10;AYKsAZolxnHt272VnI0fXKxm6OMfT842sQwA0yO2Hg4QYwiVkCRrsTBMkdT2cvRJxhoO9Rfpacoq&#10;mfHx8TRhwgRKGnQ0fTGjiotyoerkyIHh9OBNpsfhqbfM+g+osomqoRATSPcEiUmJtHWLKUQwTQAX&#10;O9z7erltiACsdQHjCZCxAGyX524JMGKG0YNBtwXeAGR6oIZDfdkJtdFppkBnGOhURRhSneIJ9CJU&#10;8Aboc0YbIgrGHsYXi2bVTv1sDDgenboK8aA9IxAzfM2HX8sZKTr99UjfA1wjCCSsYwF0Cir2jWkn&#10;fZ30Z2EaBgINHhfUijhSnIrQOkgWhsAu5V9/+aVR5YC7Er/M3Ep/zq4/dS139YuUnmbvFu3RezhF&#10;DbVOCexJ+4A2rzULC2mQWukfb18p0MkrjiPYrX9nUmjvUykw9njyizqaXP3sU0EB3oM/B7e658wd&#10;PaKM52PJ2ccQBj69ycnTDOrUuPolkE/4aPIKGUEeQYPJ0evQke/Ozb/QwVLrMt0Y0fJaEQrEc2Rt&#10;tY9zSBx6LnnHWgsjIQ21bM9q8gi2ejVcqnKNkbD9dMeR2LNnD61cuZLWrN1EPhFjaOHybTQsNpfO&#10;PC6GFqWWcuDkf87tT5ef3Z+mzU3nGhG7C0vpmgvM7++2bekWD1FUz2HkEdjfMNb5tCnlVza2fUbe&#10;ZslAQMZC8a7V5OriSVUl6VRduoMzLxyr9lON0S4vWsvZG8gAQNaBzsrw9vTm51JmPUFR0QNoX/Z0&#10;WjvvRYqKG005qf/j5+EdqCgvo9iBkylr3U8UlXgJpS3/lLMg/GJP5YyNXBXYeCQqDuZTQGgyOTq6&#10;UOSg6+lAwVLOSABJwy+ifQWplJ+TRn0HX0brlnxA0XFDyNnZhbas+0dNz9RwFgfuKzIl4InA+TeV&#10;COM8K8uLyMcvhCJ6T+LrCfEAIYCslqKcObRu6eccGOkWMOCI54msCmRkQOT6RU6gNca1RAAxzgfT&#10;OAcPltgJlfQN/5ivDxrN3xG0qXo/Z2gIbYdMYXRzjjnmGJr+99+c499dmfp23SlmZbnTeaohJ8u+&#10;LgR+kEP736x6RDtWTDUEhnVtCpB81OV2dRk6OsFhZpoqgFfBVjzA82AbzwEGjrqSPKOtdUHy173J&#10;NSzS06yBpiAwwr6wVmPQo8r0pc/RO288SXc+9iu99uIUQ6n8QOtXz6LL7/iVi0sBXdIaTDrVGqQK&#10;NzjQUxcIRtQZCDB2Ts6evEQ3YgOw+iOmATDtgAwDGC64zuGmx2vIPYKLOiHgD255uNfhzeAVOFP/&#10;Zlc7pkX04lH4DF29EkWS8IgRf3jsGB45NwbsC9MS+ENNioMHzJgPfCZWsWTPgqowieBNjOARHIrn&#10;LdkMhpHVhaywv+YCL4aOV+DS0WOv5ykaiBNcD4gVTJuAIwWMAky1IHakrHAtXycsaoZ7gWmc2l4O&#10;eGDgkYHHAtcD10WmNtoeERDdmNNOP43z+wMCA9WW7gXSLq+7pe4lyAsMg7hu2VfGwM2s5AjCoxM5&#10;EBLz5KC6KIU2zPwv5WVb14wAA0dNtsRENIbqfalUtWcZVexaQOX5s6k8bxZVFMzj2g+tjXeQKSAG&#10;jbvRbkoC9Slspy3w4zzk6NvIJdS6wmHG4sdo+1brMdqmdDoFDCdf/+ZNDaBqJKYZYBxXL/mRZv+7&#10;gv73IwoNLSD3QrOg1sEDVu/JcccdS0HBZiAsihAhTRMGCcbUzLowF3xCTAREAoIdIRKi48dzHATA&#10;9AKqP6LSIQL9WABk/cbGjF+faWZuoLYC2tgfUjOxrDSMJvYL8BnInMBx4HNhSNGG272xIKMCBhru&#10;+9D4c1kA4TN12iOCP2FcMX2Aa6XTInUMBAwwzrMl3f0QDyhQhWXR8flIe9ViAjEeuPbAy9csFHU4&#10;cI8Q44ApD0zxWBY1qyUecK4A0zSYnsH1x/QHglQhADGdIyKibZAYiG7KRRddxFHw3ZFly5bR66+/&#10;Tl9//TUNPeYOcvBLVs+Y1FWND8GEgf2uVj3TO8ECwwZv32BKGHMv1bgGqy0mKCt9cN82Oli6h8qM&#10;kWNJ8W6uEllfEOWRcDdGmF4+QeTu6Udu7r7k7OpNzi7eVFNdSdXV5cYfHiuM0bNqV1WQh1colR8s&#10;IkdHJ+NHeR5Pr7h5hpFLyHi110NJm3M3Fe+zFszyC4ig+PFPq55Z1GrNovf4c2yBkURUvQZ1JepK&#10;DW0IXOq4ZIulnDOCHzHy1ZUOLa+pKqGDWe/QqZMm0WnG3/vvv0+ffPKJpdIhpz8Ou8NSphkjVVQ7&#10;RMAkRADWtUBcBAwgjBeMFbI38Bp4H7A6pm1lR7yOYymSLrdUQASoqKhLJ8PQaQ9I7RLNCBhEZczG&#10;xojAmMaOfNgSxIhaHCgqpeMe9HlBbEB04Tz0wlJ4PdIhcRzNhctLO3tyBUwEqSL+AtcVx4eYBVxP&#10;CBUd24DjbKhwYcFg3CsAwQORZCsedHAl0OICaawB4UNZQOhjamqAqNBwxAPRDUHdgu4oHlasWEGX&#10;XnYpjR07lsUDMhFqi4ey3L8PEQ99B55iJx5QpbG2eOjZbyz1m/C8nXiAN2HF79fQqjkv0PqVP9LW&#10;DXMoO3MNFe7ObrJ4AHjv7vwMys5IYTGwac1fhsH6joM801L+YMO6dd0snlbBtAI8CJtS/6KMTQv5&#10;9QCvW7PoQw6wrE3N/nW0ZtpNduIB18pWPBzc+Q+tnvfmIeIhJCLeTjwAL5s4iaYAQ+Dq4c0GEe54&#10;rJuAc4QB16WSkY64q7Canp06lcaPH8/iwRbUGIAxwr2Fa93R2YP3AdHA4sEQAjCCMFBwoaNMNLwP&#10;MMTwPmCUC2MELwXSDYH2PgB4GiA04ILXdSVg+BDoCI8DjLb2PqDt4urJrvfGguNHvQNMp0AY6SJR&#10;tsWXcF4QDHqqBlMBqMcAYYyiUTzt0gJAkODzcH+0ccexwOMBsYC+nsJoDNgXB3gWpvLxwhuk968X&#10;3QL8eRCFhriAJyJ76ww+Jtw3BHCKJ6L1EQHRzbjuuuvo3XffVb3uwebNmzllcPTo0fTdt9+prUSh&#10;MYcWHdqxxbokN0AtBtsy0XlrXj2kSmP/4RcaAsNa8Emzev5bZAz/Va9jstkQFrZgWgYR77Yjtx69&#10;hlH0MOvaDfAorF1qXxETYLQZM8KsSFgbrOXRVBBHgFEmDCKODe5wCAcsoIQiTfA+IA6hPmDcURzK&#10;NNweFBp3Itc+wPFitIqYBcQuYKSONEKkW8YPvpRHtfA4WI2+B3s/MKUBI4w4CGxHG9MKqJjIhaiM&#10;a2fZFj3OIjIgRCBO8Lk4BrSbAjwMAOIGcQ+WKo7GscN4Y/8woBASaAO0YYQhWiCWWgp8Hs4Xxhye&#10;AT3qx+dytc3KYvaWNBbsAx4VeEwQnwJPkj4/AM8D+hAaOC/tiYBIgqcI3hGICRERrYtkYXQjbrrp&#10;Ji4S1V0oKSmhRx97jC677DJKSbFf/AmjwdAkq1cBVOxaSFmbTfeuX2Ak9R95LbkEW9Mhty54yK5q&#10;pKubFyWPuZ5cbeIBNLmrX6L9RQ2vuthe1BgCx8f1IEfKg+Kd/9LundaaGL0Sj6Fgm5oTKFi1ed2h&#10;Za5Rt8Ijsu5lpYGbUzXlbbdfGr0h8JoLvj0pY9UbtGPbcnbRB0WNo80rP6btWxdRVK/R5Ow3gBwc&#10;HGh/3vJDovA5Ot+rN21d9jpH8mMticwN3xsjJwfOFshO+4nCBtxMrk6OFN77RKpxCaDAgDCuX+Dt&#10;FUBBMRMMceJN4ZH9KHzAVcaQy5XCI/qRb9gIrqMQHjOc/CLGkJOjM3mEjqKa8r3k6x9MIb3ONLNh&#10;PHqQR9AQPg9n7178h2uNtTZ2pP1MB4r3qiNtGPje6rU7uMRzTaVxXZZSwqg7KX/TV7zSJrI9kMUQ&#10;ZhxzSMyxvMZEdVUlG3UnB+NH3zWAvDydOPOhqSALA1kkO9Z/bxEP8AwgcwKZLS5u/rR2wWsUGpFo&#10;fMcqjOM82KTPw3ohBZmzyd/HnZw9o8nD5SA5OtZYpqOQSaLFg57mwLn6B4byPYWICA3pUe9aHELz&#10;EA9ENwHi4ZVXXlG9rs97771H/RL60YsvvKC22BPZ89B6F4V55kJCPfuOofhxT1mmNyry59KKX6/i&#10;qQdNSHhvSj7pDXIKGMb9yj1mXQKAqoc5Wamq1/HZlDpNtZC1YC0VnDDodAroM1n1TO+LngKxBUGV&#10;ToHWbIuC9W/T2hm3qZ4JhJivvzVTojHAWOrAPID4A8RDwAsBdzXqLWC9icOB4EcYUETrw8jAw4Ap&#10;DcQ5wIOB4El4ODAtgNdgmgCjeLjP9b7xOfjTr8W0AF6r2/A+YJ0LwNsQdGnsz/YPsQD4Q9wEjqOx&#10;IP4CgYlYDwMBlYi1wBQFvB1w42vPCcD0DGJHtIcAr0egI84JUwswvM3FVjzA64JpJtSegPcAnwsg&#10;xpoD9oP9QzDgHBADgmtg8TwYYgIVRfX1xDFhigr3CR4XeDCwTWh5xAPRDbjxxhvp1VdfVb2uDVaO&#10;vPKqq+itt95iD0R9xI48dDnl3ZnTqc/g8+3KPxdu+ZQ21ioOhQJLkYPvVD2Myj+i6ooSyyg+b9M3&#10;ncL7YEuQryfXkHD0iOS5515JJ5OHTZomMi1qZ5uA5FGTuaAPQMGr1TMfN4x9NvVOOp7c/O3n2j2d&#10;y3gFy8aAkXt54VrqOeAiKspDLMc0NlSo5VCQ8Tdlb5pGQf0uQw1nKt679RAPhLevH9+XiqJUCu95&#10;Eq1d/BELCTePENqc+iv16H8JHchfQOVlhezmxyiZV3o0jhOj1rr+8rPXWF5n+4ft9T2n/3B8Ta1V&#10;wCmK7sGcbtp78H9YHIRFJ3HdBIz2scqos4sX17vQtSF2Zq9nIxsWO5G9Nto7gZE8rgdWtMSIvbFo&#10;D4Rj5R427toztGnpm+ylw7QBPBEQ2JjCOFiSw+ffHOCtweqnQf4+5BE4hNxdyimi/zUsBLdvM7OA&#10;tKBB7Ilf6DBKmTuVXKmQpzvgyWjKuQr1Ix6ILg7m/ruLeHjwoQc5gG7uHPs4htrAAGmwwJQG8/d6&#10;1UqA+dSt6800NA2Mj211xp0pL/M8uO3qmrXrRnQG9u21zlPHHvUwudksnIXrsDv/0KWnE7FQV+gx&#10;3EY1TL3MeN+BJ5NP3PnctoXTXx0bP1jgKPx1X3HsAQwVj6wXv8QjbngWAEaZh4ODKLPn8RSATt/U&#10;NRoQU+Dpe+haHh0JGEZcP1wHDuo0zgVeGNR1gOsea17Aq4BgSgSJ6toQEA+6kiMCQHnRLeUZgHsf&#10;3ovmgHgRMyPDgz1DumYDylrnZ5m1UeDJaUkgWBA/ggBLeCJwngCfi7TVnZkLOc0V1wrnqkuLozy2&#10;0LKIgOjCXHHFFTwS7+rMnDmThg0bRs8/97zacniCI81pBzqQUec/gJLMHzm9rraLecCISzglTZO5&#10;ZApnVcQnWWs+IEagM1JZcVC17ME51uVqhyHXi4dh/Y+U+W9zGwtv+cRZxVTl3loLfNlcq4YCsaBr&#10;QcDYa0MFdIAcDERdIE0TwFjC0KCGA0QDjC+EBAIRseCTi799Nk5LAKEKo9Zc2DAaI2hMgXh6BdkV&#10;jsLoGxkjKKKEAlEAogJBo7g2EE4QSxAVAKILx4WpAHjOUHOhKceoy2ojvRUlrWHUAYQOBAs+0zZt&#10;s/ZS3M0Fn4epQgS1QhTiHPC5EA04Zx0PgbRZlNPGtXMyvkNCyyICooty3vnncS58V+ehhx/mBZRS&#10;UxsWc+Dg4EiuYRO5XVVuVvPTIH0RBnNjirl4kQY/xIPH32KMyk9QWwyjNuce2pVnTvn52ZSrritG&#10;oDNQWX7oKHH7sqcs52gLSljrYlosHhaYWT22C2/V7FtHK3+/hlLmvcF9jV+vS1TryGhPEUbcnGZp&#10;GAVMM2jwPEa6GtRDqA3SHDlLwwBGFFMA2IeuSIkiSDCGGMnC2LQE+L4gXgNGHfPz2ng3BS0CkKYK&#10;sYORNbwM8IQh3gJeGR0XAYON84KYgmGF4EJsBnsq4k40zvtPMwhTpazC1Y9rg2PUQqyhIJYCIMNE&#10;L57FotLYJzIltCcCwDuEdM8jgXNCtkVD4xV0dVGIGItQUiJCiweAjJuO7mHqrIiA6IKcbBjUL784&#10;dFnmrgSyKo6ZMIGee9a+5sCRwBoWGieblShLd/xGK2e/cIjBDI3oQwNPfssSLFlTlEqpf99sWdkS&#10;ZZ81B3Y0rVhSRyA/1z7VDqO72tucXdxp4OirLCWsKwrmW8QDFg2zrZWxcfkHnOEB9meY1SI1yOxo&#10;DCjMZBt0CCMItzkMtB4JI+ixLk8JXNgwrgDlufMzpisXv6fFICOmAEYQ6ZowYs0BogaGG0IFQX8w&#10;/PhcGLPGGmkAQaBLaPO0wJYfOGUTHgQzFfVUniLA8eOzUWmT60sYnwsglvh9xnkDiA0YfSwrDpAG&#10;ieDPpqY7whOC9+F+wDsEzwCuOcQEhIkWb0cC1wfnhPuIqYmG3Ad8DgJcsQgazg/nhtLX+B7g8wGO&#10;B9M0uB9CyyMCoosxZuxY+u5b+x/srsY777xDI0aMoEULF6otDcc/bBA/OpRbiyRh2gGFnmoDd3yP&#10;EQ+oHlH5zn9o5dyXqPygabQCQ3rYlX3O39H6Jadbk6xlT6mWIRYQGOlg/XmIihtEg05521K5Ems5&#10;rFn0AbfjB5xgt+LolvkP2KUnurmbZaU1tpkdDUGPcAEMC1bXhFsaBaX0PPvhRrg7tsyzGDI3z0B2&#10;8esYCMylY7QMUQJDhCmqho6AbYERhdFCdUnsBwafBY2zD8eQuHvHspHG5zQUHAfuA7JQwmKG8Dnn&#10;bl/LKYvYP7wnyELRtRFQ2AoppxAImOZBmqkehWPqAoYUdS9QBRPGWhv7gwcKmhwPATGG80IxLogV&#10;eB2GH2fWAoE4OVJ2DMB1w7QMzgkVJDHdgOkl7OdI0yvIggEQaYgLgaDBdUNMBs5Pnz88MULLIwKi&#10;C5GUlETffP01ubm5qS1di7KyMrr66qvp1ltvVVsaiWEQ9TLXloqRxRvrnHbAD492x4N9276k1FrF&#10;k3qOnqJaxii5KKXOQMPOREHuFqreZw0AjVWud0xZhA+8ndugJOsn/nEGCUPOspuWQAVLpFwCGEu4&#10;pF3Dj+O+LXF9RqvWkcHIGoYKJaYRr4CRPT4fhh8VHcHhUgXxOqRUAggEZJnoGAiM4gGmSXSaJUbA&#10;MGoNMfYwcBA1WAsCxhz7QNaBxYVvGHEICRhueBIgfhoypYHP1nEPFeUHLB4H7YXQAZQ6KBLHgGsA&#10;b4IOKkSBKcQ4YF0MPA8Rg2kMBKHCzQ9wjAi+1PEQetqooWBqBMWjdOVJTCXgcyH64ClBsa364lMA&#10;3gPRgOkIXmPEEAEoO84Y4gspm/i3WJeQgGjDPYTHBYJWiwedVor3QRyhjdehRobQskgaZxchLDyc&#10;l+SOi+uac32LFi2is88+mwMmm0pM/Ahe0tqWwsw/aO8ucz4XYKnlpONf4YI/oHr/espa/TbtSLcG&#10;A8b3P84QD4+onsnu9F8Mw2kG7HVmPFwdyCPYnK7xDBnOaZQuvn25D8zgUjOdM2HwmeQVcxa3EQux&#10;auZjhHU3AH7we419gtt14RkyjHZuglG3LlZWGx/DiGKpZt/A3uThGUQ5m36izWt+Ze8GjAc+36/3&#10;pexdcCjN4hS/+kAKIZbdJtdAOrh3NYVEDaSSPesM0bSR9xWdeAEvte3pHUC+vqEcXxDa/zp+D4pF&#10;IW1R/4VGD6KoXkfzstr+UcdwoSsIFLw/JLI/BzAiDTSu37G0f/cGLoYUO/A/tGnhVHKmfRRoCJQj&#10;LW+dMPwycqgspk2rf+CUVaRHRvceRTVVpeYS3cMvIsfqg7TREBU4/tiht/A1QHlxDdJFUUjLLziB&#10;PEJG0abFL1PiiKtob+5iys5YbV7D4SjA9B4dLNvH5+IbOqhB6Y5BYfGcHrtm1kPcx/F4+cfTmgWv&#10;U9HeHL7/8JQAh4M7uZgUUmBtgbGHSMLnxyWcRCV7t9K+wh0cx4BUU/+AYHKqKuYluwP8oyjSuOaB&#10;obEsTMJ7DKYe/U43/oGWG8NgN1q36G1DlI6xiAcIpqoKsxonhISTXzLtWPs1FxMTWg7xQHQBHBwd&#10;6asvv6SEhAS1pWvxv//9j5cdx+qZzUFPX9hiu0w11rzoOfpx1TPjIlbNft4SF8GVJ4+6wjBahwbb&#10;Yc2JrkD6pvqnhSwLPzk48nLeVvGw2IyFqDGTYr28A3nkqMGKokXbDo3JSRh8hmodHgQ7Ig1RR/Xr&#10;ET/c1JgegJu8IamCcJFDbCAAFGtWIAYCWNM5S3kaACNoGKHNc+/l51EWGaN7jKYBMjZ4mWl4G4z9&#10;6bU58H54Ifbmm6IEbYyK4XFAoSd4JeBBOdIaGDg/zNljakJ7HLAWCEbR8CDASwBvAaZhAMdJGOD8&#10;aoPXIIgRAgdeFrj8tYfCNjYCxh5LY6P0NLY3FF6Jc+KjPNLXJdAhHiACkD2DolX1AfGA4+LlzY33&#10;a/GA80YJcazGiX3y0ufOPlwYCttwHXB9INQAPgcpmj5BiXzfIEywqBnuCa4lrhUKgOH6Cy2LCIgu&#10;wJeGeBg3bpzqdS0wXXHbbfZVDZsCftT09IWmJOtnY6R5kKJ7DuH5Vts1L/BjahsXgfej8qTO4LAF&#10;y293JXBdbKnI/5enJkBc/FE07PQPLMt5V+xCIOU73GYcHCjh2BdVh6hq9xJetGvL2hmHpLgiDRRx&#10;JEcChgDgHvB9UtMYWBIbBgfGvSHVDmFAkPaowUgWhh4GCWIChtmMMzCFCq9tYRgtGGaIJARyQjjA&#10;6MEIw0ihrQ0Tjg8xCHg/DJpe6wLrYcATAWMGY45skvqA8cOUAqcjGsIGBp/jHjA1sP4zNtCYgoB4&#10;wefimBEnYXsctuhz1unH+lpiigbplzqmAiIF1S1x/LiWONaGgCBUHJfeL45fiwB8tl6Tok4MsaIX&#10;2+LVUo3jwPtwjqioyVkVhvjC1AvWtwC68icEBP4wfYL7hPoPugaGXnALx6LPG2umCC2PCIhOzksv&#10;vUTnnnOO6nUd0jMy6Ljjj+eAyebiFxBOPRLM0bItrj6RNOToWyks+TbLj1zN/vW0Zf6DHHSmiYwZ&#10;YD+iNgxqxW7rSL14r3V9jK5ATrrVKwPSVn9HPn7BNGD4hRSUZB2dlmb/SWsWmoGUmkFjrMGUIGWR&#10;dVSMWJPyPPvCXNF9rFks9QGjADc0DAy8A5jTh5GCtwAGhZe2NkaYDQGGH/P9mJdHlgACB7X3AYtz&#10;QZRoYIgQd4AARmRqAC5qpTwX8GJgBU4NRtKIrwAwaKiGCFGhPRcsDAzhU1e2CIAYQPwFDD7qXiD1&#10;EIYZx4jRNoQJG3ZjNI5jgPhBSiY8GtqA1wXOGaN4jPIBrifHHawwYypw/oW7Mk0hsfETFkswvEeK&#10;h4D3BYZdCy6ekjDOWwd1IpUV/67qW0xLCykEUOJeoI/7gHPUwZE6xgKeDoDz5OtvXAMWD2Fm8Si0&#10;4bWAWMPncwyJsV2XH7f99yy0HCIgOjF33nUX3XLLLarXdZg+YzodffTRNO9f84e6ufQeeDE5+h5a&#10;KMglYCQ52qRywritnP08Fe3JUVuIYvuMogibstW5KS8bP7xf2nkzdquYgK4CRo6VNgJpwImvc8Co&#10;W+TJaouJR9SpHCRp+4f5ao1DaTYNPe19u+d12qXGJXgc+fiGqF7dYJR7oCiLjVVAaAKLB0T9w73N&#10;AXeGMTlSJUpbYFAx9QHg3kaxKRgcjHRtjaE2YvB44JpADGAqAkYORhgjaNtRPwQFPA0cfGkcE4wW&#10;1trAqJ7n+g8jHoD2LOzK3chtXe8Bx4U29gsRogMn4aFAxgc8AEcCQgieFpwXrie8KvBCwOMCg4wU&#10;SOwXx6xTHiFOIFLqA1NHOA6A40T8gTbkyMxAHAmMNzIgtIiyBdcC14SLeBnXEgWxcHy43hAKOCZ4&#10;YrA/vYIq0NM6AMeIzwTaa4Fjwnv190ILGqHlEQHRSbngggvomaefVr2uA+IdTpt0GuXt3Km2NJ+G&#10;uLeBo7Mb9UwYz/UOfP3DqP/wCyg40VzACWDkmpO5hvomW9eIAEV7W+5YOwoFO6yLgzWVGo8o1bLi&#10;ETVJtayUlu5TLXtKVK0NGEikHupKlBAOKBAFAwjPEIzo4SL96wLGC2mGGB2jngSKEdmm+mE+Hd4F&#10;PY0AUDsBAgF4+8fwEuAaFhQGKOzEUx+Fay1xEOBI4gHngiwNGE4YQhhOrvegpjNgFLEdRhtGHmIC&#10;XgIYaC16Dgfej+vIHo7MP/kYkfoKVz/OEVki2K85tZHJU3i4rjq+oi5gnHEc8DSg0iT2BY8AriVi&#10;K9DXYF91oe8DYiX6HPMsHx+uNzxOuB94HucNzxPOAUIFIhTHaus9wnFyXIoh6HAO7FE0hBuuO54X&#10;WgcREJ2Qo446ij755BPV6zrcd//9LRLv0FScg8ZQYN+ruN5Bn6OnknvkKeoZoqq9y8nDO5xH0R42&#10;i0yVZFprFHQlIJRaEwRkosAUYivqK6OtR/cYjcPI60qUbLSMES6CKJF22VRgWDB6ReojDByMNYQA&#10;XPcoNIXP55LPKq0QI2N4B1gYhE+k/Gzr9IVvcD+evsA+MRIHEDzaiB1OPACM+iGCkKoKA4opDEwp&#10;ILYB74Xh1KNpfD6PsA10IGVDgNBAoSZMzcAjol39OjgTo38tKjAVAHGF+Ap8dm3gtcHxwuhj9U1M&#10;h+B1uE/wFLEnwzhOeB4QK3I4cM3Ym2QIdEzHQBjp6SEtGHDsuDc4Vu2NQUAlvg8QG5jigWcJ54Ag&#10;WUyvNOS6C83DYfLkyZxHlZubS7NmzeKNbUlFRYXxj8VF9YQjERwSQv/OnUvx8fUEJnVCampq6PLL&#10;L6dvW6kAVkBQFKft1dRUU6Uxgq04WMKZKw6OzuThGUxu3hHsSm8KaXPuouJ9u1WvaxEelUgRfU6p&#10;c/pHg7n13PR5tHvXDiJVeRI4ObmQq5unYUTc+c+89geppKSIA1cbCgQbgGsfIC4ARg2GBqNWGFUY&#10;MozEYYSaCowTXPt6pIz9IcgQHgQET8IYQrSgQBOMGgwZtmtQifH/27vz2KrrdI/jj3J7uQyWRYJe&#10;NoVRUaAikIgs1fvHpYgYM2KCoUVBKBRKQbq3UKCi1NINSgsagRCqRIYoXNkcE1GGyDKKqCDGSI0L&#10;M44L4OAw1DvYC7ff49OxKktPOcvvOef9SgzfzzEhPeWP8zm/7+amA9w6A/f/3N/j1hK4D7vmfgN2&#10;P4MrIm5apSn3YdjIPYHwna3Q8Pe734n7APWH7300FJvG6Qr39MB9+LqdI+4QLFfI3FoQdyqn+3bv&#10;SpX7/bqi1/R9uA9wVx6ay/17Nf19XYj7+dwTEd9uFX1y6J6GuAWebp2Eu+/DlQn3+3ZPHFxZc1M8&#10;jf8urny44uOmaJpOLyE4KBDGbNmyRUaN+vlctGVf/vVLSXpovOzZHf5V0m6P+dXX3CSxHW+WKzv+&#10;dOT1hbhtnuc7wTKSXdWuk5z55/f/Oo0z2Nzj6MZTJhunEhq5b8GN918E6pumbw6+Ux9fSWmqcSGg&#10;e6zuCoJ7stD0lMWm02S+Y8CP7m7W1ML5uCcg7oAsd4BUU1d16O7705UoN5XivnG3RGNZcgXM/dzu&#10;vTXdKeEKi3tvrkC5KSPnfEXFlYi2l1i/0shNR/n7ge7KhFs86UqVKzSuNLli17izw5US95r70/17&#10;uHUUrvT4W6rQchQIQyoqKlp+CqMHvffee5KUlCQff3z+VdrhdsWVraTtVR1836TdgWfucJ3/q/9B&#10;6uvP/HggzbkLH4IE+9wHedMPbTetcT6+y7j+/pn8s+5b37d6Cxrfmzud0a0vackHfKi5wuLWbvzy&#10;Vk33e3dPKJiuCD0KhBEpKSmyfPnPbza0bMeOHZLYUB6+O3lSXwEAWMIiSgOGx8dHVHl44cUXZfTo&#10;0ZQHADCMAuFx7Tt0kFUrL3xynTVr1qyR8Uk/Xb4EALCJAuFx7iTGSNlxUVVVJdOnN/+cfQCAd1Eg&#10;PGzO3LnywJgxmmxbvHixZGdnawIAWEeB8Ki7R42ShY/5blo37/EnnpAFC35+/TUAwDYKhEc9teIp&#10;Hdm2oLBQFjUUCABAZKFAeNDvN2yQHj1+3H9u2bz582VxcbEmAEAkoUB4TGZmZkSse3BPHkpLmn/U&#10;LQDAFgqEx7jFhtYtfHwhTx4AIMJRIDzkrbfe0pFdxQ3FoWhRkSYAQKSiQHhEZWWlDBgwQJNN7j0U&#10;FhZqAgBEMgqEB4x5YIzMmDFDk02rVq2S3NxcTQCASEeB8IDKJZU6ssntGklLS9MEAIgGFIgwq3n2&#10;WenStYsme1555RWZ8PDDmgAA0YICEUZTpkyRxHHjNNmzf/9+GZeYqAkAEE0oEGG0dOlSHdnz6Wef&#10;SWJSotSdPq2vAACiCQUiTLZt3yatW7fWZEtdXZ0kJSXJ0c+P6isAgGhDgQiD7JwcGZkwUpM9Dz38&#10;kBx4+21NAIBoRIEIgyeL7B60NGvWLNm2dZsmAEC0okCE2O7du3VkT2lZmTzzzDOaAADRjAIRQouK&#10;imTw4MGabNmwYYPMKyjQBACIdhSIEPnvESMkNydHky3ujo5JkyZpAgCAAhEyS5cs0ZEtf/v2W5k8&#10;ebLU19frKwAAUCBCYtmyZXLLLbdosmVScrIcOXJEEwAAP6JABNn9Y+6X1NRUTbbk5+fLy9u3awIA&#10;4CcUiCCrKLc5dVFTUyNLjE67AACCjwIRRKtXr5YePbprsuPAgQOSkpKiCQCAX6NABIk76nnChAma&#10;7Dhz5oxMmzZNzp07p68AAPBrFIgg+M8uXaSiokKTLdOnT5dDhw5pAgDg/CgQQVBRXi6dOnXSZEd1&#10;dbWsW7dOEwAAF0aBCLDk5GQZO3asJjv27t0rWVlZmgAAuDgKRAD17NVTysvLNdnxww8/yMyZMzUB&#10;AHBpFIgAqiivkLZt22qyw92wefjwYU0AAFwaBSJA3GFR9913nyY71q5dK2vWrNEEAEDzUCACoHfv&#10;3ianLmpra+XR2bM1AQDQfBSIACgrL5OYmBhNdsxOT5f//f57TQAANB8F4jI9+uijcs+oezTZUVxc&#10;LDtefVUTAAD+oUBchr59+0pZWZkmO/bs2SOFhYWaAADwHwXiMripiyuuuEKTHenp6ToCAKBlKBAt&#10;lJ6RIQkjEjTZkZ2dLQcPHtQEAEDLUCBaIC4uTkpLSjTZsXnLFqmqqtIEAEDLUSBaoLS0VEd2nDx5&#10;UjIzMzQBAHB5KBB+yszMlBEjRmiyw/3cfz76Z00AAFweCoQf3NTF4sWLNdlRU1PDLZsAgICiQPjB&#10;4tTF559/LhmZmZoAAAgMCkQzuV0XFqcuMjIz5B+nTmkCACAwKBDN4A6Msrjrwu242LZ1myYAAAKH&#10;AtEMpWX2pi4OHTrkO/MBAIBgoEBcgrvrYmTCSE12ZGVl6QgAgMCjQFzEzTffLCUGpy6Kiopk165d&#10;mgAACDwKxEW48tCqVStNNuzdu1cWLlyoCQCA4KBAXEBqaqqMHj1akx1MXQAAQoECcR69ftvL5JkP&#10;cwsK5MCBA5oAAAgeCsR5lJSUSuvWrTXZsGPHDikvK9MEAEBwUSB+ITk5We7/3e802XD27FmmLgAA&#10;IUWBaKJrt64md11kZWfLhx9+qAkAgOCjQDRRWlIq7dq102TD1m3bZMXy5ZoAAAgNCoQaP368PPjg&#10;g5psqKurk+xspi4AAKFHgVAWr+l2R1V/+smnmgAACB0KRINVq1bJtddeq8mGjZs2yerVqzUBABBa&#10;UV8gxjwwRiZOnKjJhpMnTzJ1AQAIq6gvEIsX29t1kZOTI1/85QtNAACEXlQXiMrKSunVs6cmG36/&#10;YYPU1NRoAgAgPKK2QIy8+26ZMWOGJhtOnDjhe/oAAEC4RW2BWFxcrCM7XHn4+quvNAEAED5RWSAW&#10;FRVJXFycJhuef/55WbdunSYAAMIr6grE0GHDJNfYNMCxY8ckJzdXEwAA4Rd1BcLq1MWxb77RBABA&#10;+EVVgcjJzZGhQ4dqssFNXbj/AADwkqgqEEWLinRkg5u6yGbXBQDAg6KmQGzesllHdripi+MNJQIA&#10;AK+JigKRkpIi94y6R5MN69evZ+oCAOBZUVEgio0tnDx+/Di7LgAAnhbxBeLZZ5+V2NhYTTbkNpSH&#10;b77+WhMAAN4T0QVi7NixMm7cOE02bNiwgQOjAACeF9EFwtrUhbumOzePqQsAgPdFbIFYunSpXHfd&#10;dZpscFMXX/71S00AAHhXRBaIEQkJkpaWpsmGjZs2ydq1azUBAOBtEVkgrB1Xffr0aclj6gIAYEjE&#10;FYjHn3hc+vfvr8mGvLw8Ofr5UU0AAHhfRBUId9Nmfl6+Jhu2btsmK1eu1AQAgA0RVSBKS0p0ZEN9&#10;fb3k5+dpAgDAjogpEPPmz5c77rhDkw25eXlSe6RWEwAAdkREgXDFYUFDgbDk1VdfleXV1ZoAALAl&#10;IgpEWVmZjuzIz7e1VgMAgKbMF4gFCxbIkCFDNNngplvef/99TQAA2GO6QMTHx8u8efM02bBnzx5z&#10;iz0BAPgl0wWivLxcR3YwdQEAiARmC4S7KGvQoEGabHiy+El58803NQEAYJfJAnH3qFGSlZWlyYaD&#10;Bw/KY4WPaQIAwDZzBeI/2rSRpUuWaLIjj6kLAEAEMVcgKpculRtvvFGTDdXV1fL6a69pAgDAPlMF&#10;Yvz48TJ58mRNNnzyySfmplsAALgUMwXi+p49pbKyUpMd+XOYugAARB4zBcJNXbRv316TDTU1NfLS&#10;/7ykCQCAyGGiQOTk5sq9996ryYbjx4/L1KlTNQEAEFk8XyDi77xTihYt0mTHnDlzdAQAQOTxdIGI&#10;iYmR6qoqTXa8tHmzb/oCAIBI5ekC4bY/9uvXT5MN9fX18uDYsZoAAIhMni0QkyZNMrdl05kzd66O&#10;AACIXJ4sEHFxcbJ8+XJNduzatUuWGdxqCgCAvzxZIFx5cOsfrElISNARAACRzXMFoqKiQoYNG6bJ&#10;DnfTJgAA0cJTBcIdVT1r1ixNdnDTJgAg2nimQPTp00eeeuopTbbkc+YDACDKeKZAPP3009KmTRtN&#10;dlRVVclrO3ZoAgAgOniiQCxbtszkuocjR45Idna2JgAAoocnCkRqaqqObMnNy9MRAADRJawFop2x&#10;2zWbcus1Xt6+XRMAANElbAXiylat5Na4OE221NbWSnp6uiYAAKJP2ArEkCFDJDY2VpMt2Tk5OgIA&#10;IDqFpUD0i4uTXj17arLF7br4w8svawIAIDqFvEB0795dBtx2myZbPvjgA3ZdAADQIKQFIrZdrG/q&#10;wqrMrCwdAQAQ3UJaIIYOGSqtW7fWZEtxcbHsfP11TQAARLeQFQj35KFz586abNm3b58UFhZqAgAA&#10;ISkQffr2lRtuuEGTPRkZGToCAABO0AtE9x7dZdDAgZrscVs233nnHU0AAMAJaoHo0LGDDBtq746L&#10;Rpu3bJGqZcs0AQCARkErEO6kSVceYmJi9BVbjh8/LunpszUBAICmglYg3O2aHTt21GTP7Nmz5Yu/&#10;fKEJAAA0FZQCMXDQQLn+uus02bNixQp54YUXNAEAgF8KeIHo3bu39O3TV5M9bsEkuy4AALi4gBaI&#10;Ll27yu23367JppmzZukIAABcSMAKRPv27SU+Pl6TTRmZmfL2/v2aAADAhQSkQPxbTIwMHz5c/t3o&#10;jgtn/fr1smL5ck0AAOBiAlIghhvfcfHxxx9L2syZmgAAwKVcdoEYPHiw74puy2akpck/Tp3SBAAA&#10;LuWyCkTcrbfKTTfdpMmmOXPnyh937tQEAACao8UFwl2OdVv//ppscmc9VJSXawIAAM3VogLRtVs3&#10;3/Xclrl1D6kzZmgCAAD+8LtAXH311RI/fLgmu1JTU+Xv332nCQAA+MOvAvGbtr9pKA/xZi/IapSd&#10;nS27du3SBAAA/NXsAuFu13TlIbZdrL5iU01NjVRVVWkCAAAt0ewCcdedd0rnzp012eTuuUiZNk0T&#10;AABoqWYVCLdgslu3bppsOnPmjKSkpMi5s2f1FQAA0FKXLBADBw3ybdm0burUqXLo0CFNAADgcly0&#10;QPTt11f69umjya6S0hLfXRcAACAwLlgg3AmTAwcM1GTX1q1bZf68+ZoAAEAgnLdAXH/99b47Lqyr&#10;ra2V5CnJmgAAQKD8qkB06dpV4uPjNdmWPGWKnPzbSU0AACBQflYgOl9zjfzXXXdpss0tmvzTvn2a&#10;AABAIP2rQHTp0kVGJiRIq1at9BW7SsvKfAdGAQCA4LjgIkqrNm7aJPMKCjQBAIBgiKgCcfDgQZk8&#10;ebImAAAQLBFTIE6dOiWTJk2S7+vq9BUAABAsEVMgHnnkETl8+LAmAAAQTBFRINz13O7AKAAAEBrm&#10;C0R1dTXXcwMAEGKmC8TmLVskKytLEwAACBWzBeLdd9+ViRMnagIAAKFkskAcO3ZMJkyYIHWnT+sr&#10;AAAglEwWiIcbysNHH32kCQAAhJq5ApGcnCyvv/aaJgAAEA6mCsS8+fPlueee0wQAAMLFTIFYsWKF&#10;lJaUaAIAAOFkokC8uHGjZGRkaAIAAOHm+QLxxhtvSFJioiYAAOAFni4QbqdF0vjxmgAAgFd4tkCc&#10;OHFCEhMT5euvvtJXAACAV3i2QCQmJXG7JgAAHuXJApGYlCh/3LlTEwAA8BrPFYi0tDTZ+OJGTQAA&#10;wIs8VSAK5hXIqlWrNAEAAK/yTIEoKyuTstIyTQAAwMs8USBWrlwpBQUFmgAAgNd5okDMnDlTRwAA&#10;wIKwFgh31gMAALAnrAXi7NmzOgIAAJZ4ZhElAACwgwIBAAD8RoEAAAB+o0AAAAC/USAAAIDfKBAA&#10;AMBvFAgAAOA3CgQAAPAbBQIAAPiNAgEAAPxGgQAAAH6jQAAAAL9RIAAAgN8oEAAAwG8UCAAA4DcK&#10;BAAA8BsFAgAA+I0CAQAA/EaBAAAAfqNAAAAAv1EgAACAn0T+Hz+eyhxerAMVAAAAAElFTkSuQmCC&#10;UEsDBBQABgAIAAAAIQDHhbYt1gAAAAUBAAAPAAAAZHJzL2Rvd25yZXYueG1sTI9RS8NADMffhX2H&#10;I4Jv7tqBWmqvQwaCT4Kb4mvWi71iL1d6t7Xz0xuHoC8h4R9++aVaz75XRxpjF9hAvsxAETfBdtwa&#10;eN09XhegYkK22AcmAyeKsK4XFxWWNkz8QsdtapVAOJZowKU0lFrHxpHHuAwDsWQfYfSYZBxbbUec&#10;BO57vcqyW+2xY7ngcKCNo+Zze/AG9FfqTs9vrX4qUPiTe7/LHRtzdTk/3INKNKe/ZfjRF3WoxWkf&#10;Dmyj6g3II+lcJVsVNzmo/W+j60r/t6+/AQ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HXniJmrAgAA3QUAAA4AAAAAAAAAAAAAAAAAOgIAAGRycy9lMm9Eb2MueG1s&#10;UEsBAi0ACgAAAAAAAAAhAKoxc1cJzAAACcwAABQAAAAAAAAAAAAAAAAAEQUAAGRycy9tZWRpYS9p&#10;bWFnZTEucG5nUEsBAi0AFAAGAAgAAAAhAMeFti3WAAAABQEAAA8AAAAAAAAAAAAAAAAATNEAAGRy&#10;cy9kb3ducmV2LnhtbFBLAQItABQABgAIAAAAIQCqJg6+vAAAACEBAAAZAAAAAAAAAAAAAAAAAE/S&#10;AABkcnMvX3JlbHMvZTJvRG9jLnhtbC5yZWxzUEsFBgAAAAAGAAYAfAEAAELTAAAAAA==&#10;" stroked="f" strokeweight="1pt">
                      <v:fill r:id="rId11" o:title="" recolor="t" rotate="t" type="frame"/>
                      <v:stroke joinstyle="miter"/>
                      <v:textbox>
                        <w:txbxContent>
                          <w:p w14:paraId="7C11BD09" w14:textId="77777777" w:rsidR="00DC3F0A" w:rsidRDefault="00DC3F0A" w:rsidP="00DC3F0A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550A1EB8" w14:textId="77777777"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004952D6" w14:textId="1FC3213E" w:rsidR="003D1B71" w:rsidRPr="00310F17" w:rsidRDefault="0009718E" w:rsidP="00310F17">
            <w:pPr>
              <w:pStyle w:val="Title"/>
            </w:pPr>
            <w:r>
              <w:t>Jordan</w:t>
            </w:r>
            <w:r w:rsidR="003D1B71" w:rsidRPr="00310F17">
              <w:br/>
            </w:r>
            <w:r>
              <w:t>Alexis</w:t>
            </w:r>
          </w:p>
        </w:tc>
      </w:tr>
      <w:tr w:rsidR="003D1B71" w14:paraId="0D696C55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298F7F10" w14:textId="77777777"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010A3FCC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14:paraId="191D71E6" w14:textId="5EB39FF7" w:rsidR="00CA46DF" w:rsidRPr="00BE3632" w:rsidRDefault="00CA46DF" w:rsidP="00BE3632">
            <w:pPr>
              <w:pStyle w:val="Experience"/>
              <w:rPr>
                <w:b/>
                <w:bCs/>
                <w:color w:val="0072C7" w:themeColor="accent2"/>
                <w:sz w:val="24"/>
                <w:szCs w:val="28"/>
                <w:u w:val="single"/>
              </w:rPr>
            </w:pPr>
            <w:r w:rsidRPr="00BE3632">
              <w:rPr>
                <w:b/>
                <w:bCs/>
                <w:color w:val="0072C7" w:themeColor="accent2"/>
                <w:sz w:val="24"/>
                <w:szCs w:val="28"/>
                <w:u w:val="single"/>
              </w:rPr>
              <w:t>About Me:</w:t>
            </w:r>
          </w:p>
          <w:p w14:paraId="625E0005" w14:textId="77777777" w:rsidR="00CA46DF" w:rsidRPr="00CA46DF" w:rsidRDefault="00CA46DF" w:rsidP="00CA46DF">
            <w:pPr>
              <w:pStyle w:val="Dates"/>
              <w:rPr>
                <w:b w:val="0"/>
                <w:bCs/>
              </w:rPr>
            </w:pPr>
            <w:r w:rsidRPr="00CA46DF">
              <w:rPr>
                <w:b w:val="0"/>
                <w:bCs/>
              </w:rPr>
              <w:t>I have experience using programming languages such as HTML, CSS, Bootstrap, JavaScript, Cloud Computing, and others to help build websites for clients or myself.</w:t>
            </w:r>
          </w:p>
          <w:p w14:paraId="4B33BD2C" w14:textId="77777777" w:rsidR="00CA46DF" w:rsidRPr="00CA46DF" w:rsidRDefault="00CA46DF" w:rsidP="00CA46DF">
            <w:pPr>
              <w:pStyle w:val="Dates"/>
              <w:rPr>
                <w:b w:val="0"/>
                <w:bCs/>
              </w:rPr>
            </w:pPr>
          </w:p>
          <w:p w14:paraId="777CC5BF" w14:textId="77777777" w:rsidR="00F315F0" w:rsidRDefault="00CA46DF" w:rsidP="00F315F0">
            <w:pPr>
              <w:pStyle w:val="Dates"/>
              <w:rPr>
                <w:b w:val="0"/>
                <w:bCs/>
              </w:rPr>
            </w:pPr>
            <w:r w:rsidRPr="00CA46DF">
              <w:rPr>
                <w:b w:val="0"/>
                <w:bCs/>
              </w:rPr>
              <w:t xml:space="preserve">Experience using Adobe Creative Cloud applications such as Premiere, </w:t>
            </w:r>
            <w:proofErr w:type="spellStart"/>
            <w:r w:rsidRPr="00CA46DF">
              <w:rPr>
                <w:b w:val="0"/>
                <w:bCs/>
              </w:rPr>
              <w:t>PhotoShop</w:t>
            </w:r>
            <w:proofErr w:type="spellEnd"/>
            <w:r w:rsidRPr="00CA46DF">
              <w:rPr>
                <w:b w:val="0"/>
                <w:bCs/>
              </w:rPr>
              <w:t>, Illustrator, InDesign, and XD to help make my websites and other jobs I must do.</w:t>
            </w:r>
          </w:p>
          <w:p w14:paraId="0F806B66" w14:textId="77777777" w:rsidR="00F315F0" w:rsidRDefault="00F315F0" w:rsidP="00F315F0">
            <w:pPr>
              <w:pStyle w:val="Dates"/>
              <w:rPr>
                <w:b w:val="0"/>
                <w:bCs/>
              </w:rPr>
            </w:pPr>
          </w:p>
          <w:p w14:paraId="054C288B" w14:textId="08BB2B7F" w:rsidR="00F315F0" w:rsidRPr="00F315F0" w:rsidRDefault="00F315F0" w:rsidP="00F315F0">
            <w:pPr>
              <w:pStyle w:val="Dates"/>
              <w:rPr>
                <w:b w:val="0"/>
                <w:bCs/>
              </w:rPr>
            </w:pPr>
            <w:r w:rsidRPr="00F315F0">
              <w:rPr>
                <w:b w:val="0"/>
              </w:rPr>
              <w:t>Experience entering client information into a database and checking the information is secured and correct. Dealing with customers who need help with orders placed or account information.</w:t>
            </w:r>
          </w:p>
          <w:p w14:paraId="013E1688" w14:textId="702CE4A3" w:rsidR="003D1B71" w:rsidRPr="00E572D6" w:rsidRDefault="004D529E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  <w:sdt>
              <w:sdtPr>
                <w:rPr>
                  <w:rFonts w:ascii="Calibri" w:hAnsi="Calibri" w:cs="Calibri"/>
                  <w:color w:val="0072C7"/>
                </w:rPr>
                <w:id w:val="1196195576"/>
                <w:placeholder>
                  <w:docPart w:val="9A44D56D4C9642B9AE2653B1B0323FD7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31127C">
                  <w:t>Experience</w:t>
                </w:r>
              </w:sdtContent>
            </w:sdt>
          </w:p>
          <w:p w14:paraId="45F31355" w14:textId="24D80302" w:rsidR="003D1B71" w:rsidRPr="00870682" w:rsidRDefault="00072CCD" w:rsidP="00AC6C7E">
            <w:pPr>
              <w:pStyle w:val="Dates"/>
              <w:rPr>
                <w:rFonts w:ascii="Calibri" w:hAnsi="Calibri" w:cs="Calibri"/>
                <w:sz w:val="20"/>
                <w:szCs w:val="22"/>
              </w:rPr>
            </w:pPr>
            <w:r w:rsidRPr="00870682">
              <w:rPr>
                <w:rFonts w:ascii="Calibri" w:hAnsi="Calibri" w:cs="Calibri"/>
                <w:sz w:val="20"/>
                <w:szCs w:val="22"/>
              </w:rPr>
              <w:t>July 2021</w:t>
            </w:r>
            <w:r w:rsidR="003D1B71" w:rsidRPr="00870682">
              <w:rPr>
                <w:rFonts w:ascii="Calibri" w:hAnsi="Calibri" w:cs="Calibri"/>
                <w:sz w:val="20"/>
                <w:szCs w:val="22"/>
              </w:rPr>
              <w:t>–</w:t>
            </w:r>
            <w:r w:rsidRPr="00870682">
              <w:rPr>
                <w:rFonts w:ascii="Calibri" w:hAnsi="Calibri" w:cs="Calibri"/>
                <w:sz w:val="20"/>
                <w:szCs w:val="22"/>
              </w:rPr>
              <w:t>Aug 2021</w:t>
            </w:r>
          </w:p>
          <w:p w14:paraId="19398480" w14:textId="35A18F6C" w:rsidR="003D1B71" w:rsidRPr="00870682" w:rsidRDefault="00072CCD" w:rsidP="00AC6C7E">
            <w:pPr>
              <w:pStyle w:val="Experience"/>
              <w:rPr>
                <w:rFonts w:ascii="Calibri" w:hAnsi="Calibri" w:cs="Calibri"/>
                <w:sz w:val="24"/>
                <w:szCs w:val="28"/>
              </w:rPr>
            </w:pPr>
            <w:r w:rsidRPr="00870682">
              <w:rPr>
                <w:rFonts w:ascii="Calibri" w:hAnsi="Calibri" w:cs="Calibri"/>
                <w:sz w:val="24"/>
                <w:szCs w:val="28"/>
              </w:rPr>
              <w:t>Software Engineer</w:t>
            </w:r>
            <w:r w:rsidR="00AF50AB" w:rsidRPr="00870682">
              <w:rPr>
                <w:rFonts w:ascii="Calibri" w:hAnsi="Calibri" w:cs="Calibri"/>
                <w:sz w:val="24"/>
                <w:szCs w:val="28"/>
              </w:rPr>
              <w:t xml:space="preserve"> </w:t>
            </w:r>
            <w:r w:rsidR="003D1B71" w:rsidRPr="00870682">
              <w:rPr>
                <w:rStyle w:val="Strong"/>
                <w:rFonts w:ascii="Calibri" w:hAnsi="Calibri" w:cs="Calibri"/>
                <w:sz w:val="24"/>
                <w:szCs w:val="28"/>
              </w:rPr>
              <w:t>•</w:t>
            </w:r>
            <w:r w:rsidR="003D1B71" w:rsidRPr="00870682">
              <w:rPr>
                <w:rFonts w:ascii="Calibri" w:hAnsi="Calibri" w:cs="Calibri"/>
                <w:sz w:val="24"/>
                <w:szCs w:val="28"/>
              </w:rPr>
              <w:t xml:space="preserve"> </w:t>
            </w:r>
            <w:proofErr w:type="spellStart"/>
            <w:r w:rsidRPr="00870682">
              <w:rPr>
                <w:rFonts w:ascii="Calibri" w:hAnsi="Calibri" w:cs="Calibri"/>
                <w:sz w:val="24"/>
                <w:szCs w:val="28"/>
              </w:rPr>
              <w:t>Unadat</w:t>
            </w:r>
            <w:proofErr w:type="spellEnd"/>
            <w:r w:rsidR="003D1B71" w:rsidRPr="00870682">
              <w:rPr>
                <w:rFonts w:ascii="Calibri" w:hAnsi="Calibri" w:cs="Calibri"/>
                <w:sz w:val="24"/>
                <w:szCs w:val="28"/>
              </w:rPr>
              <w:t xml:space="preserve"> </w:t>
            </w:r>
            <w:r w:rsidR="003D1B71" w:rsidRPr="00870682">
              <w:rPr>
                <w:rStyle w:val="Strong"/>
                <w:rFonts w:ascii="Calibri" w:hAnsi="Calibri" w:cs="Calibri"/>
                <w:sz w:val="24"/>
                <w:szCs w:val="28"/>
              </w:rPr>
              <w:t>•</w:t>
            </w:r>
            <w:r w:rsidR="003D1B71" w:rsidRPr="00870682">
              <w:rPr>
                <w:rFonts w:ascii="Calibri" w:hAnsi="Calibri" w:cs="Calibri"/>
                <w:sz w:val="24"/>
                <w:szCs w:val="28"/>
              </w:rPr>
              <w:t xml:space="preserve"> </w:t>
            </w:r>
            <w:r w:rsidRPr="00870682">
              <w:rPr>
                <w:rFonts w:ascii="Calibri" w:hAnsi="Calibri" w:cs="Calibri"/>
                <w:sz w:val="24"/>
                <w:szCs w:val="28"/>
              </w:rPr>
              <w:t>New York, NY (US)</w:t>
            </w:r>
          </w:p>
          <w:p w14:paraId="0DA5A188" w14:textId="77777777" w:rsidR="00072CCD" w:rsidRPr="00870682" w:rsidRDefault="00072CCD" w:rsidP="00072CCD">
            <w:pPr>
              <w:pStyle w:val="Dates"/>
              <w:rPr>
                <w:b w:val="0"/>
                <w:bCs/>
                <w:sz w:val="20"/>
                <w:szCs w:val="22"/>
              </w:rPr>
            </w:pPr>
            <w:r w:rsidRPr="00870682">
              <w:rPr>
                <w:b w:val="0"/>
                <w:bCs/>
                <w:sz w:val="20"/>
                <w:szCs w:val="22"/>
              </w:rPr>
              <w:t xml:space="preserve">•Led a cross-functional team to develop a dark mode for the </w:t>
            </w:r>
            <w:proofErr w:type="spellStart"/>
            <w:r w:rsidRPr="00870682">
              <w:rPr>
                <w:b w:val="0"/>
                <w:bCs/>
                <w:sz w:val="20"/>
                <w:szCs w:val="22"/>
              </w:rPr>
              <w:t>Unadat</w:t>
            </w:r>
            <w:proofErr w:type="spellEnd"/>
            <w:r w:rsidRPr="00870682">
              <w:rPr>
                <w:b w:val="0"/>
                <w:bCs/>
                <w:sz w:val="20"/>
                <w:szCs w:val="22"/>
              </w:rPr>
              <w:t xml:space="preserve"> portal site.</w:t>
            </w:r>
          </w:p>
          <w:p w14:paraId="26329DDF" w14:textId="77777777" w:rsidR="00072CCD" w:rsidRPr="00870682" w:rsidRDefault="00072CCD" w:rsidP="00072CCD">
            <w:pPr>
              <w:pStyle w:val="Dates"/>
              <w:rPr>
                <w:b w:val="0"/>
                <w:bCs/>
                <w:sz w:val="20"/>
                <w:szCs w:val="22"/>
              </w:rPr>
            </w:pPr>
            <w:r w:rsidRPr="00870682">
              <w:rPr>
                <w:b w:val="0"/>
                <w:bCs/>
                <w:sz w:val="20"/>
                <w:szCs w:val="22"/>
              </w:rPr>
              <w:t>•Optimized dark theme for the mobile and progressive web app.</w:t>
            </w:r>
          </w:p>
          <w:p w14:paraId="7EDF4814" w14:textId="77777777" w:rsidR="00072CCD" w:rsidRPr="00870682" w:rsidRDefault="00072CCD" w:rsidP="00072CCD">
            <w:pPr>
              <w:pStyle w:val="Dates"/>
              <w:rPr>
                <w:b w:val="0"/>
                <w:bCs/>
                <w:sz w:val="20"/>
                <w:szCs w:val="22"/>
              </w:rPr>
            </w:pPr>
            <w:r w:rsidRPr="00870682">
              <w:rPr>
                <w:b w:val="0"/>
                <w:bCs/>
                <w:sz w:val="20"/>
                <w:szCs w:val="22"/>
              </w:rPr>
              <w:t>•Coordinated efforts of the design team in devising and user testing the color scheme and functionality.</w:t>
            </w:r>
          </w:p>
          <w:p w14:paraId="3635F089" w14:textId="519D9271" w:rsidR="00072CCD" w:rsidRPr="00870682" w:rsidRDefault="00072CCD" w:rsidP="00072CCD">
            <w:pPr>
              <w:pStyle w:val="Dates"/>
              <w:rPr>
                <w:b w:val="0"/>
                <w:bCs/>
                <w:sz w:val="20"/>
                <w:szCs w:val="22"/>
              </w:rPr>
            </w:pPr>
            <w:r w:rsidRPr="00870682">
              <w:rPr>
                <w:b w:val="0"/>
                <w:bCs/>
                <w:sz w:val="20"/>
                <w:szCs w:val="22"/>
              </w:rPr>
              <w:t>•Debugged independent research to overcome roadblocks and obstacles.</w:t>
            </w:r>
          </w:p>
          <w:p w14:paraId="2507EA58" w14:textId="77777777" w:rsidR="00072CCD" w:rsidRPr="00870682" w:rsidRDefault="00072CCD" w:rsidP="00072CCD">
            <w:pPr>
              <w:pStyle w:val="Dates"/>
              <w:rPr>
                <w:sz w:val="20"/>
                <w:szCs w:val="22"/>
              </w:rPr>
            </w:pPr>
          </w:p>
          <w:p w14:paraId="4E9CDAD8" w14:textId="20AEB6BF" w:rsidR="003D1B71" w:rsidRPr="00870682" w:rsidRDefault="002150C6" w:rsidP="00AC6C7E">
            <w:pPr>
              <w:pStyle w:val="Dates"/>
              <w:rPr>
                <w:rFonts w:ascii="Calibri" w:hAnsi="Calibri" w:cs="Calibri"/>
                <w:sz w:val="20"/>
                <w:szCs w:val="22"/>
              </w:rPr>
            </w:pPr>
            <w:r w:rsidRPr="00870682">
              <w:rPr>
                <w:rFonts w:ascii="Calibri" w:hAnsi="Calibri" w:cs="Calibri"/>
                <w:sz w:val="20"/>
                <w:szCs w:val="22"/>
              </w:rPr>
              <w:t>Jan 2019</w:t>
            </w:r>
            <w:r w:rsidR="003D1B71" w:rsidRPr="00870682">
              <w:rPr>
                <w:rFonts w:ascii="Calibri" w:hAnsi="Calibri" w:cs="Calibri"/>
                <w:sz w:val="20"/>
                <w:szCs w:val="22"/>
              </w:rPr>
              <w:t>–</w:t>
            </w:r>
            <w:r w:rsidRPr="00870682">
              <w:rPr>
                <w:rFonts w:ascii="Calibri" w:hAnsi="Calibri" w:cs="Calibri"/>
                <w:sz w:val="20"/>
                <w:szCs w:val="22"/>
              </w:rPr>
              <w:t>May 2019</w:t>
            </w:r>
          </w:p>
          <w:p w14:paraId="72848115" w14:textId="031FF714" w:rsidR="003D1B71" w:rsidRPr="00870682" w:rsidRDefault="002150C6" w:rsidP="00AC6C7E">
            <w:pPr>
              <w:pStyle w:val="Experience"/>
              <w:rPr>
                <w:rFonts w:ascii="Calibri" w:hAnsi="Calibri" w:cs="Calibri"/>
                <w:sz w:val="24"/>
                <w:szCs w:val="28"/>
              </w:rPr>
            </w:pPr>
            <w:r w:rsidRPr="00870682">
              <w:rPr>
                <w:rFonts w:ascii="Calibri" w:hAnsi="Calibri" w:cs="Calibri"/>
                <w:sz w:val="24"/>
                <w:szCs w:val="28"/>
              </w:rPr>
              <w:t>Spring Intern</w:t>
            </w:r>
            <w:r w:rsidR="00AF50AB" w:rsidRPr="00870682">
              <w:rPr>
                <w:rFonts w:ascii="Calibri" w:hAnsi="Calibri" w:cs="Calibri"/>
                <w:sz w:val="24"/>
                <w:szCs w:val="28"/>
              </w:rPr>
              <w:t xml:space="preserve"> </w:t>
            </w:r>
            <w:r w:rsidR="003D1B71" w:rsidRPr="00870682">
              <w:rPr>
                <w:rStyle w:val="Strong"/>
                <w:rFonts w:ascii="Calibri" w:hAnsi="Calibri" w:cs="Calibri"/>
                <w:sz w:val="24"/>
                <w:szCs w:val="28"/>
              </w:rPr>
              <w:t>•</w:t>
            </w:r>
            <w:r w:rsidR="003D1B71" w:rsidRPr="00870682">
              <w:rPr>
                <w:rFonts w:ascii="Calibri" w:hAnsi="Calibri" w:cs="Calibri"/>
                <w:sz w:val="24"/>
                <w:szCs w:val="28"/>
              </w:rPr>
              <w:t xml:space="preserve"> </w:t>
            </w:r>
            <w:r w:rsidRPr="00870682">
              <w:rPr>
                <w:rFonts w:ascii="Calibri" w:hAnsi="Calibri" w:cs="Calibri"/>
                <w:sz w:val="24"/>
                <w:szCs w:val="28"/>
              </w:rPr>
              <w:t>WBAI Radio 99.5FM NYC</w:t>
            </w:r>
            <w:r w:rsidR="003D1B71" w:rsidRPr="00870682">
              <w:rPr>
                <w:rFonts w:ascii="Calibri" w:hAnsi="Calibri" w:cs="Calibri"/>
                <w:sz w:val="24"/>
                <w:szCs w:val="28"/>
              </w:rPr>
              <w:t xml:space="preserve"> </w:t>
            </w:r>
            <w:r w:rsidR="003D1B71" w:rsidRPr="00870682">
              <w:rPr>
                <w:rStyle w:val="Strong"/>
                <w:rFonts w:ascii="Calibri" w:hAnsi="Calibri" w:cs="Calibri"/>
                <w:sz w:val="24"/>
                <w:szCs w:val="28"/>
              </w:rPr>
              <w:t>•</w:t>
            </w:r>
            <w:r w:rsidR="003D1B71" w:rsidRPr="00870682">
              <w:rPr>
                <w:rFonts w:ascii="Calibri" w:hAnsi="Calibri" w:cs="Calibri"/>
                <w:sz w:val="24"/>
                <w:szCs w:val="28"/>
              </w:rPr>
              <w:t xml:space="preserve"> </w:t>
            </w:r>
            <w:r w:rsidRPr="00870682">
              <w:rPr>
                <w:rFonts w:ascii="Calibri" w:hAnsi="Calibri" w:cs="Calibri"/>
                <w:sz w:val="24"/>
                <w:szCs w:val="28"/>
              </w:rPr>
              <w:t>Brooklyn, NY (US)</w:t>
            </w:r>
          </w:p>
          <w:p w14:paraId="0AE4E97F" w14:textId="7069C2D2" w:rsidR="002150C6" w:rsidRPr="00870682" w:rsidRDefault="002150C6" w:rsidP="002150C6">
            <w:pPr>
              <w:pStyle w:val="Dates"/>
              <w:rPr>
                <w:b w:val="0"/>
                <w:bCs/>
                <w:sz w:val="20"/>
                <w:szCs w:val="22"/>
              </w:rPr>
            </w:pPr>
            <w:r w:rsidRPr="00870682">
              <w:rPr>
                <w:b w:val="0"/>
                <w:bCs/>
                <w:sz w:val="20"/>
                <w:szCs w:val="22"/>
              </w:rPr>
              <w:t>•Assisted in Sorting and Mailing out prizes for their WBAI Buddies.</w:t>
            </w:r>
          </w:p>
          <w:p w14:paraId="0ADE5334" w14:textId="2463EA1A" w:rsidR="002150C6" w:rsidRPr="00870682" w:rsidRDefault="002150C6" w:rsidP="002150C6">
            <w:pPr>
              <w:pStyle w:val="Dates"/>
              <w:rPr>
                <w:b w:val="0"/>
                <w:bCs/>
                <w:sz w:val="20"/>
                <w:szCs w:val="22"/>
              </w:rPr>
            </w:pPr>
            <w:r w:rsidRPr="00870682">
              <w:rPr>
                <w:b w:val="0"/>
                <w:bCs/>
                <w:sz w:val="20"/>
                <w:szCs w:val="22"/>
              </w:rPr>
              <w:t>•Managed their social media Using Hootsuite</w:t>
            </w:r>
          </w:p>
          <w:p w14:paraId="0E2AAFDC" w14:textId="2818AC02" w:rsidR="002150C6" w:rsidRPr="00870682" w:rsidRDefault="002150C6" w:rsidP="002150C6">
            <w:pPr>
              <w:pStyle w:val="Dates"/>
              <w:rPr>
                <w:b w:val="0"/>
                <w:bCs/>
                <w:sz w:val="20"/>
                <w:szCs w:val="22"/>
              </w:rPr>
            </w:pPr>
            <w:r w:rsidRPr="00870682">
              <w:rPr>
                <w:b w:val="0"/>
                <w:bCs/>
                <w:sz w:val="20"/>
                <w:szCs w:val="22"/>
              </w:rPr>
              <w:t>•Assigned managing some Customer Service tasks.</w:t>
            </w:r>
          </w:p>
          <w:p w14:paraId="16A946B8" w14:textId="558B83EB" w:rsidR="002150C6" w:rsidRPr="00870682" w:rsidRDefault="002150C6" w:rsidP="002150C6">
            <w:pPr>
              <w:pStyle w:val="Dates"/>
              <w:rPr>
                <w:b w:val="0"/>
                <w:bCs/>
                <w:sz w:val="20"/>
                <w:szCs w:val="22"/>
              </w:rPr>
            </w:pPr>
            <w:r w:rsidRPr="00870682">
              <w:rPr>
                <w:b w:val="0"/>
                <w:bCs/>
                <w:sz w:val="20"/>
                <w:szCs w:val="22"/>
              </w:rPr>
              <w:t>•Assisted in their event calendar by using Photoshop to make the pictures for each article presentable.</w:t>
            </w:r>
          </w:p>
          <w:p w14:paraId="4CB54FFB" w14:textId="19D176C9" w:rsidR="002150C6" w:rsidRPr="00870682" w:rsidRDefault="002150C6" w:rsidP="005E0AE6">
            <w:pPr>
              <w:pStyle w:val="Dates"/>
              <w:rPr>
                <w:b w:val="0"/>
                <w:bCs/>
                <w:sz w:val="20"/>
                <w:szCs w:val="22"/>
              </w:rPr>
            </w:pPr>
            <w:r w:rsidRPr="00870682">
              <w:rPr>
                <w:b w:val="0"/>
                <w:bCs/>
                <w:sz w:val="20"/>
                <w:szCs w:val="22"/>
              </w:rPr>
              <w:t>•Assisted in entering important personal data for their WBAI Buddies.</w:t>
            </w:r>
          </w:p>
          <w:p w14:paraId="13C6BD63" w14:textId="77777777" w:rsidR="005E0AE6" w:rsidRPr="00870682" w:rsidRDefault="005E0AE6" w:rsidP="005E0AE6">
            <w:pPr>
              <w:pStyle w:val="Dates"/>
              <w:rPr>
                <w:b w:val="0"/>
                <w:bCs/>
                <w:sz w:val="20"/>
                <w:szCs w:val="22"/>
              </w:rPr>
            </w:pPr>
          </w:p>
          <w:p w14:paraId="6059030E" w14:textId="490E1DFB" w:rsidR="003D1B71" w:rsidRPr="00870682" w:rsidRDefault="005E0AE6" w:rsidP="00AC6C7E">
            <w:pPr>
              <w:pStyle w:val="Dates"/>
              <w:rPr>
                <w:rFonts w:ascii="Calibri" w:hAnsi="Calibri" w:cs="Calibri"/>
                <w:sz w:val="20"/>
                <w:szCs w:val="22"/>
              </w:rPr>
            </w:pPr>
            <w:r w:rsidRPr="00870682">
              <w:rPr>
                <w:rFonts w:ascii="Calibri" w:hAnsi="Calibri" w:cs="Calibri"/>
                <w:sz w:val="20"/>
                <w:szCs w:val="22"/>
              </w:rPr>
              <w:t>Jul 2018</w:t>
            </w:r>
            <w:r w:rsidR="003D1B71" w:rsidRPr="00870682">
              <w:rPr>
                <w:rFonts w:ascii="Calibri" w:hAnsi="Calibri" w:cs="Calibri"/>
                <w:sz w:val="20"/>
                <w:szCs w:val="22"/>
              </w:rPr>
              <w:t>–</w:t>
            </w:r>
            <w:r w:rsidRPr="00870682">
              <w:rPr>
                <w:rFonts w:ascii="Calibri" w:hAnsi="Calibri" w:cs="Calibri"/>
                <w:sz w:val="20"/>
                <w:szCs w:val="22"/>
              </w:rPr>
              <w:t>Aug 2018</w:t>
            </w:r>
          </w:p>
          <w:p w14:paraId="51D716D0" w14:textId="464828F6" w:rsidR="003D1B71" w:rsidRPr="00870682" w:rsidRDefault="005E0AE6" w:rsidP="00AC6C7E">
            <w:pPr>
              <w:pStyle w:val="Experience"/>
              <w:rPr>
                <w:rFonts w:ascii="Calibri" w:hAnsi="Calibri" w:cs="Calibri"/>
                <w:sz w:val="24"/>
                <w:szCs w:val="28"/>
              </w:rPr>
            </w:pPr>
            <w:r w:rsidRPr="00870682">
              <w:rPr>
                <w:rFonts w:ascii="Calibri" w:hAnsi="Calibri" w:cs="Calibri"/>
                <w:sz w:val="24"/>
                <w:szCs w:val="28"/>
              </w:rPr>
              <w:t>Multimedia Internship</w:t>
            </w:r>
            <w:r w:rsidRPr="00870682">
              <w:rPr>
                <w:rStyle w:val="Strong"/>
                <w:rFonts w:ascii="Calibri" w:hAnsi="Calibri" w:cs="Calibri"/>
                <w:b w:val="0"/>
                <w:bCs w:val="0"/>
                <w:color w:val="auto"/>
                <w:sz w:val="24"/>
                <w:szCs w:val="28"/>
              </w:rPr>
              <w:t xml:space="preserve"> </w:t>
            </w:r>
            <w:r w:rsidR="003D1B71" w:rsidRPr="00870682">
              <w:rPr>
                <w:rStyle w:val="Strong"/>
                <w:rFonts w:ascii="Calibri" w:hAnsi="Calibri" w:cs="Calibri"/>
                <w:sz w:val="24"/>
                <w:szCs w:val="28"/>
              </w:rPr>
              <w:t>•</w:t>
            </w:r>
            <w:r w:rsidR="003D1B71" w:rsidRPr="00870682">
              <w:rPr>
                <w:rFonts w:ascii="Calibri" w:hAnsi="Calibri" w:cs="Calibri"/>
                <w:sz w:val="24"/>
                <w:szCs w:val="28"/>
              </w:rPr>
              <w:t xml:space="preserve"> </w:t>
            </w:r>
            <w:r w:rsidRPr="00870682">
              <w:rPr>
                <w:rFonts w:ascii="Calibri" w:hAnsi="Calibri" w:cs="Calibri"/>
                <w:sz w:val="24"/>
                <w:szCs w:val="28"/>
              </w:rPr>
              <w:t>The Challenge Publisher Group</w:t>
            </w:r>
            <w:r w:rsidR="003D1B71" w:rsidRPr="00870682">
              <w:rPr>
                <w:rFonts w:ascii="Calibri" w:hAnsi="Calibri" w:cs="Calibri"/>
                <w:sz w:val="24"/>
                <w:szCs w:val="28"/>
              </w:rPr>
              <w:t xml:space="preserve"> </w:t>
            </w:r>
            <w:r w:rsidR="003D1B71" w:rsidRPr="00870682">
              <w:rPr>
                <w:rStyle w:val="Strong"/>
                <w:rFonts w:ascii="Calibri" w:hAnsi="Calibri" w:cs="Calibri"/>
                <w:sz w:val="24"/>
                <w:szCs w:val="28"/>
              </w:rPr>
              <w:t>•</w:t>
            </w:r>
            <w:r w:rsidR="003D1B71" w:rsidRPr="00870682">
              <w:rPr>
                <w:rFonts w:ascii="Calibri" w:hAnsi="Calibri" w:cs="Calibri"/>
                <w:sz w:val="24"/>
                <w:szCs w:val="28"/>
              </w:rPr>
              <w:t xml:space="preserve"> </w:t>
            </w:r>
            <w:r w:rsidRPr="00870682">
              <w:rPr>
                <w:rFonts w:ascii="Calibri" w:hAnsi="Calibri" w:cs="Calibri"/>
                <w:sz w:val="24"/>
                <w:szCs w:val="28"/>
              </w:rPr>
              <w:t>Brooklyn, NY (US)</w:t>
            </w:r>
          </w:p>
          <w:p w14:paraId="5726EDCA" w14:textId="77777777" w:rsidR="005E0AE6" w:rsidRPr="00870682" w:rsidRDefault="005E0AE6" w:rsidP="005E0AE6">
            <w:pPr>
              <w:pStyle w:val="Dates"/>
              <w:rPr>
                <w:b w:val="0"/>
                <w:bCs/>
                <w:sz w:val="20"/>
                <w:szCs w:val="22"/>
              </w:rPr>
            </w:pPr>
            <w:r w:rsidRPr="00870682">
              <w:rPr>
                <w:b w:val="0"/>
                <w:bCs/>
                <w:sz w:val="20"/>
                <w:szCs w:val="22"/>
              </w:rPr>
              <w:t>•Assisted in creating a modernized version of a newspaper called "The New American" by making it in Adobe InDesign from scratch.</w:t>
            </w:r>
          </w:p>
          <w:p w14:paraId="07134619" w14:textId="77777777" w:rsidR="00BE3632" w:rsidRDefault="005E0AE6" w:rsidP="005E0AE6">
            <w:pPr>
              <w:pStyle w:val="Dates"/>
              <w:rPr>
                <w:b w:val="0"/>
                <w:bCs/>
                <w:sz w:val="20"/>
                <w:szCs w:val="22"/>
              </w:rPr>
            </w:pPr>
            <w:r w:rsidRPr="00870682">
              <w:rPr>
                <w:b w:val="0"/>
                <w:bCs/>
                <w:sz w:val="20"/>
                <w:szCs w:val="22"/>
              </w:rPr>
              <w:t>•I Used Photoshop to make images given to me more presentable.</w:t>
            </w:r>
          </w:p>
          <w:p w14:paraId="23575AD0" w14:textId="7910019A" w:rsidR="005E0AE6" w:rsidRPr="00870682" w:rsidRDefault="005E0AE6" w:rsidP="005E0AE6">
            <w:pPr>
              <w:pStyle w:val="Dates"/>
              <w:rPr>
                <w:b w:val="0"/>
                <w:bCs/>
                <w:sz w:val="20"/>
                <w:szCs w:val="22"/>
              </w:rPr>
            </w:pPr>
            <w:r w:rsidRPr="00870682">
              <w:rPr>
                <w:b w:val="0"/>
                <w:bCs/>
                <w:sz w:val="20"/>
                <w:szCs w:val="22"/>
              </w:rPr>
              <w:t>•Distributed the Newspaper to the boroughs of New York.</w:t>
            </w:r>
          </w:p>
          <w:p w14:paraId="694394EF" w14:textId="21A65249" w:rsidR="005E0AE6" w:rsidRPr="00870682" w:rsidRDefault="005E0AE6" w:rsidP="005E0AE6">
            <w:pPr>
              <w:pStyle w:val="Dates"/>
              <w:rPr>
                <w:rFonts w:ascii="Calibri" w:hAnsi="Calibri" w:cs="Calibri"/>
                <w:sz w:val="20"/>
                <w:szCs w:val="22"/>
              </w:rPr>
            </w:pPr>
            <w:r w:rsidRPr="00870682">
              <w:rPr>
                <w:rFonts w:ascii="Calibri" w:hAnsi="Calibri" w:cs="Calibri"/>
                <w:sz w:val="20"/>
                <w:szCs w:val="22"/>
              </w:rPr>
              <w:lastRenderedPageBreak/>
              <w:t>Aug 2017–Aug 2017</w:t>
            </w:r>
          </w:p>
          <w:p w14:paraId="60B57794" w14:textId="44260F26" w:rsidR="005E0AE6" w:rsidRPr="00870682" w:rsidRDefault="005E0AE6" w:rsidP="005E0AE6">
            <w:pPr>
              <w:pStyle w:val="Experience"/>
              <w:rPr>
                <w:rFonts w:ascii="Calibri" w:hAnsi="Calibri" w:cs="Calibri"/>
                <w:sz w:val="24"/>
                <w:szCs w:val="28"/>
              </w:rPr>
            </w:pPr>
            <w:r w:rsidRPr="00870682">
              <w:rPr>
                <w:rFonts w:ascii="Calibri" w:hAnsi="Calibri" w:cs="Calibri"/>
                <w:sz w:val="24"/>
                <w:szCs w:val="28"/>
              </w:rPr>
              <w:t>SYEP</w:t>
            </w:r>
            <w:r w:rsidR="00AF50AB" w:rsidRPr="00870682">
              <w:rPr>
                <w:rFonts w:ascii="Calibri" w:hAnsi="Calibri" w:cs="Calibri"/>
                <w:sz w:val="24"/>
                <w:szCs w:val="28"/>
              </w:rPr>
              <w:t xml:space="preserve"> </w:t>
            </w:r>
            <w:r w:rsidRPr="00870682">
              <w:rPr>
                <w:rStyle w:val="Strong"/>
                <w:rFonts w:ascii="Calibri" w:hAnsi="Calibri" w:cs="Calibri"/>
                <w:sz w:val="24"/>
                <w:szCs w:val="28"/>
              </w:rPr>
              <w:t>•</w:t>
            </w:r>
            <w:r w:rsidRPr="00870682">
              <w:rPr>
                <w:rFonts w:ascii="Calibri" w:hAnsi="Calibri" w:cs="Calibri"/>
                <w:sz w:val="24"/>
                <w:szCs w:val="28"/>
              </w:rPr>
              <w:t xml:space="preserve"> Office Assistant </w:t>
            </w:r>
            <w:r w:rsidRPr="00870682">
              <w:rPr>
                <w:rStyle w:val="Strong"/>
                <w:rFonts w:ascii="Calibri" w:hAnsi="Calibri" w:cs="Calibri"/>
                <w:sz w:val="24"/>
                <w:szCs w:val="28"/>
              </w:rPr>
              <w:t>•</w:t>
            </w:r>
            <w:r w:rsidRPr="00870682">
              <w:rPr>
                <w:rFonts w:ascii="Calibri" w:hAnsi="Calibri" w:cs="Calibri"/>
                <w:sz w:val="24"/>
                <w:szCs w:val="28"/>
              </w:rPr>
              <w:t xml:space="preserve"> Brooklyn, NY (US)</w:t>
            </w:r>
          </w:p>
          <w:p w14:paraId="765864E7" w14:textId="1CFDBC58" w:rsidR="00AF50AB" w:rsidRPr="00870682" w:rsidRDefault="00AF50AB" w:rsidP="00AF50AB">
            <w:pPr>
              <w:pStyle w:val="Dates"/>
              <w:rPr>
                <w:b w:val="0"/>
                <w:bCs/>
                <w:sz w:val="20"/>
                <w:szCs w:val="22"/>
              </w:rPr>
            </w:pPr>
            <w:r w:rsidRPr="00870682">
              <w:rPr>
                <w:b w:val="0"/>
                <w:bCs/>
                <w:sz w:val="20"/>
                <w:szCs w:val="22"/>
              </w:rPr>
              <w:t>•Assisted in handling/transferring calls to the site managers and Interns.</w:t>
            </w:r>
          </w:p>
          <w:p w14:paraId="3823D69F" w14:textId="4D2F33CA" w:rsidR="00AF50AB" w:rsidRPr="00870682" w:rsidRDefault="00AF50AB" w:rsidP="00AF50AB">
            <w:pPr>
              <w:pStyle w:val="Dates"/>
              <w:rPr>
                <w:b w:val="0"/>
                <w:bCs/>
                <w:sz w:val="20"/>
                <w:szCs w:val="22"/>
              </w:rPr>
            </w:pPr>
            <w:r w:rsidRPr="00870682">
              <w:rPr>
                <w:b w:val="0"/>
                <w:bCs/>
                <w:sz w:val="20"/>
                <w:szCs w:val="22"/>
              </w:rPr>
              <w:t>•Handing of entering data for payroll and time spent working at job sites.</w:t>
            </w:r>
          </w:p>
          <w:p w14:paraId="7B472CD3" w14:textId="622A9C72" w:rsidR="00870682" w:rsidRPr="00870682" w:rsidRDefault="00AF50AB" w:rsidP="00AF50AB">
            <w:pPr>
              <w:pStyle w:val="Dates"/>
              <w:rPr>
                <w:b w:val="0"/>
                <w:bCs/>
                <w:sz w:val="20"/>
                <w:szCs w:val="22"/>
              </w:rPr>
            </w:pPr>
            <w:r w:rsidRPr="00870682">
              <w:rPr>
                <w:b w:val="0"/>
                <w:bCs/>
                <w:sz w:val="20"/>
                <w:szCs w:val="22"/>
              </w:rPr>
              <w:t>•Handling Information to see if the applicants/Inters were still working and checking on their performance review.</w:t>
            </w:r>
          </w:p>
          <w:p w14:paraId="1BBB14F6" w14:textId="77777777" w:rsidR="005E0AE6" w:rsidRPr="00870682" w:rsidRDefault="005E0AE6" w:rsidP="005E0AE6">
            <w:pPr>
              <w:pStyle w:val="Dates"/>
              <w:rPr>
                <w:b w:val="0"/>
                <w:bCs/>
                <w:sz w:val="20"/>
                <w:szCs w:val="22"/>
              </w:rPr>
            </w:pPr>
          </w:p>
          <w:p w14:paraId="731FD5E4" w14:textId="357C1447" w:rsidR="005E0AE6" w:rsidRPr="00870682" w:rsidRDefault="0031127C" w:rsidP="005E0AE6">
            <w:pPr>
              <w:pStyle w:val="Dates"/>
              <w:rPr>
                <w:rFonts w:ascii="Calibri" w:hAnsi="Calibri" w:cs="Calibri"/>
                <w:sz w:val="20"/>
                <w:szCs w:val="22"/>
              </w:rPr>
            </w:pPr>
            <w:r w:rsidRPr="00870682">
              <w:rPr>
                <w:rFonts w:ascii="Calibri" w:hAnsi="Calibri" w:cs="Calibri"/>
                <w:sz w:val="20"/>
                <w:szCs w:val="22"/>
              </w:rPr>
              <w:t>Jul 2017</w:t>
            </w:r>
            <w:r w:rsidR="005E0AE6" w:rsidRPr="00870682">
              <w:rPr>
                <w:rFonts w:ascii="Calibri" w:hAnsi="Calibri" w:cs="Calibri"/>
                <w:sz w:val="20"/>
                <w:szCs w:val="22"/>
              </w:rPr>
              <w:t>–</w:t>
            </w:r>
            <w:r w:rsidRPr="00870682">
              <w:rPr>
                <w:rFonts w:ascii="Calibri" w:hAnsi="Calibri" w:cs="Calibri"/>
                <w:sz w:val="20"/>
                <w:szCs w:val="22"/>
              </w:rPr>
              <w:t>Aug 2017</w:t>
            </w:r>
          </w:p>
          <w:p w14:paraId="275D7255" w14:textId="24A97E49" w:rsidR="005E0AE6" w:rsidRPr="00870682" w:rsidRDefault="0031127C" w:rsidP="005E0AE6">
            <w:pPr>
              <w:pStyle w:val="Experience"/>
              <w:rPr>
                <w:rFonts w:ascii="Calibri" w:hAnsi="Calibri" w:cs="Calibri"/>
                <w:sz w:val="24"/>
                <w:szCs w:val="28"/>
              </w:rPr>
            </w:pPr>
            <w:r w:rsidRPr="00870682">
              <w:rPr>
                <w:rFonts w:ascii="Calibri" w:hAnsi="Calibri" w:cs="Calibri"/>
                <w:sz w:val="24"/>
                <w:szCs w:val="28"/>
              </w:rPr>
              <w:t>Multimedia Developer Internship</w:t>
            </w:r>
            <w:r w:rsidR="005E0AE6" w:rsidRPr="00870682">
              <w:rPr>
                <w:rStyle w:val="Strong"/>
                <w:rFonts w:ascii="Calibri" w:hAnsi="Calibri" w:cs="Calibri"/>
                <w:sz w:val="24"/>
                <w:szCs w:val="28"/>
              </w:rPr>
              <w:t>•</w:t>
            </w:r>
            <w:r w:rsidR="005E0AE6" w:rsidRPr="00870682">
              <w:rPr>
                <w:rFonts w:ascii="Calibri" w:hAnsi="Calibri" w:cs="Calibri"/>
                <w:sz w:val="24"/>
                <w:szCs w:val="28"/>
              </w:rPr>
              <w:t xml:space="preserve"> </w:t>
            </w:r>
            <w:r w:rsidRPr="00870682">
              <w:rPr>
                <w:rFonts w:ascii="Calibri" w:hAnsi="Calibri" w:cs="Calibri"/>
                <w:sz w:val="24"/>
                <w:szCs w:val="28"/>
              </w:rPr>
              <w:t>St. John's Recreation Center</w:t>
            </w:r>
            <w:r w:rsidR="005E0AE6" w:rsidRPr="00870682">
              <w:rPr>
                <w:rFonts w:ascii="Calibri" w:hAnsi="Calibri" w:cs="Calibri"/>
                <w:sz w:val="24"/>
                <w:szCs w:val="28"/>
              </w:rPr>
              <w:t xml:space="preserve"> </w:t>
            </w:r>
            <w:r w:rsidR="005E0AE6" w:rsidRPr="00870682">
              <w:rPr>
                <w:rStyle w:val="Strong"/>
                <w:rFonts w:ascii="Calibri" w:hAnsi="Calibri" w:cs="Calibri"/>
                <w:sz w:val="24"/>
                <w:szCs w:val="28"/>
              </w:rPr>
              <w:t>•</w:t>
            </w:r>
            <w:r w:rsidR="005E0AE6" w:rsidRPr="00870682">
              <w:rPr>
                <w:rFonts w:ascii="Calibri" w:hAnsi="Calibri" w:cs="Calibri"/>
                <w:sz w:val="24"/>
                <w:szCs w:val="28"/>
              </w:rPr>
              <w:t xml:space="preserve"> </w:t>
            </w:r>
            <w:r w:rsidRPr="00870682">
              <w:rPr>
                <w:rFonts w:ascii="Calibri" w:hAnsi="Calibri" w:cs="Calibri"/>
                <w:sz w:val="24"/>
                <w:szCs w:val="28"/>
              </w:rPr>
              <w:t>Brooklyn, NY (US)</w:t>
            </w:r>
          </w:p>
          <w:p w14:paraId="49070479" w14:textId="1FE12ED6" w:rsidR="0031127C" w:rsidRPr="00870682" w:rsidRDefault="0031127C" w:rsidP="0031127C">
            <w:pPr>
              <w:pStyle w:val="Dates"/>
              <w:rPr>
                <w:b w:val="0"/>
                <w:bCs/>
                <w:sz w:val="20"/>
                <w:szCs w:val="22"/>
              </w:rPr>
            </w:pPr>
            <w:r w:rsidRPr="00870682">
              <w:rPr>
                <w:b w:val="0"/>
                <w:bCs/>
                <w:sz w:val="20"/>
                <w:szCs w:val="22"/>
              </w:rPr>
              <w:t>•Learned about Adobe Photoshop, Illustrator, and InDesign effectively.</w:t>
            </w:r>
          </w:p>
          <w:p w14:paraId="155E75D6" w14:textId="11525DB2" w:rsidR="0031127C" w:rsidRPr="00870682" w:rsidRDefault="0031127C" w:rsidP="0031127C">
            <w:pPr>
              <w:pStyle w:val="Dates"/>
              <w:rPr>
                <w:b w:val="0"/>
                <w:bCs/>
                <w:sz w:val="20"/>
                <w:szCs w:val="22"/>
              </w:rPr>
            </w:pPr>
            <w:r w:rsidRPr="00870682">
              <w:rPr>
                <w:b w:val="0"/>
                <w:bCs/>
                <w:sz w:val="20"/>
                <w:szCs w:val="22"/>
              </w:rPr>
              <w:t>•Learned how to record audio using GarageBand and using audio to create a 3-5-minute video using Windows Media Player.</w:t>
            </w:r>
          </w:p>
          <w:p w14:paraId="3125BA98" w14:textId="77777777" w:rsidR="005E0AE6" w:rsidRPr="00870682" w:rsidRDefault="005E0AE6" w:rsidP="005E0AE6">
            <w:pPr>
              <w:pStyle w:val="Dates"/>
              <w:rPr>
                <w:b w:val="0"/>
                <w:bCs/>
                <w:sz w:val="20"/>
                <w:szCs w:val="22"/>
              </w:rPr>
            </w:pPr>
          </w:p>
          <w:p w14:paraId="0F742CFE" w14:textId="534E3C76" w:rsidR="005E0AE6" w:rsidRPr="00870682" w:rsidRDefault="0031127C" w:rsidP="005E0AE6">
            <w:pPr>
              <w:pStyle w:val="Dates"/>
              <w:rPr>
                <w:rFonts w:ascii="Calibri" w:hAnsi="Calibri" w:cs="Calibri"/>
                <w:sz w:val="20"/>
                <w:szCs w:val="22"/>
              </w:rPr>
            </w:pPr>
            <w:r w:rsidRPr="00870682">
              <w:rPr>
                <w:rFonts w:ascii="Calibri" w:hAnsi="Calibri" w:cs="Calibri"/>
                <w:sz w:val="20"/>
                <w:szCs w:val="22"/>
              </w:rPr>
              <w:t>July 2014</w:t>
            </w:r>
            <w:r w:rsidR="005E0AE6" w:rsidRPr="00870682">
              <w:rPr>
                <w:rFonts w:ascii="Calibri" w:hAnsi="Calibri" w:cs="Calibri"/>
                <w:sz w:val="20"/>
                <w:szCs w:val="22"/>
              </w:rPr>
              <w:t>–</w:t>
            </w:r>
            <w:r w:rsidRPr="00870682">
              <w:rPr>
                <w:rFonts w:ascii="Calibri" w:hAnsi="Calibri" w:cs="Calibri"/>
                <w:sz w:val="20"/>
                <w:szCs w:val="22"/>
              </w:rPr>
              <w:t>Aug 2014</w:t>
            </w:r>
          </w:p>
          <w:p w14:paraId="76EEC298" w14:textId="0F9D375E" w:rsidR="005E0AE6" w:rsidRPr="00870682" w:rsidRDefault="0031127C" w:rsidP="005E0AE6">
            <w:pPr>
              <w:pStyle w:val="Experience"/>
              <w:rPr>
                <w:rFonts w:ascii="Calibri" w:hAnsi="Calibri" w:cs="Calibri"/>
                <w:sz w:val="24"/>
                <w:szCs w:val="28"/>
              </w:rPr>
            </w:pPr>
            <w:r w:rsidRPr="00870682">
              <w:rPr>
                <w:rFonts w:ascii="Calibri" w:hAnsi="Calibri" w:cs="Calibri"/>
                <w:sz w:val="24"/>
                <w:szCs w:val="28"/>
              </w:rPr>
              <w:t>Day Care Worker</w:t>
            </w:r>
            <w:r w:rsidR="005E0AE6" w:rsidRPr="00870682">
              <w:rPr>
                <w:rStyle w:val="Strong"/>
                <w:rFonts w:ascii="Calibri" w:hAnsi="Calibri" w:cs="Calibri"/>
                <w:sz w:val="24"/>
                <w:szCs w:val="28"/>
              </w:rPr>
              <w:t>•</w:t>
            </w:r>
            <w:r w:rsidR="005E0AE6" w:rsidRPr="00870682">
              <w:rPr>
                <w:rFonts w:ascii="Calibri" w:hAnsi="Calibri" w:cs="Calibri"/>
                <w:sz w:val="24"/>
                <w:szCs w:val="28"/>
              </w:rPr>
              <w:t xml:space="preserve"> </w:t>
            </w:r>
            <w:r w:rsidRPr="00870682">
              <w:rPr>
                <w:rFonts w:ascii="Calibri" w:hAnsi="Calibri" w:cs="Calibri"/>
                <w:sz w:val="24"/>
                <w:szCs w:val="28"/>
              </w:rPr>
              <w:t>Charles Churn Christian Academy</w:t>
            </w:r>
            <w:r w:rsidR="005E0AE6" w:rsidRPr="00870682">
              <w:rPr>
                <w:rFonts w:ascii="Calibri" w:hAnsi="Calibri" w:cs="Calibri"/>
                <w:sz w:val="24"/>
                <w:szCs w:val="28"/>
              </w:rPr>
              <w:t xml:space="preserve"> </w:t>
            </w:r>
            <w:r w:rsidR="005E0AE6" w:rsidRPr="00870682">
              <w:rPr>
                <w:rStyle w:val="Strong"/>
                <w:rFonts w:ascii="Calibri" w:hAnsi="Calibri" w:cs="Calibri"/>
                <w:sz w:val="24"/>
                <w:szCs w:val="28"/>
              </w:rPr>
              <w:t>•</w:t>
            </w:r>
            <w:r w:rsidR="005E0AE6" w:rsidRPr="00870682">
              <w:rPr>
                <w:rFonts w:ascii="Calibri" w:hAnsi="Calibri" w:cs="Calibri"/>
                <w:sz w:val="24"/>
                <w:szCs w:val="28"/>
              </w:rPr>
              <w:t xml:space="preserve"> </w:t>
            </w:r>
            <w:r w:rsidRPr="00870682">
              <w:rPr>
                <w:rFonts w:ascii="Calibri" w:hAnsi="Calibri" w:cs="Calibri"/>
                <w:sz w:val="24"/>
                <w:szCs w:val="28"/>
              </w:rPr>
              <w:t>Brooklyn, NY (US)</w:t>
            </w:r>
          </w:p>
          <w:p w14:paraId="4761A81A" w14:textId="7D36CE4E" w:rsidR="0031127C" w:rsidRPr="00870682" w:rsidRDefault="0031127C" w:rsidP="0031127C">
            <w:pPr>
              <w:pStyle w:val="Dates"/>
              <w:rPr>
                <w:b w:val="0"/>
                <w:bCs/>
                <w:sz w:val="20"/>
                <w:szCs w:val="22"/>
              </w:rPr>
            </w:pPr>
            <w:r w:rsidRPr="00870682">
              <w:rPr>
                <w:b w:val="0"/>
                <w:bCs/>
                <w:sz w:val="20"/>
                <w:szCs w:val="22"/>
              </w:rPr>
              <w:t>•Assisted in making sure the children (5-10) went to their destinations safely.</w:t>
            </w:r>
          </w:p>
          <w:p w14:paraId="087AB980" w14:textId="3A9582B8" w:rsidR="0031127C" w:rsidRPr="00870682" w:rsidRDefault="0031127C" w:rsidP="0031127C">
            <w:pPr>
              <w:pStyle w:val="Dates"/>
              <w:rPr>
                <w:b w:val="0"/>
                <w:bCs/>
                <w:sz w:val="20"/>
                <w:szCs w:val="22"/>
              </w:rPr>
            </w:pPr>
            <w:r w:rsidRPr="00870682">
              <w:rPr>
                <w:b w:val="0"/>
                <w:bCs/>
                <w:sz w:val="20"/>
                <w:szCs w:val="22"/>
              </w:rPr>
              <w:t xml:space="preserve">•Assisted in making </w:t>
            </w:r>
            <w:proofErr w:type="gramStart"/>
            <w:r w:rsidRPr="00870682">
              <w:rPr>
                <w:b w:val="0"/>
                <w:bCs/>
                <w:sz w:val="20"/>
                <w:szCs w:val="22"/>
              </w:rPr>
              <w:t>activities, and</w:t>
            </w:r>
            <w:proofErr w:type="gramEnd"/>
            <w:r w:rsidRPr="00870682">
              <w:rPr>
                <w:b w:val="0"/>
                <w:bCs/>
                <w:sz w:val="20"/>
                <w:szCs w:val="22"/>
              </w:rPr>
              <w:t xml:space="preserve"> organized the work and camp environment.</w:t>
            </w:r>
          </w:p>
          <w:p w14:paraId="43930487" w14:textId="14C49467" w:rsidR="003D1B71" w:rsidRPr="00870682" w:rsidRDefault="0031127C" w:rsidP="0031127C">
            <w:pPr>
              <w:pStyle w:val="Dates"/>
              <w:rPr>
                <w:b w:val="0"/>
                <w:bCs/>
                <w:sz w:val="20"/>
                <w:szCs w:val="22"/>
              </w:rPr>
            </w:pPr>
            <w:r w:rsidRPr="00870682">
              <w:rPr>
                <w:b w:val="0"/>
                <w:bCs/>
                <w:sz w:val="20"/>
                <w:szCs w:val="22"/>
              </w:rPr>
              <w:t>•Carried equipment to wherever they needed to be.</w:t>
            </w:r>
          </w:p>
          <w:sdt>
            <w:sdtPr>
              <w:rPr>
                <w:rFonts w:ascii="Calibri" w:hAnsi="Calibri" w:cs="Calibri"/>
                <w:color w:val="0072C7"/>
                <w:sz w:val="28"/>
                <w:szCs w:val="22"/>
              </w:rPr>
              <w:id w:val="-1554227259"/>
              <w:placeholder>
                <w:docPart w:val="ADD2209DC8C24B80A46D1F45CFB6A7F1"/>
              </w:placeholder>
              <w:temporary/>
              <w:showingPlcHdr/>
              <w15:appearance w15:val="hidden"/>
            </w:sdtPr>
            <w:sdtEndPr/>
            <w:sdtContent>
              <w:p w14:paraId="7A217626" w14:textId="77777777" w:rsidR="003D1B71" w:rsidRPr="00870682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  <w:sz w:val="28"/>
                    <w:szCs w:val="22"/>
                  </w:rPr>
                </w:pPr>
                <w:r w:rsidRPr="00870682">
                  <w:rPr>
                    <w:sz w:val="28"/>
                    <w:szCs w:val="22"/>
                  </w:rPr>
                  <w:t>Education</w:t>
                </w:r>
              </w:p>
            </w:sdtContent>
          </w:sdt>
          <w:p w14:paraId="70BE781A" w14:textId="2FE81885" w:rsidR="003D1B71" w:rsidRPr="00870682" w:rsidRDefault="000215BC" w:rsidP="00353B60">
            <w:pPr>
              <w:pStyle w:val="SchoolNam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Brooklyn College</w:t>
            </w:r>
            <w:r w:rsidR="003D1B71" w:rsidRPr="00870682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 xml:space="preserve">Brooklyn NY, Aug 2019 - </w:t>
            </w:r>
            <w:r w:rsidRPr="000215BC">
              <w:rPr>
                <w:sz w:val="24"/>
                <w:szCs w:val="24"/>
              </w:rPr>
              <w:t>Presently Enrolled</w:t>
            </w:r>
          </w:p>
          <w:p w14:paraId="561277A7" w14:textId="70806512" w:rsidR="003D1B71" w:rsidRDefault="000215BC" w:rsidP="00AC6C7E">
            <w:pPr>
              <w:pStyle w:val="ListBullet"/>
              <w:rPr>
                <w:rFonts w:ascii="Calibri" w:hAnsi="Calibri" w:cs="Calibri"/>
                <w:sz w:val="24"/>
                <w:szCs w:val="24"/>
              </w:rPr>
            </w:pPr>
            <w:r w:rsidRPr="000215BC">
              <w:rPr>
                <w:rFonts w:ascii="Calibri" w:hAnsi="Calibri" w:cs="Calibri"/>
                <w:sz w:val="24"/>
                <w:szCs w:val="24"/>
              </w:rPr>
              <w:t>Bachelor's Degree, Multimedia Computing and Computer Science</w:t>
            </w:r>
          </w:p>
          <w:p w14:paraId="08B254C2" w14:textId="77777777" w:rsidR="00B51A72" w:rsidRDefault="00B51A72" w:rsidP="00B51A72">
            <w:pPr>
              <w:pStyle w:val="ListBullet"/>
              <w:numPr>
                <w:ilvl w:val="0"/>
                <w:numId w:val="0"/>
              </w:numPr>
              <w:ind w:left="360"/>
              <w:rPr>
                <w:rFonts w:ascii="Calibri" w:hAnsi="Calibri" w:cs="Calibri"/>
                <w:sz w:val="24"/>
                <w:szCs w:val="24"/>
              </w:rPr>
            </w:pPr>
          </w:p>
          <w:p w14:paraId="60A22D86" w14:textId="67A5E6CC" w:rsidR="000215BC" w:rsidRPr="00870682" w:rsidRDefault="000215BC" w:rsidP="000215BC">
            <w:pPr>
              <w:pStyle w:val="SchoolName"/>
              <w:rPr>
                <w:sz w:val="24"/>
                <w:szCs w:val="24"/>
              </w:rPr>
            </w:pPr>
            <w:r w:rsidRPr="000215BC">
              <w:rPr>
                <w:sz w:val="24"/>
                <w:szCs w:val="24"/>
              </w:rPr>
              <w:t>Borough of Manhattan Community College</w:t>
            </w:r>
            <w:r w:rsidRPr="00870682">
              <w:rPr>
                <w:sz w:val="24"/>
                <w:szCs w:val="24"/>
              </w:rPr>
              <w:t xml:space="preserve">, </w:t>
            </w:r>
            <w:r w:rsidRPr="000215BC">
              <w:rPr>
                <w:sz w:val="24"/>
                <w:szCs w:val="24"/>
              </w:rPr>
              <w:t>Manhattan</w:t>
            </w:r>
            <w:r>
              <w:rPr>
                <w:sz w:val="24"/>
                <w:szCs w:val="24"/>
              </w:rPr>
              <w:t xml:space="preserve"> NY, Aug 201</w:t>
            </w:r>
            <w:r w:rsidR="00B51A72">
              <w:rPr>
                <w:sz w:val="24"/>
                <w:szCs w:val="24"/>
              </w:rPr>
              <w:t>7</w:t>
            </w:r>
            <w:r>
              <w:rPr>
                <w:sz w:val="24"/>
                <w:szCs w:val="24"/>
              </w:rPr>
              <w:t xml:space="preserve"> </w:t>
            </w:r>
            <w:r w:rsidR="00B51A72">
              <w:rPr>
                <w:sz w:val="24"/>
                <w:szCs w:val="24"/>
              </w:rPr>
              <w:t>–</w:t>
            </w:r>
            <w:r>
              <w:rPr>
                <w:sz w:val="24"/>
                <w:szCs w:val="24"/>
              </w:rPr>
              <w:t xml:space="preserve"> </w:t>
            </w:r>
            <w:r w:rsidR="00B51A72">
              <w:rPr>
                <w:sz w:val="24"/>
                <w:szCs w:val="24"/>
              </w:rPr>
              <w:t>May 2019</w:t>
            </w:r>
          </w:p>
          <w:p w14:paraId="48B9547B" w14:textId="3C6A5BA3" w:rsidR="000215BC" w:rsidRDefault="00B51A72" w:rsidP="000215BC">
            <w:pPr>
              <w:pStyle w:val="ListBullet"/>
              <w:rPr>
                <w:rFonts w:ascii="Calibri" w:hAnsi="Calibri" w:cs="Calibri"/>
                <w:sz w:val="24"/>
                <w:szCs w:val="24"/>
              </w:rPr>
            </w:pPr>
            <w:r w:rsidRPr="00B51A72">
              <w:rPr>
                <w:rFonts w:ascii="Calibri" w:hAnsi="Calibri" w:cs="Calibri"/>
                <w:sz w:val="24"/>
                <w:szCs w:val="24"/>
              </w:rPr>
              <w:t>Associate degree, Multimedia Programming, and Design</w:t>
            </w:r>
          </w:p>
          <w:p w14:paraId="574A48CA" w14:textId="77777777" w:rsidR="00B51A72" w:rsidRPr="00870682" w:rsidRDefault="00B51A72" w:rsidP="00B51A72">
            <w:pPr>
              <w:pStyle w:val="ListBullet"/>
              <w:numPr>
                <w:ilvl w:val="0"/>
                <w:numId w:val="0"/>
              </w:numPr>
              <w:ind w:left="360"/>
              <w:rPr>
                <w:rFonts w:ascii="Calibri" w:hAnsi="Calibri" w:cs="Calibri"/>
                <w:sz w:val="24"/>
                <w:szCs w:val="24"/>
              </w:rPr>
            </w:pPr>
          </w:p>
          <w:p w14:paraId="141E717B" w14:textId="77E10E00" w:rsidR="000215BC" w:rsidRPr="00870682" w:rsidRDefault="00C15E61" w:rsidP="000215BC">
            <w:pPr>
              <w:pStyle w:val="SchoolName"/>
              <w:rPr>
                <w:sz w:val="24"/>
                <w:szCs w:val="24"/>
              </w:rPr>
            </w:pPr>
            <w:r w:rsidRPr="00C15E61">
              <w:rPr>
                <w:sz w:val="24"/>
                <w:szCs w:val="24"/>
              </w:rPr>
              <w:t>Technical Career Institute</w:t>
            </w:r>
            <w:r w:rsidR="000215BC" w:rsidRPr="00870682">
              <w:rPr>
                <w:sz w:val="24"/>
                <w:szCs w:val="24"/>
              </w:rPr>
              <w:t xml:space="preserve">, </w:t>
            </w:r>
            <w:r w:rsidRPr="00C15E61">
              <w:rPr>
                <w:sz w:val="24"/>
                <w:szCs w:val="24"/>
              </w:rPr>
              <w:t xml:space="preserve">Manhattan </w:t>
            </w:r>
            <w:r w:rsidR="000215BC">
              <w:rPr>
                <w:sz w:val="24"/>
                <w:szCs w:val="24"/>
              </w:rPr>
              <w:t xml:space="preserve">NY, </w:t>
            </w:r>
            <w:r>
              <w:rPr>
                <w:sz w:val="24"/>
                <w:szCs w:val="24"/>
              </w:rPr>
              <w:t>Jan</w:t>
            </w:r>
            <w:r w:rsidR="000215BC">
              <w:rPr>
                <w:sz w:val="24"/>
                <w:szCs w:val="24"/>
              </w:rPr>
              <w:t xml:space="preserve"> 201</w:t>
            </w:r>
            <w:r>
              <w:rPr>
                <w:sz w:val="24"/>
                <w:szCs w:val="24"/>
              </w:rPr>
              <w:t>7</w:t>
            </w:r>
            <w:r w:rsidR="000215B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–</w:t>
            </w:r>
            <w:r w:rsidR="000215B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May 2017</w:t>
            </w:r>
          </w:p>
          <w:p w14:paraId="6EF42ABC" w14:textId="526CCA92" w:rsidR="000215BC" w:rsidRDefault="00C15E61" w:rsidP="000215BC">
            <w:pPr>
              <w:pStyle w:val="ListBullet"/>
              <w:rPr>
                <w:rFonts w:ascii="Calibri" w:hAnsi="Calibri" w:cs="Calibri"/>
                <w:sz w:val="24"/>
                <w:szCs w:val="24"/>
              </w:rPr>
            </w:pPr>
            <w:r w:rsidRPr="00C15E61">
              <w:rPr>
                <w:rFonts w:ascii="Calibri" w:hAnsi="Calibri" w:cs="Calibri"/>
                <w:sz w:val="24"/>
                <w:szCs w:val="24"/>
              </w:rPr>
              <w:t>Associate degree, Credits Towards Computer Systems Networking and Telecommunications</w:t>
            </w:r>
          </w:p>
          <w:p w14:paraId="7C7D3D37" w14:textId="77777777" w:rsidR="00B51A72" w:rsidRPr="00870682" w:rsidRDefault="00B51A72" w:rsidP="00B51A72">
            <w:pPr>
              <w:pStyle w:val="ListBullet"/>
              <w:numPr>
                <w:ilvl w:val="0"/>
                <w:numId w:val="0"/>
              </w:numPr>
              <w:ind w:left="360"/>
              <w:rPr>
                <w:rFonts w:ascii="Calibri" w:hAnsi="Calibri" w:cs="Calibri"/>
                <w:sz w:val="24"/>
                <w:szCs w:val="24"/>
              </w:rPr>
            </w:pPr>
          </w:p>
          <w:p w14:paraId="034B0515" w14:textId="62B3E864" w:rsidR="000215BC" w:rsidRPr="00870682" w:rsidRDefault="00484604" w:rsidP="000215BC">
            <w:pPr>
              <w:pStyle w:val="SchoolName"/>
              <w:rPr>
                <w:sz w:val="24"/>
                <w:szCs w:val="24"/>
              </w:rPr>
            </w:pPr>
            <w:proofErr w:type="spellStart"/>
            <w:r w:rsidRPr="00484604">
              <w:rPr>
                <w:sz w:val="24"/>
                <w:szCs w:val="24"/>
              </w:rPr>
              <w:t>Bramson</w:t>
            </w:r>
            <w:proofErr w:type="spellEnd"/>
            <w:r w:rsidRPr="00484604">
              <w:rPr>
                <w:sz w:val="24"/>
                <w:szCs w:val="24"/>
              </w:rPr>
              <w:t xml:space="preserve"> Ort College</w:t>
            </w:r>
            <w:r w:rsidR="000215BC" w:rsidRPr="00870682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Queens</w:t>
            </w:r>
            <w:r w:rsidR="000215BC">
              <w:rPr>
                <w:sz w:val="24"/>
                <w:szCs w:val="24"/>
              </w:rPr>
              <w:t xml:space="preserve"> NY, </w:t>
            </w:r>
            <w:r>
              <w:rPr>
                <w:sz w:val="24"/>
                <w:szCs w:val="24"/>
              </w:rPr>
              <w:t>Oct</w:t>
            </w:r>
            <w:r w:rsidR="000215BC">
              <w:rPr>
                <w:sz w:val="24"/>
                <w:szCs w:val="24"/>
              </w:rPr>
              <w:t xml:space="preserve"> 201</w:t>
            </w:r>
            <w:r>
              <w:rPr>
                <w:sz w:val="24"/>
                <w:szCs w:val="24"/>
              </w:rPr>
              <w:t>4</w:t>
            </w:r>
            <w:r w:rsidR="000215B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–</w:t>
            </w:r>
            <w:r w:rsidR="000215B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Jan 2017</w:t>
            </w:r>
          </w:p>
          <w:p w14:paraId="700E95B9" w14:textId="761A5E90" w:rsidR="000215BC" w:rsidRDefault="00484604" w:rsidP="000215BC">
            <w:pPr>
              <w:pStyle w:val="ListBullet"/>
              <w:rPr>
                <w:rFonts w:ascii="Calibri" w:hAnsi="Calibri" w:cs="Calibri"/>
                <w:sz w:val="24"/>
                <w:szCs w:val="24"/>
              </w:rPr>
            </w:pPr>
            <w:r w:rsidRPr="00484604">
              <w:rPr>
                <w:rFonts w:ascii="Calibri" w:hAnsi="Calibri" w:cs="Calibri"/>
                <w:sz w:val="24"/>
                <w:szCs w:val="24"/>
              </w:rPr>
              <w:t>Associate degree, Credits Towards Computer Information Systems (Game Design Concertation)</w:t>
            </w:r>
          </w:p>
          <w:p w14:paraId="6CAAB09F" w14:textId="77777777" w:rsidR="00BE3632" w:rsidRPr="00870682" w:rsidRDefault="00BE3632" w:rsidP="00BE3632">
            <w:pPr>
              <w:pStyle w:val="ListBullet"/>
              <w:numPr>
                <w:ilvl w:val="0"/>
                <w:numId w:val="0"/>
              </w:numPr>
              <w:rPr>
                <w:rFonts w:ascii="Calibri" w:hAnsi="Calibri" w:cs="Calibri"/>
                <w:sz w:val="24"/>
                <w:szCs w:val="24"/>
              </w:rPr>
            </w:pPr>
          </w:p>
          <w:p w14:paraId="072990BC" w14:textId="77777777" w:rsidR="000215BC" w:rsidRPr="00870682" w:rsidRDefault="000215BC" w:rsidP="000215BC">
            <w:pPr>
              <w:pStyle w:val="ListBullet"/>
              <w:numPr>
                <w:ilvl w:val="0"/>
                <w:numId w:val="0"/>
              </w:numPr>
              <w:rPr>
                <w:rFonts w:ascii="Calibri" w:hAnsi="Calibri" w:cs="Calibri"/>
                <w:sz w:val="24"/>
                <w:szCs w:val="24"/>
              </w:rPr>
            </w:pPr>
          </w:p>
          <w:p w14:paraId="7AE06401" w14:textId="17483608" w:rsidR="003D1B71" w:rsidRPr="0056708E" w:rsidRDefault="003D1B71" w:rsidP="00CD4330">
            <w:pPr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3D1B71" w14:paraId="284E1864" w14:textId="77777777" w:rsidTr="003D1B71">
        <w:trPr>
          <w:trHeight w:val="1164"/>
        </w:trPr>
        <w:tc>
          <w:tcPr>
            <w:tcW w:w="720" w:type="dxa"/>
          </w:tcPr>
          <w:p w14:paraId="206DB6FF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2C121E5E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14:paraId="4E23CBCC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4E4E2E2B" w14:textId="77777777" w:rsidR="003D1B71" w:rsidRPr="00590471" w:rsidRDefault="003D1B71" w:rsidP="00222466"/>
        </w:tc>
      </w:tr>
      <w:tr w:rsidR="003D1B71" w14:paraId="148668A2" w14:textId="77777777" w:rsidTr="003D1B71">
        <w:trPr>
          <w:trHeight w:val="543"/>
        </w:trPr>
        <w:tc>
          <w:tcPr>
            <w:tcW w:w="720" w:type="dxa"/>
          </w:tcPr>
          <w:p w14:paraId="570A75F7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75C6311" w14:textId="77777777" w:rsidR="003D1B71" w:rsidRPr="00376291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37C9D6C" wp14:editId="3EB02AF3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8542DAF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3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3E5150F4" w14:textId="19EA5C9C" w:rsidR="003D1B71" w:rsidRPr="00072CCD" w:rsidRDefault="00072CCD" w:rsidP="00380FD1">
            <w:pPr>
              <w:pStyle w:val="Information"/>
              <w:rPr>
                <w:sz w:val="18"/>
                <w:szCs w:val="18"/>
              </w:rPr>
            </w:pPr>
            <w:r w:rsidRPr="00072CCD">
              <w:rPr>
                <w:sz w:val="18"/>
                <w:szCs w:val="18"/>
              </w:rPr>
              <w:t>Brooklyn NY</w:t>
            </w:r>
          </w:p>
          <w:p w14:paraId="509B68F2" w14:textId="525801CA" w:rsidR="003D1B71" w:rsidRPr="00072CCD" w:rsidRDefault="003D1B71" w:rsidP="00380FD1">
            <w:pPr>
              <w:pStyle w:val="Information"/>
              <w:rPr>
                <w:sz w:val="18"/>
                <w:szCs w:val="18"/>
              </w:rPr>
            </w:pPr>
          </w:p>
        </w:tc>
        <w:tc>
          <w:tcPr>
            <w:tcW w:w="423" w:type="dxa"/>
            <w:vMerge/>
          </w:tcPr>
          <w:p w14:paraId="7515F09D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65BCBC08" w14:textId="77777777" w:rsidR="003D1B71" w:rsidRDefault="003D1B71" w:rsidP="005801E5">
            <w:pPr>
              <w:pStyle w:val="Heading1"/>
            </w:pPr>
          </w:p>
        </w:tc>
      </w:tr>
      <w:tr w:rsidR="003D1B71" w14:paraId="4C69C9FE" w14:textId="77777777" w:rsidTr="003D1B71">
        <w:trPr>
          <w:trHeight w:val="183"/>
        </w:trPr>
        <w:tc>
          <w:tcPr>
            <w:tcW w:w="720" w:type="dxa"/>
          </w:tcPr>
          <w:p w14:paraId="0368CDA5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66A5EEA8" w14:textId="77777777" w:rsidR="003D1B71" w:rsidRPr="00072CCD" w:rsidRDefault="003D1B71" w:rsidP="00222466">
            <w:pPr>
              <w:pStyle w:val="NoSpacing"/>
              <w:rPr>
                <w:rFonts w:ascii="Calibri" w:hAnsi="Calibri" w:cs="Calibri"/>
                <w:color w:val="666666"/>
                <w:sz w:val="18"/>
                <w:szCs w:val="18"/>
              </w:rPr>
            </w:pPr>
          </w:p>
        </w:tc>
        <w:tc>
          <w:tcPr>
            <w:tcW w:w="423" w:type="dxa"/>
            <w:vMerge/>
          </w:tcPr>
          <w:p w14:paraId="06C19A52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4C49F5DC" w14:textId="77777777" w:rsidR="003D1B71" w:rsidRDefault="003D1B71" w:rsidP="005801E5">
            <w:pPr>
              <w:pStyle w:val="Heading1"/>
            </w:pPr>
          </w:p>
        </w:tc>
      </w:tr>
      <w:tr w:rsidR="003D1B71" w14:paraId="403A3B38" w14:textId="77777777" w:rsidTr="003D1B71">
        <w:trPr>
          <w:trHeight w:val="624"/>
        </w:trPr>
        <w:tc>
          <w:tcPr>
            <w:tcW w:w="720" w:type="dxa"/>
          </w:tcPr>
          <w:p w14:paraId="117703A5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DD399C6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76C89A4" wp14:editId="69E9187D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026E660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5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59BF09AF" w14:textId="722D76AA" w:rsidR="003D1B71" w:rsidRPr="00072CCD" w:rsidRDefault="00072CCD" w:rsidP="00380FD1">
            <w:pPr>
              <w:pStyle w:val="Information"/>
              <w:rPr>
                <w:sz w:val="18"/>
                <w:szCs w:val="18"/>
              </w:rPr>
            </w:pPr>
            <w:r w:rsidRPr="00072CCD">
              <w:rPr>
                <w:sz w:val="18"/>
                <w:szCs w:val="18"/>
              </w:rPr>
              <w:t>6466528972</w:t>
            </w:r>
          </w:p>
        </w:tc>
        <w:tc>
          <w:tcPr>
            <w:tcW w:w="423" w:type="dxa"/>
            <w:vMerge/>
          </w:tcPr>
          <w:p w14:paraId="10E366BA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7EE8B37A" w14:textId="77777777" w:rsidR="003D1B71" w:rsidRDefault="003D1B71" w:rsidP="005801E5">
            <w:pPr>
              <w:pStyle w:val="Heading1"/>
            </w:pPr>
          </w:p>
        </w:tc>
      </w:tr>
      <w:tr w:rsidR="003D1B71" w14:paraId="1491286B" w14:textId="77777777" w:rsidTr="003D1B71">
        <w:trPr>
          <w:trHeight w:val="183"/>
        </w:trPr>
        <w:tc>
          <w:tcPr>
            <w:tcW w:w="720" w:type="dxa"/>
          </w:tcPr>
          <w:p w14:paraId="14FE9C67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06C2D2B8" w14:textId="77777777" w:rsidR="003D1B71" w:rsidRPr="00072CCD" w:rsidRDefault="003D1B71" w:rsidP="00B6466C">
            <w:pPr>
              <w:pStyle w:val="NoSpacing"/>
              <w:rPr>
                <w:rFonts w:ascii="Calibri" w:hAnsi="Calibri" w:cs="Calibri"/>
                <w:color w:val="666666"/>
                <w:sz w:val="18"/>
                <w:szCs w:val="18"/>
              </w:rPr>
            </w:pPr>
          </w:p>
        </w:tc>
        <w:tc>
          <w:tcPr>
            <w:tcW w:w="423" w:type="dxa"/>
            <w:vMerge/>
          </w:tcPr>
          <w:p w14:paraId="7B1A9244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456A2819" w14:textId="77777777" w:rsidR="003D1B71" w:rsidRDefault="003D1B71" w:rsidP="005801E5">
            <w:pPr>
              <w:pStyle w:val="Heading1"/>
            </w:pPr>
          </w:p>
        </w:tc>
      </w:tr>
      <w:tr w:rsidR="003D1B71" w14:paraId="57760EBD" w14:textId="77777777" w:rsidTr="003D1B71">
        <w:trPr>
          <w:trHeight w:val="633"/>
        </w:trPr>
        <w:tc>
          <w:tcPr>
            <w:tcW w:w="720" w:type="dxa"/>
          </w:tcPr>
          <w:p w14:paraId="1FC8427A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60AAFF3C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E5D714B" wp14:editId="51D003B7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1A21B2B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7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3ECAB0AF" w14:textId="77777777" w:rsidR="003D1B71" w:rsidRDefault="004D529E" w:rsidP="00380FD1">
            <w:pPr>
              <w:pStyle w:val="Information"/>
              <w:rPr>
                <w:sz w:val="18"/>
                <w:szCs w:val="18"/>
              </w:rPr>
            </w:pPr>
            <w:hyperlink r:id="rId18" w:history="1">
              <w:r w:rsidR="00072CCD" w:rsidRPr="00072CCD">
                <w:rPr>
                  <w:rStyle w:val="Hyperlink"/>
                  <w:sz w:val="18"/>
                  <w:szCs w:val="18"/>
                </w:rPr>
                <w:t>alexisjordan842@gmail.com</w:t>
              </w:r>
            </w:hyperlink>
          </w:p>
          <w:p w14:paraId="1B0E947D" w14:textId="69ED5597" w:rsidR="00072CCD" w:rsidRPr="00072CCD" w:rsidRDefault="004D529E" w:rsidP="00380FD1">
            <w:pPr>
              <w:pStyle w:val="Information"/>
              <w:rPr>
                <w:sz w:val="18"/>
                <w:szCs w:val="18"/>
              </w:rPr>
            </w:pPr>
            <w:hyperlink r:id="rId19" w:history="1">
              <w:r w:rsidR="00072CCD" w:rsidRPr="00072CCD">
                <w:rPr>
                  <w:rStyle w:val="Hyperlink"/>
                  <w:sz w:val="18"/>
                  <w:szCs w:val="18"/>
                </w:rPr>
                <w:t>alexisjordan842@yahoo.com</w:t>
              </w:r>
            </w:hyperlink>
          </w:p>
        </w:tc>
        <w:tc>
          <w:tcPr>
            <w:tcW w:w="423" w:type="dxa"/>
            <w:vMerge/>
          </w:tcPr>
          <w:p w14:paraId="19634446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103EE223" w14:textId="77777777" w:rsidR="003D1B71" w:rsidRDefault="003D1B71" w:rsidP="005801E5">
            <w:pPr>
              <w:pStyle w:val="Heading1"/>
            </w:pPr>
          </w:p>
        </w:tc>
      </w:tr>
      <w:tr w:rsidR="003D1B71" w14:paraId="5E7C1D2F" w14:textId="77777777" w:rsidTr="003D1B71">
        <w:trPr>
          <w:trHeight w:val="174"/>
        </w:trPr>
        <w:tc>
          <w:tcPr>
            <w:tcW w:w="720" w:type="dxa"/>
          </w:tcPr>
          <w:p w14:paraId="67204113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5B6D5CA1" w14:textId="77777777" w:rsidR="003D1B71" w:rsidRPr="00072CCD" w:rsidRDefault="003D1B71" w:rsidP="00B6466C">
            <w:pPr>
              <w:pStyle w:val="NoSpacing"/>
              <w:rPr>
                <w:rFonts w:ascii="Calibri" w:hAnsi="Calibri" w:cs="Calibri"/>
                <w:color w:val="666666"/>
                <w:sz w:val="18"/>
                <w:szCs w:val="18"/>
              </w:rPr>
            </w:pPr>
          </w:p>
        </w:tc>
        <w:tc>
          <w:tcPr>
            <w:tcW w:w="423" w:type="dxa"/>
            <w:vMerge/>
          </w:tcPr>
          <w:p w14:paraId="0D876774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1E989440" w14:textId="77777777" w:rsidR="003D1B71" w:rsidRDefault="003D1B71" w:rsidP="005801E5">
            <w:pPr>
              <w:pStyle w:val="Heading1"/>
            </w:pPr>
          </w:p>
        </w:tc>
      </w:tr>
      <w:tr w:rsidR="003D1B71" w14:paraId="5B2E7638" w14:textId="77777777" w:rsidTr="003D1B71">
        <w:trPr>
          <w:trHeight w:val="633"/>
        </w:trPr>
        <w:tc>
          <w:tcPr>
            <w:tcW w:w="720" w:type="dxa"/>
          </w:tcPr>
          <w:p w14:paraId="5A788E48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DF743CF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42B6989" wp14:editId="007C6F63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0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29EA94E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1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0D5622D9" w14:textId="6F860347" w:rsidR="00072CCD" w:rsidRDefault="004D529E" w:rsidP="00072CCD">
            <w:pPr>
              <w:pStyle w:val="Information"/>
              <w:rPr>
                <w:sz w:val="18"/>
                <w:szCs w:val="18"/>
              </w:rPr>
            </w:pPr>
            <w:hyperlink r:id="rId22" w:history="1">
              <w:r w:rsidR="00072CCD" w:rsidRPr="00B305E1">
                <w:rPr>
                  <w:rStyle w:val="Hyperlink"/>
                  <w:sz w:val="18"/>
                  <w:szCs w:val="18"/>
                </w:rPr>
                <w:t>https://jordan721.github.io/Jordan_Alexis/</w:t>
              </w:r>
            </w:hyperlink>
          </w:p>
          <w:p w14:paraId="4382BFD2" w14:textId="0A05BE7F" w:rsidR="00BE3632" w:rsidRPr="00072CCD" w:rsidRDefault="004D529E" w:rsidP="00072CCD">
            <w:pPr>
              <w:pStyle w:val="Information"/>
              <w:rPr>
                <w:sz w:val="18"/>
                <w:szCs w:val="18"/>
              </w:rPr>
            </w:pPr>
            <w:hyperlink r:id="rId23" w:history="1">
              <w:r w:rsidR="00072CCD" w:rsidRPr="00B305E1">
                <w:rPr>
                  <w:rStyle w:val="Hyperlink"/>
                  <w:sz w:val="18"/>
                  <w:szCs w:val="18"/>
                </w:rPr>
                <w:t>https://www.linkedin.com/in/jordan-alexis-799214175/</w:t>
              </w:r>
            </w:hyperlink>
          </w:p>
          <w:p w14:paraId="71F14C5D" w14:textId="34C0B336" w:rsidR="003D1B71" w:rsidRPr="00072CCD" w:rsidRDefault="003D1B71" w:rsidP="00380FD1">
            <w:pPr>
              <w:pStyle w:val="Information"/>
              <w:rPr>
                <w:sz w:val="18"/>
                <w:szCs w:val="18"/>
              </w:rPr>
            </w:pPr>
          </w:p>
        </w:tc>
        <w:tc>
          <w:tcPr>
            <w:tcW w:w="423" w:type="dxa"/>
            <w:vMerge/>
          </w:tcPr>
          <w:p w14:paraId="510B88C4" w14:textId="77777777" w:rsidR="003D1B71" w:rsidRDefault="003D1B71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428AA025" w14:textId="77777777" w:rsidR="003D1B71" w:rsidRDefault="003D1B71" w:rsidP="005801E5">
            <w:pPr>
              <w:pStyle w:val="Heading1"/>
            </w:pPr>
          </w:p>
        </w:tc>
      </w:tr>
      <w:tr w:rsidR="003D1B71" w14:paraId="77F3B077" w14:textId="77777777" w:rsidTr="003D1B71">
        <w:trPr>
          <w:trHeight w:val="2448"/>
        </w:trPr>
        <w:tc>
          <w:tcPr>
            <w:tcW w:w="720" w:type="dxa"/>
          </w:tcPr>
          <w:p w14:paraId="207A26D3" w14:textId="77777777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4DCEB097" w14:textId="3DC31948" w:rsidR="00CD4330" w:rsidRPr="00CD4330" w:rsidRDefault="00CD4330" w:rsidP="00CD4330">
            <w:pPr>
              <w:pStyle w:val="Dates"/>
              <w:rPr>
                <w:rFonts w:ascii="Calibri" w:hAnsi="Calibri" w:cs="Calibri"/>
                <w:color w:val="0072C7" w:themeColor="accent2"/>
              </w:rPr>
            </w:pPr>
            <w:r w:rsidRPr="00CD4330">
              <w:rPr>
                <w:rFonts w:ascii="Calibri" w:hAnsi="Calibri" w:cs="Calibri"/>
                <w:color w:val="0072C7" w:themeColor="accent2"/>
              </w:rPr>
              <w:t>Skills &amp; Specialization</w:t>
            </w:r>
            <w:r>
              <w:rPr>
                <w:rFonts w:ascii="Calibri" w:hAnsi="Calibri" w:cs="Calibri"/>
                <w:color w:val="0072C7" w:themeColor="accent2"/>
              </w:rPr>
              <w:t>:</w:t>
            </w:r>
          </w:p>
          <w:p w14:paraId="09303663" w14:textId="3DDCF662" w:rsidR="003D1B71" w:rsidRPr="0056708E" w:rsidRDefault="00AC0E57" w:rsidP="00CD4330">
            <w:pPr>
              <w:pStyle w:val="Dates"/>
              <w:rPr>
                <w:rFonts w:ascii="Calibri" w:hAnsi="Calibri" w:cs="Calibri"/>
                <w:color w:val="0072C7" w:themeColor="accent2"/>
              </w:rPr>
            </w:pPr>
            <w:r w:rsidRPr="00AC0E57">
              <w:rPr>
                <w:rFonts w:ascii="Calibri" w:hAnsi="Calibri" w:cs="Calibri"/>
                <w:color w:val="0072C7" w:themeColor="accent2"/>
              </w:rPr>
              <w:t>Microsoft Word, Microsoft PowerPoint, Microsoft Excel, Microsoft Outlook, Adobe Photoshop, Adobe Premiere, Adobe XD, Adobe InDesign, Adobe Illustrator, HTML/CSS, PHP, Responsive Design, Data Entry, jQuery</w:t>
            </w:r>
          </w:p>
        </w:tc>
        <w:tc>
          <w:tcPr>
            <w:tcW w:w="423" w:type="dxa"/>
          </w:tcPr>
          <w:p w14:paraId="19A31D41" w14:textId="77777777" w:rsidR="003D1B71" w:rsidRDefault="003D1B71" w:rsidP="00222466"/>
        </w:tc>
        <w:tc>
          <w:tcPr>
            <w:tcW w:w="6607" w:type="dxa"/>
            <w:vMerge/>
          </w:tcPr>
          <w:p w14:paraId="21A5FD50" w14:textId="77777777" w:rsidR="003D1B71" w:rsidRDefault="003D1B71" w:rsidP="00222466"/>
        </w:tc>
      </w:tr>
    </w:tbl>
    <w:p w14:paraId="5AC5AD3B" w14:textId="77777777" w:rsidR="007F5B63" w:rsidRPr="00CE1E3D" w:rsidRDefault="007F5B63" w:rsidP="006D79A8">
      <w:pPr>
        <w:pStyle w:val="BodyText"/>
      </w:pPr>
    </w:p>
    <w:sectPr w:rsidR="007F5B63" w:rsidRPr="00CE1E3D" w:rsidSect="003D1B71">
      <w:headerReference w:type="default" r:id="rId24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683AA0" w14:textId="77777777" w:rsidR="004D529E" w:rsidRDefault="004D529E" w:rsidP="00590471">
      <w:r>
        <w:separator/>
      </w:r>
    </w:p>
  </w:endnote>
  <w:endnote w:type="continuationSeparator" w:id="0">
    <w:p w14:paraId="39E2998B" w14:textId="77777777" w:rsidR="004D529E" w:rsidRDefault="004D529E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4F6112" w14:textId="77777777" w:rsidR="004D529E" w:rsidRDefault="004D529E" w:rsidP="00590471">
      <w:r>
        <w:separator/>
      </w:r>
    </w:p>
  </w:footnote>
  <w:footnote w:type="continuationSeparator" w:id="0">
    <w:p w14:paraId="5DCF7085" w14:textId="77777777" w:rsidR="004D529E" w:rsidRDefault="004D529E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C9EB19" w14:textId="77777777"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1A15A7B6" wp14:editId="4BCFC051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DB1E2F0" id="Group 26" o:spid="_x0000_s1026" alt="&quot;&quot;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CIF0coGAIHfJgAOAAAAZHJzL2Uyb0RvYy54bWyknV0PXclxXd8D5D8Q8xjAmnvOuV9nIMkv&#10;jpWHIDFgB3AeGQ7nA5ghCZLSyP8+qy5HM3tfxT6LimXI5kibdbtP9+7qql3Vv/37P//4w4s/vX7/&#10;4fu3b373xfKb0xcvXr959fbr7998+7sv/te//OPf3b948eHjyzdfv/zh7ZvXv/vi315/+OLvf/+f&#10;/9Nvf3r31ev17Xdvf/j69fsX/CVvPnz107vfffHdx4/vvvryyw+vvnv948sPv3n77vUb/sNv3r7/&#10;8eVH/vj+2y+/fv/yJ/72H3/4cj2drl/+9Pb91+/ev331+sMH/uk/fPoPv/j94+//5pvXrz7+z2++&#10;+fD644sffvcFv+3j49/fP/79/8y/f/n737786tv3L9999/2rn3/Gy7/hV/z48vs3GP3lr/qHlx9f&#10;vvjj++//6q/68ftX799+ePvNx9+8evvjl2+/+eb7V68fY2A0y+lpNH94//aP7x5j+farn75998s0&#10;MbVP8/Q3/7Wv/sef/vD+3T+/+6f3zMRP775lLh5/mrH8+Zv3P87/5Ve++PNjyv7tlyl7/eePL17x&#10;D+/X+/V84yO/4j9bTpfzbd+XT7P66jum/lfg363r/Xr6ecZfffdfj/6CL//yA76sn/XLHz79XH7/&#10;P71/8f3XGD9/8eLNyx9ZY49pe8Gffx7SZ49x2e/L+vMv/ctAz6fr+cTPfwx0uy/7Zb38P8f5VyMc&#10;5Pm6f0Ke+cqX9TrIf3eA7IQPv37sD/9/H/ufv3v57vVjDX34KibrL3P1j+9fv57d9dWLx3/xxfL4&#10;+T+9e/yXf1kWH776wAr5y5p48f4t+2g53ZmPmZFvfvj+3X/jHzw2wH+0WA5n4uVXr/744eMfXr99&#10;rLuXf/rvHz5+2qBf8/89ttfXP3/jV2/fvPnw/cfX/zr2f/yBPftfvuSTb/t231789GJlUV6W/dMH&#10;+vYZ9L8TtF72+3m9vPgO0MIfHsuGjfwM+telLK03vuSxpQSt19PldL8dW1qfLDGUY0sJGkvnkxjT&#10;lpYu53W9itlL0HrZTrd9PR4Tu/PX73Q5revlfjymBK2MaFvE7F3S0pkxXcR3ShCWbvsmLF3LEmtv&#10;F7OXID2mW1m6L9tJWEoQ3+l6OYkxQeXxneSKSJBeETDir5au5+u2no9XRILWy3q6r8vx2oPUytR2&#10;v4slUShsLZfF2Modv1zPl2UTn2pJ1Nhar+JbLbnn7/t+PwmeKBB7g2WxiSnMTb+f1wUeO6TZJUHr&#10;ZbmdL2ZUuev362m9X4SpBGHqfj7tYlS57RcI/ca0Hw8rUWxhWElQ7ZIbfzlt23U1thKliWnJrY+t&#10;y4mJPx5XorB1Py9nMYe5+ZfT+bTu5nslys9hbv/lxNrYzbgSNeO676fjceEABmng7GwnQRqFWi/D&#10;uuJwXHP7L8uy3xZBGoVaL9f1vtzFuJI0FvzcDUfhcG2siRpbHKvCVhLAslz5YMZWorCFf2ZsJQMs&#10;8NO+rWJciVovN76XsZUMwBTyC83aSBS2LperWYfJADio5yvH+PH3ShS2buerGVcywLIt/EJjK1HY&#10;ul4Ws+aTAbDFSW7WfKK8rWSABUdjUd8rUdiC58X+2oo3tu3GTeT4exWKNQ9HiTncije2C/QrvOpC&#10;ja3rRfD8lgywbFdOMDOuRH3ay8ZWMgC21ruylSi9NrZkgGWbQ0+s+UJ5W8kAy8auNI7olijuTUy9&#10;cKO2ZABsbdeb4KhCcRueS/4xz2/JAHyvZTXuYaGwBW8IjtqSAXCuubyb75UobysZgEsXjoOZw0RN&#10;ROFKpOAwvHAu3ljPhArE+VUobBGWEHN4Lt7A3RjH/PBMKRTrEI4ytpIBFo4UbtfCVqKwxflg5jAZ&#10;AD9qu7JTjseVKL2Xz8Ubp/N+X8XaKBR8iHMj9vI5GWAh6LbiwR6PK1H4ogRqzPcq3sDW3cSEzoka&#10;W9tN3L/OyRs4vTcI4HhYCcIfWljzYnslAezny25uDucEcS1/+HnHOzn3/04MwBDvOUET2cD7Oh7V&#10;JUnjfmdUYl0UiAjAfjfnySU5wwYbCqSDDZfc/AsO7xln6HBdFGo9c0xCoIcf65KbfzmzMLZd2EoU&#10;tu4TkDu2VZSxnVlQwuW9JGo97xx5ZmXk5uf4v5/NdeiSKGxxMAh37ZKbHxfqdjJXykJhi4NBUMYl&#10;dz/f60oUQHyvRM33uqu1kdt/OV+4Rgn3+pKoWYe7ceUvuf85JU87l/njNZ+o9XwjxyZilNdkjeVy&#10;WpiQY1uFwhYHnliH16QNQqjc5cX3KhRzSJBCrI1r8QbpjLtJMhSKcV1uZn9dkwEW7oYbgYPD71Uo&#10;bJ1O5kp5TQZYuGBvq+CNQhESxRsSe/maDLBwM7zdhAtVqOEoGPGYD6/JGzduysa7LtC4yTezla9J&#10;AHfSscYxLJBmw2vuf3smF0ifyZNV/iWHssMa5MeO12CCPnkaYl3ckjPwn07E5A5NFejhP3G4Hh6T&#10;t6SM/UZQXpz+BXp4hVdjKhmDC+jJ3E1uCXoE5Dhaj0eVhLFzXTBhvFuCMEUIynyr5AsuaXOvPv5W&#10;CeJbYcqMKukCMciEao9NJQhmWq+7GVWyBbf+ybocm0oQ+wpbxlSxxQm2MCswQdrHGO3ML1v4diNh&#10;aEwlaI6suVMfr8Dc+DdUKCYIekvQSpaW+8yxqXuyhWX2AmlmvydbcBYsV+HLFGg9swDNHfKeG/+O&#10;/26O/AIxKk5hcV2958a/rzcc1uPFXiBM4b0bU7nxb0QkVmMqQUwgGhDBFvfc+PpbJch/q9z4E6sy&#10;ap17glbizkgMxWLPjX+9bBcT1L0naN24g5vgzD03/pVvZZi9QOQ+iIoJx/2eG//KqjUh+AIxqhv6&#10;m+MJ3JMtrnjShtkLtCL7wv0RppIt7LJA0fgrR+tlsSdb3E78ROGcFWgle3S7CDdmT7YYU/v1mC0K&#10;hKm5ZIkJzI1PsJnPJUwlaN3Oy47W5/C82nPjY2o3ycgCYYpQqVmBtfFPOzgRBdoLtXKkbmZYtfPJ&#10;KezmRrwXClsXQ7h78gUxxXXSOYdOU6PmxDfB9z0Jg5zCZPuFrUQxf1cUP8dLgxh4bMllJ21v4rkN&#10;WzfuFsbJRRlU1ghJmjhrw9j/D7nK4bJfTkkcy51AEBvz8KM1DGvEZ8TKRx2UY0PNvZqLScPW8+m8&#10;mCQXCeqyRlDS+LsN4wi7TkRYzGQyyIKoez63mMmE4XHc70rgdUo6QCuwwCLGWsLWMypXk8JDq5Yz&#10;ycCcdq1gWGNs4uqA2LuskdQ0V6KGaed3OSUpcA+9npSmrGBY2ycmd7xKSujJ9YHomlklBeMSxiXC&#10;MFdJPVnI58lsHq/JgnG7JO5ldkCpPZfrCaGN8EKQhcXn/hT5UjNZXDIyahM8JDKZ1lCx3NxMFpfw&#10;AW6KJ6dQ5Jcbtw50kLkOGBoRsksi/tAwrCHeUKskSYG6hjMCabNKEoYSm1WivltxCZ4+CXdjLWFj&#10;bS7EYr8Vl0zA/Wp0y0vCmEnCWmomi0vOqNMUK1M88resktJ/PgKy5uI+1UZpze6AUoCyuwmlibv7&#10;UjC/u0sDCnNR6mWYq2CeudYkBVj5djqbNVkwz8prkgInDkMzu7tg/sShdOzXz71MPseNLWH+NKXc&#10;LK1RhWXu10RKA0bk74YDJXb3mqRAuBqJlprJhGGNiJzhkjVJgZm8kMsUzFUwZnJlfZmxJSksZIPP&#10;iifXhOFzESwzYytNKNbIWRmeLNhYuxopDo5BfG68V5IGZncXDGsolM1Mtpr0TqJRzWTB8My54yhr&#10;xSV3Dm+jaWLlxpRw6yCapb5bcQlJkZNJ5XNbKGvUCpL3Oj5NSx3KbfGiwvoE2dLatnMTVmNLUli4&#10;ml5MQIGQY1njJmYi08hWAsYtn09gvKCCccs/T+xSzGRxCUVOJPUFl5Qglejg/a5qt7YkBSqOsWaY&#10;q2DESyjtMWNrnegJCZGJHCOTjw/ALySnoKwllyDRURqdpfWl63V1G+CcdxUSVFe1RgpF3esFh0as&#10;kXNSAk75Tk3g8eWtUGMMLjfGihFOU+BnLqatMWX9E4wz1ooRsKYKF1gSuURmt6mwUwtGvbUiEqyp&#10;1DHXtfyRhAH3u4jvPsGwtqsrR8tGCQMS+jOrJPln9TOZRELlKJtbWSsY9Vy7chNaPLowRRdDyQ1j&#10;CxBoFGuy9aMECpQWBJlZfu6V9KnaAa0gXThsFCU3jMI4/BIztqSSjWCtyQ8tpVcdDQRicGMsqYSQ&#10;E70OxIps6SnWyG0aY0kJBKIRABhjiaLAeFvcNBYjUPendPhLq09x7chVmqE1kRA8VbebUq1++mrK&#10;WjECY6N5iJnJhk0lpImUlASVH7lQGGasFZEsO5Eq4yO0nJR17eLXDUPtwcVUfLcWlC4UARtp6NIw&#10;rPG/xlq6JH4mW4k6ZTmm38XSolK9Sp5hp1VFlFtWqvfbE8zutxKWctZsd3PaFIrGDRvRQvPZkkoQ&#10;vs6EHDt3LUgl5ufybiUuxRh+qzHW/EPA1TT1IHwWB+K2nVHoGmOJojx3cc5WqVI3atLcVmsaoamU&#10;CsmUxJSq1DM0fvzNCrUuTMdijuwSmeJXjzhDGCtvZDTwikRKZoqUBlmMMfZEPVNJIJZ+CU3J7XFn&#10;M8bShUEsdT7dzbF2K2eEL60i8oWa/gMnIybmG8XSPxMdoThdfLNE4Ys/pNXHIYRbMcjONKpvlqi5&#10;Hk5xmjCWXHCe+nn1zRKFa8yUqAWSXEDaeG55YhoTNVca8mFmZMkF1Pgo9ePSUlV9fyrZKYuRf4mR&#10;FYpppLmdGVkJT/U3K5T/ZiU9RTFBRZwZWTGIXo0lPiWa61L2hRq9G6lOsUDuySDsaUIjZmSJInZG&#10;PMss/VKtXm60MTFucaEwRuzAXNRKgnrhoFbKh0JhjBikmsbkggvXZBXyf5Ku6m+WXEA5EiF/880S&#10;hTCDeKeaxmIQvtnFODwtX1137kBmGkuKygLmN4qRFYrjjCpcw/olRqViCvfWGCsfRB+eJUel1QLS&#10;UmOsGeREVYgaWXoTxNFvKiXUMlZSEuhfBYPQ5/HXpOikCBSDFIoYBQ6PMpbeBF0CuX6aaUwU3tUC&#10;85uRpTdBN5Pp73Z8Uj9pWSdxa7ixZKlo1/iZxljyzkr+9WRk4iRJ4puhLCeTbYwlCmOI5tU0FoPo&#10;aUzUytVfTSNlBjGybcrrxDQ2Si8QFlIau12wdjyNjdJLfy0xKwufOm9jrBhkgRvNeUboO0cmr7mN&#10;0tdcbjthDAEH1cZqHhPGkj4hUjne1eupyABrKl7QsLGmCvrJvNXY1onqmc9WMLoAqFwQguO2Zmcy&#10;YQQrHyXzh9cmeoamNS7Wyi1uGHl2gtqCIOkNV9buyPbVBkgY5RJT0yFWSWtSN24lRli0FmzZ0XKb&#10;gsy1Nan409Oz5PCoaZjfAa1JRcdK42ZjrajkxFzuaiaTSkiOnW+bslYwNBw3UxtMBCpXCSUriJDN&#10;2AqG/E/lufAY2xq6eGWtYLO5uU8e77dqfMpM0otErZLmEiRapksNJ26OjZAlFbVmJguGUw1zmrE1&#10;lyAZMcIiTs/4kewAvohwI2HhgE0wZRqZiv2WMHb2Rv5bjK01qY8+a8KRxA2JH8luY22bmWxNKgVs&#10;04jzeGwFYz7YOcpakQKnFP3xjLWEceLgLJizuzWpdHeGKY215BLuGo/r+fF+a00q4V9YyFhLLlm4&#10;sqkgJKdZfG7UvdyY1dgSxipxaWxio2WN5rom/dowfBlKCdUOKFJA/EeAysxkwhbew7iaiz35/xrb&#10;5U5nTmMtYTM2esqY3Z2kMJciFUKDvuNHosi7E7IT1p40qaxk0xNtLRirhDcNzHd70qTStFFdpwq2&#10;zLZRPNmaVEBsVPHdCsZ+u0wZ6PHubk2q5pKCeS550qRSZGm0RQQgc5VQCYr/asaWpMCNigJ3w1wl&#10;ZaWa6qp653JUx48ca45LCoY10gXquyUpTKUALf7MKkkYgiRSIWq/JSlMFQQiTGMtYdAWZZ1Cp8jV&#10;pGaShI3yJws2ChzIS6ySJ03qnMJmvxWMs3snFGGsZbAEN2HKmsVMlpaV3Y1S3aySVqWONRNKRggf&#10;HwBrJF/MfmtZKvllVbHNVklrRNMQr5mZTFKYVI/KMVNSUNaIVpkCOnZYwEa5zGI23y1heOb4ympN&#10;FpfwAoIqEGdX5o88IUsyhY/s54ShlFNPLjzDpoOS+m5JCviuV+bSzGTD0Le4mSwuWXiZyWQBKGKr&#10;KaGkyiSacTsLdqbQXISUn2EUAlGZc3x2tyyVGohplH98x3mC4ZiYHCkVkjU2SgNNC5wnGNdg1W2c&#10;6s+0drrSF8Sskobh4NGhwsxkkgK/EYI18cknPSsngPLwuisq+uq5PojvllzCHYSydnOatjL1xL6B&#10;zIW14hKqJyAhM5PFJXQdnlydsFawlXI95b1Wb1SuRtMB01grLnnkZQ0rl6CVF/umaYqxVlxii15Q&#10;V8QOwNrmHowpGAfVdarYj7mklKlcje6q8JFFGD+SQ3ijGNRYSy7BGk8KCf04i7Ct8bXV2JJLyOiO&#10;MEF8txa0bpxvRkZFG7z4kThPFAeaHVAwrg40yTFrsqSpuKE0jjbea8G4uvAyg/FeS5vKZWVXBats&#10;55gS3HsC0sZTKEnrNNIgbWe+W3EJbzgiCDRrMklhIaQzR8cxc5UUFg9sCl+MtSQFosqUoytrCcOX&#10;de1W6GgfH4CZ5Aw2O6BgWKPfh1klJWvFKSS5aHZAwbgVUEKqrCUpPK59RiRJiiKmhBsPgWbz3UrY&#10;ikSQFkDmuxUMt4TWTWpszSUUv6vTtKWtj152ZgeUtBUlPh6+Glv5JTTBohut2AGlbYUnr6PlPN5v&#10;BZv8iMt13JIUCOwTjzZcUjBYmZph43NVF1ZOHNjceAoFI+rFu8FqTSYpzGnqblStb6UlDEV04ruV&#10;UpWQLfdF890KhqfAW3bm7C6pqve5CgYBPV44OfaCSuHKdf3q7jgFI8pMOyuTySyxKt4r/qThyYJx&#10;3PCCg9ndpXHF42Jzq++WFKS1wqTNkl659U0q+Xh3N4wHiIhFmDVZDsZEbJUsqGWu0B04Yy25BPkB&#10;z+6osRVs3mQ1rS3oFpczicRYvYbxDKNFgumRubZkFYdy6FV8t6QggjoU/xoP70mzut/VY068VpRT&#10;gpaFq7D4biV1nRgeETIxtoKxTSEFs99K6+ojhgWbK62LzrRsdaP7r9rdBYNeacurxlakAJUQfDIz&#10;mTCUA5PcMt+tuIS48vSEOV6T1bqVg4oKAhNVa+XqlICp6EzBOIQZm9oBRQqU2nODMGNL2Og2+AJm&#10;JotL0JKqth0kG2K/zbWP5IqxVqRArw/IxIwtYXN9UK0JiY7Ej+QixqPcYpU0bPqCkVs5HttWotd5&#10;5G2S8odrsmHoUHee2DHW6rLC06GqKH0rsSxXWuqNhT9JCCFn0ltL2GdYS1IgPM8bsSL2upVclpLc&#10;bTUxc3yzGtt9gOa7JQxryI6Fr0w0rK3hTqpVkjCs3aeXw6H3yj4pa2ieTASjYeSM6DSr1mSSAtFK&#10;4jpid/PoZfxIrM1d2IwtSWGsXcy7anB+W5OrpASseKFU95uxFYyxEVUz3611r5CC6m+0FYxVclP3&#10;ANpgxJTAXMj+zH4r2OTRTkanQMurtkZjJFHj3LCxNhvneAe07pUAPU6e2N0Fe1gzzTuIPPTYxjEx&#10;1hKGNd4KMTugda88xkGNv7FWXII3OUe+mMnmEoI6RomKijqmhNwu+h41tiQFGt7Ak2psCaO/4KY0&#10;htTmx4+c9jo8L2ZmMmHsN55PEhEMYg9lDRWS+m4F81xSAlaSr+gnzdgK5s/u7sVKzzP3KHTBxilR&#10;LS4II9dMUrlpYuYN4ydyKpsd0LpXYnE4QmKVFIwOFwQjDHM96V5Jx5gKU+pXY0ooL6Uo2+y3J90r&#10;DMRSPvZeC0ZhJPFJtQOSFDg42G9qJhOGZ06JjLgtUjcVUzLH1AjGxdgSxiohrGPuASVg5ZhilShr&#10;xSVXXAwT6SW9WmMjEKJWScH8raMErDhcjM1wScG8h1cCVliZg9GskoLByvTmMaukBKzzwDQPU4tV&#10;UjBOHOqxzH4rASs+F90dlLW8GnGazn1RnN0lYGVsNLlT1opL8K9VjdhWAla+25W4uZnJ8kvQ7hHr&#10;MmNLUuB8O81bMse7u1q4oolA0qhWSZICu5tJUWsyYTDXQ1J67HOVgBVrm1KiEusLUuDEQbFsZrIE&#10;rPAk382MrWDT1I3gq/huJWAl0o5eWVlLfQk9qx/tdo5nsgSsxII4A8wqKZhWfpMSjA+gtdgNo4Ui&#10;V2Pjl5SAlaQ8lRbmxCkYVz5OYfXdkhRIk/M0n9ndJZclueuqEchB5kzaqq2GTaSXVlpmTRaXbAhR&#10;TYNmot3xI2EtwpPquyUpkJIkd63WZMF4un5KJsQOSFIgSUjdotpvBTuxudVMtu51Xq4x1Qg8JxIz&#10;OYk0DlQxthaw4jupJgBcfMsaGTJTa4Q/kTCUwar9+hOMa75SR29PAla8WRVTaBgTqfr4cYWtsdHG&#10;3ugUnmCQiYuZt+4VvY2LhjZsOkQqn6t1r0h1RlB37Ck0zDYEJSmVM0kCFHmosVYwdFKqwwFtc8sa&#10;Mkx1x2nYSrbPKPZRvZQ1xJqmpdkTDMHVTMkxc7WAlSWiOn9BpvkjsTZttYS1JgXULIqVW/eK10vW&#10;wlgrLmGbulhQ616RIc3D7GJs5ZdwNZ3nZ493QOtep95axRRawIq8AY/GWCsK4kfuKl7SAlbOjimb&#10;E2MrdwanC5/SzGT5JcQv1KNPhPpyTaKkoJrWWGtSICNj6oRp4FLWuKqoSG8LWPmJtO8wM/lEQXw3&#10;NbbiEtpFqobXW/WA5Wujsja7uwWs5EOn4fjxKmnYiRg2pHC831rAOo+jqlhQwxAAKHU0zVjyc/P1&#10;1WNdDeOqflPPi5BcSmtze1D7rWBEJ7GmZrJIgUgQIjfz3RKm6xbRQtfYCJioHVAw7sF08DHeawtY&#10;CeqwKM3YkksgLlqjGeZqASvn/d30waBSNKaEmzCviKr9VqSAwwVVmrElDEael//MfisuoQXkrmJ4&#10;pXslgsHhbb5bC1jpu8QpIMZWMCJPPKdkdkALWHVGrGBEsHHMzUy2gPXCbV2dOAX7lIFW1opLdCaz&#10;dK9EQ8n2qe+WpEDsla1jMtAll8UH4j1iE1VrASvJAJcTLhjWSFGZ3d0CVq1CKhhX0+tdnabdqJXm&#10;DTw0aHZAcQk9AGjZJHZ3614v9EM+ixoxUrnJXPPd3O5uLhlramwJe6wSZa0FrI+ZNOdbwQhpMpNC&#10;Z76VgBVXhvYZhrkKtqDumVbnx15QCVixxq80/mTBGBvFP4ZLSsBKKIgn5MwqKdj0T+LhGzO25hKr&#10;C6o2r6wSXhk0O6AErCjjpC6oYKT/b+wdM7Z0MD7DWsJGnU6JjLGWpPAZqyRhnzGTSQpYk1q11r0+&#10;1qQaW5LC7DdVt8hxlsy1TfGPqDXCnQgYMR3ynyLy1DCeb6QdlRgbkvmyhsLNNM1tGM83UqQkdgDX&#10;jLaGvkQwV8NgLk5TsbvxcdsadyrBXA2bt9muOE+HPAl7tzVcE8FcDcMaGVA1k3XHwb9GV318dtMg&#10;K34kM0k2WbAyjZQDBma7m546DdNnAPuyrbl8d8Pwgk4qFkSL7rJGGxJz4jRsrPGMn1klSQrMJEpU&#10;tSYTNnkt9WwL/UqexqZi5g1jlfAcnPCVaQvb1iRzFcwzVwlYJ37EGSd2QMFIyd/n9bnj3d26VwLt&#10;PKtlrCUFYY1iIzWTxSW8YaZieDRzjw8wrKweZDq37tWP7YlLbqhFzUwWl1x5fNd4r+eSyy48W83z&#10;8sZacQlyA2rszXdLGOW3NJc1p2k1bqUjLavLnG8Fmweg6MtsxpakgDUoSI0tYeQsSG2a71YCVjJU&#10;yCcNcxWMB/OIYChrxSXWwyMrmzuAypOz6VRNki5gE1NQXaUahi6IZL64UaFPLmtE44xeuWFEnji8&#10;1UwmKcCRRF/NKnnSvY6roMaWpKArLSgIiCkhzoU0VFlrLqFxsalII0DS1ujoYrygNUlh+jVJawlj&#10;bFgzu7t1r/Qh4RwWzFUwzyWte6U71IiqDzMrrKWcSbrHUOAqmKsErDAXNUqGSwo2TH5Ta7IErFgj&#10;8mHO7oLhcxEvUWMrLtEnTuteUVTjdZmZLC6hLcWEo4+/W+teUTtQRmSsFZfos7vksvQ8IXGnZjJJ&#10;wXt4JZf1Hl7pXvmR7B0zkUkl0xzKRLnOLV9F72ZEQY3C1pQ6HnuuW95vGJe7BBcKW0rNS2+mpAPq&#10;U5VDUigCd9P8+XhcT8JVWgqaTV0olEfwqrFVbsXUXBkqLo0sPZrU6/Do5HMOKU01hciNGo/CjSvZ&#10;4/HyqEil4LHHL7wTRTbxyHMLVplB02SjUdhy67Dlqvp7Jd/MHBqdDF20YjYoopHrMFE36j6UT/Ak&#10;VZX7q1A3VO9ubRRvUDxgkkOcyTEb2Jq28WIvN2+QwFLrMFHYcremFqlSKKXCq4Wa5gBG2Uq2KmaD&#10;tg7T1eH4cC4UppQygPhH2rpiyzgChYLl1YsVVJ2mLUSO5tntRs2o1NooTSv94M5GXkHwO34htrjn&#10;inVY0lS9lwvl5zAZAKmDejYU7V6My6+NvIIgNUGlZdZhomg+cEO0c7yXW5RK5MSkC8mh5bjG/TI+&#10;QCtZoQAjZKWMv2zhV5lxtSCVVqXqylIoLjpTlnY8hy1HnUZu5jJWKOoD5vkfYat4g6iC2l8lYdW+&#10;TUlRKcpEUCTWYaEmfqHO5dKvsv1HiX3MvYWavvxGB4zoK1YU72yP2kPYShQVHfOytPheyQALt2C3&#10;Ngo1CVMV9i4N6kLm0+jSuWLkdMBsd6ORosVPwehbo1Z9o+YOpqYxSWBCOcrNLt3qgoZoWiAdf7MS&#10;oHItUhHvAvEeMkvR7OeSnzIbyr0p0Dxupp4rR34YX4x3a5XLUaCFxrDqXQ+OrLSFv2y2c4FomUf3&#10;BvW90nsYoYxZiNWldaHSxMUwS3aKBE6FAgpETRcparPoS6tKKcbNNHEk+xEzz6JHdGouza05Rdxh&#10;OrRy2y1jPNpJYlvssGKB6W1sbhDVoJXHHUhFiZZyVLvmb4RLlYvTKFrpT3vQ45G14JSeQCrA1yhE&#10;W5NnFsbqwoIHQZLt+CArlSo6FyoVjK0kD+4dNL8wthI1gi218FtrShd9xVSF4rEXupeacSV5sFso&#10;DTXjKhQuuvPeWmhKdk0lHBvFDVjJ5QiI5LrnSOKkFaujUGxoNE1mGp+IQD34SEogf+Jp9IPKWNHH&#10;acGHMyMrlPYGqicrnZGmQkpMY5HOyfo5rTG1lP+Esh5cS0wnY2JG1ijtm7bC1O7pQmmnu/WlF+QA&#10;hqsKpS8TrS6dllvKVvKHviS1tvSOgEB9sLy46MtfdVRdGZdbHMke+lK7Jw2sNghRKF4ockGIUpXS&#10;5OZiXrWg/1QQFYELyFSQYmlKH7bU2kjqsLZooRO/ENHACDcOaapR1B7Si+p4XJeWoWpb6a2MLSNT&#10;oydBjIvbMzcrM65EIdOkIt+MKy8t5ytfXbxSQOO7+IXY4upnbCUDYGva2YnvlSjSzuOFHfqJ5Oji&#10;FxKUZBaNrUSRDpvUlrCVDEBglyCEsZWojVetTWkFXRZqXPTiUWsjUcgLyOeYcSUDIGijh4sZV6F4&#10;HcjwBmrRGBduvXqtvlHzSii/8Ph7legUt556PDGuQp1ZG2oOSzs6MgbTP40aopgN/nQ2hWfklwJF&#10;3eWIT473V6FG/GPuRvSKClsUOSuNZKMIxkxVu/hexQAjmTM8X1pTPhb9ao2tZgA6W5k1XwJVpLd4&#10;+cZWMsCIhfjK4nsVat4ZUbaSATRHVXdVzVGlFtU8XyjN89ValSvpZtSzZH1z9U7DNCHVpZtFoGgZ&#10;y7tu4nsVilaw01vheM2XTvTM7dd0isLDiF/Itf5EV1thK3lj+iMYnTo5+rK1IS41tpI3KKlVSSqq&#10;utMWr/4ZMQLq/kDxPvZ4y8f7q1CUMUz/aDGHyRvnaVInEphUBMQvpMGBEj7Q1SNQVDqxfs24EkXO&#10;U7WtRHkdtvS5XCh+oWq5fillKLaYfDOu9jf4XsYXLV3ohp7avJt7KdSjyEXIBHl3KucQqbhah4Wa&#10;191NyTT9x9MWiT7T+bZR+K/sS7HmSxFKH1Qq+sT3KhSvWm9nNYfNABQFmHtKqUixhUbTjCt5YyNu&#10;Y9J86OBi5onuU3RrbBUD0ASY1PExR5WCFHmAeiiUKYtfOEWKyrcplN7LJSClPpKUnRlXsc1wlLnr&#10;lRSUN2ZoKWRsJW9o7i0p6Agz3Pcqf4Mzhdk4PlNKCoofdTICN1zq/MpzVpo5LCkoO0VlSgmfpq1p&#10;UKLGlZ4DBX+7uleW7BQ/imZyZg6TN/APaWwi1kYJSOdJacVRLSCl4/KElo43c8Pmnq0mMYkDWdxN&#10;vWTGVTe+GAIX1SyewzFRNIGYvpliZAWb53QNJZYaFE0izpSaxuQOgpWq1InlkCPz36xg+pslDdAI&#10;iP67hqnOCeNSb+qvif7lwG6z9I2tgvHFlPNbelCaN9H+VdlK9iA5xW8UO7oEoX4SC6YnMdmDnNvw&#10;olj3pT6FBlTkoQShI2JQhaDIxuI7E3lwtooFTgzLtJaiFD9t0cjKbOcShJJMJLGiFkdyx30EzWZt&#10;FAfwLK16QACZQ4xrutCrcSUF0C7uavobcLVOU4/nuY4dgdKD7gSlVUKgUGhpaEwkprD0oDuKAkW+&#10;hZqtrIKjpQe9z4uh5nAuFHlwFxxtPShVaKatOI1I43N9euzBzGHSxoTNjZqZnG3amldEjB9QelC6&#10;f+ElCoYqFLk9GiWaceX+vyITNApjxBQxLi4CTIexlfv/yqVZOW7dAHVbVYKUprjxCyktvamASqEo&#10;Plbdqi6lIaWTB8J6872SNmgkPsKWY94oMei8H6X80UIxhepFLUriYg5Jj9xUAKxQUCgPfYpxlRiU&#10;XuxKYUy3m/iFtNpR/ZppWxOoC0oklVQpFI3+VVdEskNp69N7zcdedqEI3g4DHK+NEoNykRsZkrCV&#10;3gZHg+oLTSIqx0Ww3QhGGrWSIDVVYbQkDFtEbig0NONKFD0IJrQv5rB444p+VNlKFHdmGNHYSgag&#10;eEo9fon7E7PB6y4cscZWXThICBohDEnlsIVOh1pvYat0oLc7bySYdVgoXGVe4DC2kgHoYeIS2iUe&#10;RRs47TyP10a1Kp33SBTPF2oheKOSKi0DJQmuEomF4nJDIa8ZVzIA3YJ4eEDsr25uOvdew1GlAqXd&#10;N4/FG1vJNriiLtHxJB3FSVFRxIJd+chmL7cGdAI+pr8KjyDEBjtT6SIqtS5P7Ul3Ylkma1kwjj0V&#10;zG7dKHmqebL1+FApGP071V5uAeik6UwNBPqGmENcAuVjt/6TB8foZCTGVTDinOoKW/JPBEhybRTM&#10;ro2Sf/JM36TczLjSTYFsTJUAQd6Y+HmCU4mKG0bFoOlwQjfpsnW74ICZcSWMJ+xUgLlEo8j2UYGb&#10;/VWw6VpuuLfkn5/xvYo37PdKzwF3iMCNUbWVahQSVfHDEo2Oan+eeDvmjYKdCREJfwN6ybVxmo4N&#10;wlbD4A1zLl9LNMpJdKO04HhcDSNEb+5EXJBrXMtVOb4NQ/Fszi++T9gizs5PNMNKlAwtX6tp6Tw0&#10;aHJgjfrUHe/YtaHoMYZ1m2cx1NdKlHVF6dGbtnBFVzWFiSLQrq7LnMJpi2ulYflGkYaZ/NKh23ut&#10;ZqVXnrsxWYdGUQHJ7cbYygsHxYwILcwyTBRvEuLcCFul/uSZA+QOwlahaDZ3uplxlfqTlusXFLSH&#10;bIh0IL4yRXiq0RkHY6CmaSiHnrCVKF7COpkW3LhNaYsUouly1qiNJu2myQPvk7UtbsxmXImisfK0&#10;Xjle86X+RHfrWL5QrHgaLRtbyQAEHcepFN8rUby7qkIO11J/8v7OlPAKW8k2dIad+m4xh+lurCgX&#10;3fdKFOc/IgljKxmAWtBR3YlxJYpHNui/JGyV+hO3l2JyYatQN2bQ1AjSgzfWPLZOJuTQKFJLtIQ1&#10;40oGoDGX8rDpZRa/0DawIrEWKDKc8wzL8fcqFO3AlUaKD1S21pOpN2sUHdIX03yJnnppi3etYVEx&#10;rkTNS5gnUct8Lc3oImsRG8V9aN68O97Lpf4k9I2u1YwreYM4IM6DsZUMwNVBvRLGGo+ZJ/eF5tnY&#10;SgawZbHkNNIWrrLaX6X+nF6nZskXiDXoeqgQ341fiNhGudgFIrtML2kzh6X+5GkkEyDir44fiOye&#10;bo9mbZT6k0ClOr4KxBNMPItu+LDUn4Q3ldtbINRAvIJl9lepP9knptEIPn/OIQ8FqsfjrqX+3Ola&#10;odZhuhusQ2oz1dpIBpjQslADsOFrXLgpvI5wzFGlGR2GMhRVoBkX7TmNrWIA5lBk6OlK1uNaZ1se&#10;j6vUn48GKmYSC7XD84p7S/2JwJcLqeD5QrG9KNs14yoKIFfB4zHHZ2VpRjlSEI0aW+VvwGvqg5Vm&#10;FFs3E+6lCDY/M1p4Iz1oFF1AVYMiXqBIW9N53iz6Qmk/qhWj3FNMNoXbQvxC7R+2YJQyklWI9HhF&#10;om1x9TVrIz0H3A1a8ph1mCjtY5fuc4F8jXCOEu4YF7E5NEFiXKX7pA0VYRExrkLxtPS00zjmqJKL&#10;EvqmhNHYSi+Fr0eDQ2MreWNFA6NiRCUW5SJFVxJjK3mD9AH/MuNKFPotioSNreQNVKnz4NQxH5ZY&#10;lGQKuTZjK3nDym3Ig8Q6fMSjjA9QalECS6jFzLiSNybOZiT09ECMX4inoxq3NuqxUdS4kgFwbU4q&#10;pldq0YmLmnppdCgxrtERujlMlI73lvCTB1fUy+HI+eIXPuLYZg5L+ImiXdUFXAul4/Ml/JwcrHlX&#10;+FoonXco4SchfYKBYs0Xip9nSoqI7ubE47HxfKmxlbDJEqnPlQQwkuD5icccVXLRyX4pW0kA3KTI&#10;oRnfpuSiUg3AL8o5JM5GksOMK2E2W1lqUbKwREZN/LBgaGBvxrUp3SePcxF0UONK3kB7hEN07AKU&#10;7nMelh0hxvHaKJg5ukrzOQ+yIEw1dtLXmE4aZkjpaZAf5pqnTCWM6KsaVboMVGGgfVGmnmDqMCmd&#10;6Dxdrio5ifrHJqFiyXTUY6sHCKXdjm7OfK2E4ayp4GvpRKdRoAt7FezRY8Usjdz6EMZ+VxHs6jRK&#10;lsLoKQkv5hwS6VTVlQ1DsGxeieGFr7blND0Nm9b8JrDRik+rVaJCIX4inUnVyfWk+EQ/ZPRe14LZ&#10;OWzFJ+pSVb1McDzGhU7UlH3RCyBAVLPw5rjhjYLRq85oiHFxyxZnsrp5FYyGaUYLSJf2tIX6bXrV&#10;HZ8mDRs1hdjLJfgc33oe3xW2ykGxtoo3EDk7D6p0og/v2oyreIPMAdd5M66C2XEVb9BnbTeFXxRS&#10;5mem4NmclSX4pIITeZ45Uwo2LyWbtVGCT55KJvdl1mHBLM+X4JOkKLpeZSt5w3qhrROl78k8EnG8&#10;5guGtsQ0ZuFB2PzI2JqKVmErYdOBywSVWyfKBBJWNraSbvQcFgHAGtPoXYwrYcReVILoSSeKb6Nu&#10;XgWjBkb5USX4xBelY7saV/IGxfqmSSDy+lwbhOWpaDFzmDAOCxMcIrpYtlBTmYK2ho07Lzjq1jpR&#10;ZADq5tWwOxFR4UexFHJcV3xs82pnw3auHGpc5W/QakJFy/HE8yfis5lsL393ovjjYkIbTzBCbKtg&#10;evKFT8bQ2x2vxCfY6bKb3BcvtpUxXtZFenRIHU8wQqKGE3mbpIyhqDIFPk+wUZiJLOyt1KK0MOEl&#10;FpG6eYKtvJyjvlnSAMaQBAkPhwczc0JwBQwF09sjUTeKwE0jricYBbHG/+VkTWM0yebQFAukYRN2&#10;NARSilH6+Z/JTBtjxTvcc5DdH8aJKCKukY07IBj/CUbI3uh7cBrKGGeZ6RHwBJt4uxpZMQiv2ag7&#10;CwVL+RsJxRrHFFlvorhUqcKshpHf393SLwbhZFd9F/Gw4zeuLH0TCrtV19CFgNHJXMcaRqvs0SGJ&#10;1VhUgDFk4GbpJwxj3E+FsdKA4kdQAW2OmIahFFALpKSjECoFf2ZkBSM8fdnMHZoodn5qrJ3Q7Bwf&#10;aAVDBYZiUlRA3koIOm3Rx9kU1op6eLqTl4/MZ0sSQfbw6MgjrCWMe+McasZa0gHWHg6nsJYw1KB0&#10;ixf3JcQE9d3mEQdxN2vYMLgq78ARK2tECYy33zCsTeMAM5N5IWE6rLWEYY0DW1lrSth550PtgITx&#10;cvhppEnHvFW6UMbGNdJ8t4KNZpjmEsZaeiNTA7yYikgeeI/PPZGTyZ+IsRWXULOgqptwdf42a0kK&#10;FFKRdlUzmTCY6zSHvRhbksKUbY2Hdry7W1Y6baDV6VYKUawRDzU8WTC/A0pYuqKFh5nN2JKCSFKi&#10;Bjb7rVSiWEMarb5bUtBCX7DR9YrvlqSANRKPamwJIyn6eBpRWEtSWCd1YyKBcHDugPMKUZo1WVJR&#10;rJFCMG5JwRYubIhMxUyWWHSsze3reAcUDGvMpDnfSi46M8mnM9aKS2gyrN5yRukVH8CvkoIt+NZT&#10;G3C8Skpo6ndAwdgBCFTVKkkHA2tyd5fWlN29nVZzBpRs1DNXwWAuOEFZS1LwrFx6U85urBkuqQal&#10;9K+m8NScAQXDGi8Pqe+WpIA15HdqvyXMz2TJR7FGhMrwZMEWHh+ZlOnxDmjZKQL7cbGPuaRgJHWm&#10;INdYS1JgleCXmBOnlKfsbmSJZk1Wx1GswXhqJpOCOKUepVpiJtsvWQkUmFVS6lPeSOHEUWN74pJH&#10;w0fx3RJGhSJ9PZW1dDDwXomwqLElbOH6QIcTs0qKS2ggploqIumOowNrSKjVmkwHYyovptOpmMmE&#10;0ViCbJKylqRA3JTEi7KWsGkx6SKFJSnFGjI9s98KhjVC8mZsJSrl3k28xOy3gvFMMWJPw8olKx0f&#10;lAiK+G4F45lXrm/KWpLCSOZvJnsIv+WapG8RWkWxA0qRytgegs/jNVmwzxhbkoKPzpQm9TO+W5IC&#10;M/lovSPGljCyFDxcY7ikdKloAh+iO2GtuIR4/nSqOz4DSmI6CsRp6yqsFZfwTA6haGMtSWGsIfE3&#10;1hKG2Bk+N/eAkpliDfmHsVawyYyQWxVjK40qq4TIkzlxCuZXSXUmxS+HuZS1dGd4EIFAu9nd1Zt0&#10;lhYXAfHdCkYeF+dVWSu/BLEvgzPWEsbKon+YslZcMl253SpJGF4JD5Iqa0kKNLpgbGomE0YCB6WV&#10;WpNJCrw8hA7f5ANKscr1mR7RamxJCjziyBuf6rslbKEF+zgYx8xVqlXSl9PZxKyS5JKV023CmsfW&#10;SoDKdQqf3oytYazjCTQKaxlExRrlAiaCUcpVKAG5h1klJUKdymvV+46q//AUCE6SVlRjSwdj3bh1&#10;KC+o1atcF+kVaWYySWEl+E2MXqySJ/0qz+iY0ndmLqfEj61gBExI4puxJSl8xncrGIISlzUqOerK&#10;i7XzAY49hYYRetpM70c6CNdMQnkqk9kw7rO8P2dmskhhWmeo+GQpWVccSq7swlqLUgmOTa3o8Uw2&#10;DGeZTnfGWnEJKUlujMZawUZkY/oX8vZpfjdoCw/DWCsYjgkaaTO24hLqU8gjGGsNo5BDnd2laUXU&#10;vs/7sOK7FQWtfDd1DyhV67xvTpmKsVZcQi5/ytqOT5xqZDodxnlYzlgrLiF8obo0Iy7NVUJuXSms&#10;n2B0MqU7nhlbccmU0SmdQkli2aMwpai/u5W6laAHUnXjlzQMazup5MPvRm+7v2Umn2D0xuAtO2Pt&#10;r0jBrBLypPkjCWLjZRtrTQpz7RD7jb2c1jiEd3NbRHGUMFrrbYgpDnf3E4zOH/NWkfhuRQpkf9TL&#10;9og/80eSQ0DpaqwVKWCNZJoZW8Gwpqp42Sb5I8l/qkb2TzCqmuTYiktwQ3nT3YytYEiQSAmYmSwu&#10;YSLvJo9D5XlOCb7MiYdPxSopv+R0Piu/hPKdsgYrm5g5lQIJO6GtNfmAJxjP56iWbwTkyxpts4zQ&#10;+wmGknSEIscz2XLXnbPbja24hACeap3H6Rljw1Hg5DJcUjAeIrrDeGZsRQqnaRkrzm56sMePxBoP&#10;ERguKenqdIu6GP31vWH+uyWXIAyde77Y3aWUnW6dk24VqyRJYXQDm+kJcG/NK8LhG5cVYS1JgcZA&#10;J7xeM7aEEUJiw4lIL40z43MTsCIBaniyYFgjOmP8ktKvYo2ZNGuyYFhjKs3YWsBKRnI3uQ4aTMWU&#10;MCGYM6ukBax3mumZbg73gmFt+iyJVVK6Vy3UJymYY5vWAkaJSrQ7YITar+pJyYZNqJ2LgBlbOhgL&#10;jhoCerEDquPqpLaUngt9QY7txhFgsusNI9Q+bY3N2IpLbpjjoDr2J5/ksniv6nyrVqioJ8kbGS4p&#10;GDO5ToPtY+aqZqhEIuY1JTO2pKCRRqvcIs5SfTeCeOq7FYyx0WrIjK0FrNQzqL7SpMDiR470npyY&#10;mMkWsFJ3uJl8NymwtobXpawlKdApj6PbrMlqpkpylzILswNawErqAcoTq6RgWJt7vpnJ4hLW8bzO&#10;frzfSvfKd+PEETEFiDE+AK8kUj+sZjJhWOPsVtaaS0j+qFtHy2Uv3HBMHoebUI2NOlbzMEjDGBsb&#10;wNyoWsCKoHSalojv1lxCEYnRhhJYrLFNQZ+5CReMM4CaIbPfWsAKlSvFB58pfiTWmElzmpbulasK&#10;N2E1tuaSuXirsRWXoMydJh/H3610ryOCmWTT8YnTAlZa6XN6G2vpzoy1aXkgrBWXIJzhEQljLWFT&#10;xqMe1MCBjM9NhkoyV8GQSsHKapUUl8DKLqZQuldSCBw4Zne3gJU9ejKtp9mVMSVY47Mpa0kKPGaw&#10;oxk33y1hWONf5sRpASuhINVWm7+7x8ZSNt+tBayU6J1N/o3beVqbN7lMZoWoVsDoB0GzELO7C0Ze&#10;ESoz51vpXukhR9M6ZS0p6DOsJSmgr0JOoawljDs3qWT13ZIUCLJQOGrOt+q7OgLWu/LMq/EqiZVl&#10;2kkcs3LBRl7FHVrwZAtYqSNUzw/TiC8W14ztpm7C1UZ1hGpoj83YiksIl9B1zIwtSUF3AUJ52mNj&#10;dxvmagEr9WjqVSUaZLY1uSZbwMqrhdNQ7XiVFIzvRp5cja24ZPwL06uEfnI5tgsiW6Ohv7eA1XaK&#10;ahhcMvc+sUpawMqaVD2VeIOlxzZpC2OtuWSutOZ8K90ry5/dbXyuaqtKPIEzwHBJwZhJO7YkBYT+&#10;OLDKWsIYmzxNS/dKj0reTFXWikvoQXYxFdcIH+Nzo0pxXSobNv7kPLZ67L22gJWILQbF7i6Y915b&#10;wEp5DLpLY638Et4VWBYTDS3dKzOJNtd45gX7NDaTWWkB67SPc9baL4G41I2qmq2yA2jao8bWXMKq&#10;4UeKVdJcgqemMmLV3NVzSTVcpUTJ9Wjj9fnYOHNwE/kwY0tSwFPYXVy5dK+fMbYkBXRS92lVcHya&#10;VovX4UluOWZsxSW8pLgpf7Llshe7SkrAiheE5syMrWDcTdkC5ruVgJUwLzcjZa25xEZnSsC63Plu&#10;irkKhqiayJP5biVgnR488zrP8SopGDJnWqKbM6AErGQyXfeee8HICfNihrJWXAL/OFZ+ksvykI1R&#10;2VJHkKQwlQ+KJxuGelJV2xHoK2vE8BRPNkwrrJ4ErOwAtbsbBnVNGuH4DGgB67xNpW7CTzCy66ux&#10;1gJWxLKqowhLKT8ASkj1RB0t4gvGDjBdkp9gwwrqlv+keyVAqTIrDZuiTNPVEme1xjblOOYe0DBi&#10;EQi6xCpp3Su7BhmSYK6GzZmvdnfrXhGwXtUdp2HU7XKBM2MrLmFJqkp5HozLD0DUw3nmrXtdqX1Q&#10;qogn2KTyzYnTAlbqQabd5/GJ8wTjkmkqQMk29JTQJFStyYLhmp9NrmNv3euJEnSjQnqCEfom/He8&#10;SvYWsHLiUKV0PJNPMJQzI6o+ZGWK5GImUY8RWFbWEjY14VOELqwll+ApjKLOjC1hZGg5J0W8hHK3&#10;GhvRaMOTDcMLOo/QX4yt/JKJDRhVBKWD8SPx8EbhYKwlKUzJO3dhM5MJI9vHLV+NLf0SPHMXwyMa&#10;k2ObCIZRj+HRBYwl4mJ4DeMeYK0lKWCNaKhgLnTe8SOhEr632QGle12obFLZPsp725qLzuyle52m&#10;fdCyWCUF8zPZuldwcxE7PANIHNfYRk9k1mQJWOkdPGvZWCsumd9o4iXovONHTi25is40jBlxedO9&#10;BKw0wZ+2oWZsxSXjzBh/ksYjNTZejDAZ6IaR7yZoK3TmBLvLGjEFc8dpmM7lc56VtY2OtOIm3DD0&#10;JVRJqjWZpMCxQYma2gEJG2vq8WN0pzk2utjydI9YJQXjDCBCb5irBKxUtqomAHuhMOYEjWh4Y2jY&#10;og2GGVmiUIZycpiztOSrU12vXKBCIbFlFo17V6JXYo6OIwu1MvUjcT72SUq8Oh1bFY0UCmH0SRVb&#10;4wPGN7vzLobpztgoHeHaS7pKgJF3pMwCSe75jJElifDAGBIdYyxR1IsSuzMcUnpXIkDuyC4UC4T/&#10;McZKt8qDi5SimaEVTEuwKceOFTJ1aPMI9bGDUDA4hMVvtnXpVheubZOLF9aaRKADE97aS7cK9SMs&#10;UdbaHRkdoxpbuyOE2E25IlUY8QGQKXNHFfIEVOEBwx3B1zKHaMGw5iSh+ANlDYZQ5F+wT5JQNZNJ&#10;CTh27FKRwGRfxo/EGme9IeSWu3Jxnl59Yk0WlTzkrmps6VewtR+3BmEtYYxtBicOm9KtctkgLmlW&#10;ScE+w1pxCTWVShLKkzz93TjcDE+23BXx0V19t4L5VVK61ekGr4r/Kfrosck12XJXmy4lvNHWuGyY&#10;HdD9WtHIquakkHdbs2MrLplKCcWTT3JXy8qlW0XowWNTZncXjPONK5HZ3aVbJb3BWzjmNC0Y1sa9&#10;M7s7SYH0PXkBNbaE4SlwBhhrpVuloyleshlbwbD2ODqO3eTSrVKqQjDNMFfB5sBXrYdJoMRSnmZ2&#10;FIKIM6BgU9KHjEx8t5a7Erl2weuCYW3k7MZakgIzSV2xCVxUm9e5gKkW7fyonMkrDobyJwvGKnnE&#10;csQqKS7BCYKWzXdLGNbkpbR0qwsaeFUeTNeKmBJ2NzNpuKTlrkQzTyqUUDDPJaVbpR08ciA1k80l&#10;NnBRulWkhTQlMvutYHiv7AAzk6Vb1eIjUiH13cYxVNaKS9AC3VTA6Unuqq2lgzFMMm90H/uTpZL1&#10;Hl7pVuflks00yiJYVDMpCz+5iQYMX5l4jhpbwhibKzOlzWFbA6asJcz7k9Xm1YfKC8buJqZg7gEt&#10;dyXL5/ySgs3dVO6AJAXubwTUhFCf3vbxAcbaKDaOz4DSrfKs/SN2erwDCoY1Thxz62i56+O2aHiy&#10;YKyScV//L2nnszNLbmT3V2n0C8zN/1XC9Cy8nqUX9rKnLcwMIEvCqG3Lfnr/ojLJYpys7944GEHA&#10;7S8qSQbJwyAZJ0hW6pZsyWsnXCptTPbCZOWYKcdzhw6g3+JFr4ItScmitNLlNsTzp9JYl1QO7OZk&#10;9BtQLqFkNAr4ghg3pbqNyerjLcWt4ueC+S+Vlm1J1TOf4lZZOuEdq1iulIxVEG6uUkuOjg/8k5iS&#10;Ut3GZPV9QIpbxVXARWwVSCZTshK2WlpypbDV8NeWVpMpFU5lrn+prBNSsCuPqbF/K9QspcI3T6dV&#10;NgEpaJWj2mHIf2wjUyoKo2YVG5liVmkM9kWVwkbrU4/xSCGrB41fIgJSKgpjp1jqs9Ec8F5G6UUo&#10;mMPB0jFlHFzkVTD+KWCVd4BLl9rgBUuFcR1e5eAg8WtDMp7mhZmq9NmYiito8WaXmnG0BbApeBMq&#10;hY2pjGYcbQGWEf9WpbAxFVs2uPTKOEvBqkA/7M6Px1lKFddaRuv/eOWTQlwxBKX7NYgnG3p6Dgag&#10;NIGmUFUcFjXmJqXiOVhqVmrG0RbwmkqkKjTjmGrmLsapciKe69KGBuGxqtJDGTkVgYSwTZXZM8Wp&#10;bpirUtxiSsV1U/GkdAUgoy3gibdH5SpS4giG9iBIlUmmVNhoC7gkhvDuSp+NqShsjotUCtAfbQFx&#10;ZWtpxSOhrZirEtOQQlvxBcf1AAU0JgtCp5VuGZ6+pdDW7ds0VSJ/JFk8Flk6KkW60Rzw2Aim7seV&#10;k2RcGFyLgCbduDVZeauq4oyUZMwXuHULmCTdaBIWTuxXZhpJxiW+rGAKg5t0oylZ8CDNhVtKJBk7&#10;2Ge0yg8HAenGhQWHs0qXbUsyimPNVKvdaBhwvpWiaSluTBaP3Zb29aQbTcOCl7ayspNkeKg4alVY&#10;bZFuNClEgZZckpKs/KAE6UbzwNzBU0ulcTcmi8fcH5X7BaZvKVo17nyphAtIMp4v523Fgt+CdKNV&#10;4c3zElsqyXAcPbhbszIQcrwqu5RKeALFjcaIGZzZuFbcaFV4BLV0WTrFjcmc4kargoOl9Ko7xY3J&#10;uIgf61Cr3WhVeOkBL2MFmTlAFt6ndGMJaibzQChLZa0nyTiYzZ14pRkhx7oSMVt5yIXiRmOEq4TD&#10;BLXiRqsy12s3JourEErxHqiZzANXJVaOakmyuGQUurUy7nLcKteW0Cg/XBmxKk9RsnWo5MhVlveV&#10;S8AobjRGLFW+EeFfqt1oHtjd7lvBjU1xYzLIVjiS0myeo1fxUHJvfaUxk1XBYOLMKNVuNA/xuDUX&#10;MFSKG5OBTEZCaUZIEaw8ZxFL70pxozGKK8nZHZdqN1qVeE6+cq8mfZeSxXU6lQs+SJfMw8ahjhpU&#10;UjLqthcbM5kHjn9WbiBGy5QM28BTpaXGHK0Ka9rSPpLiUjIuEeMZpUpxKZR1goyuOM9hHZJV4Ylr&#10;dtel4pJ5oLhKhBDFpWSxwqmcRyBdMg+satnJFAZCTsZF3KXrxygumQf6oDbucrK4UbsSAEVxyTwA&#10;lUropiaD2V8rEVCkS+aBg3qVCyM0GcHj3NFfgkoyD/Foe2mznOJgudel3HfJPADwCvlB7VIyo7jR&#10;POCpq0RcUdqYiodFuOq61pajdWAdVomUo7QxFae1uca+VFoKaeWGx9pCJaXikCU9UJpbU0grIfWV&#10;axUi1H9wvMUhS841VFCZQlq5Y7OGkpTKKW00KHEdSWkeT4GwvC2Pg6q0K08hrfFGfCHCkZZMVmhh&#10;DqmQ+0FmDj3ARqS2aEipYno8iigZrQlGoXIhTKx5Bx0JJVu4VLWEktEq7PFYXWXaSYGw8SpScWeQ&#10;Qlp3lm2ltWxKRVQMlFetbqNV4MnwyoFCWnJMhZ+VNw1LtiSFtMICVq7Fm76lVFxvxytkpYVzCmmt&#10;l5ZsSWwK5lrdxtVJGZMpEJaWpG4ly5VCWrejFE9JS44WiJbkBfYSSlJIK67n2koopWIDj1+lVrfR&#10;lnBxU22ZlwJheY6bQ0QlO5lucA3rWlqYpFSUxuvHtdJGW8K2vxJNQL+NqUAJR6RqpY0rDJaGLOsL&#10;C+YUCEvwMu74WmmjVeCuoQrZQ93GVIZVTiGt5dJSKsKQg0ipzAEppBXPXs1ypVTM3axLSi2ZQlrL&#10;/ZZSEdGKVSjZyRzSyoNupRGQUrGeZMNSq9u4wiA0tRIHy35hTOWUNtoSZsUaR5fjZ1knEEJSQkla&#10;YZRLS6kwyexsS6WNViHCOkqjOwXCsi5ZuY2gVFqyJTjTS6ugFAj7Gt21lXkOaS2jJNsSni+rcOIR&#10;+DesDKF4KrEnkiriZ0uvPJJuXGGUR0BKxbqcZ21L/SY3uIYFKswBKRXz2wK7XkFJDmnFw1ly0aRU&#10;3GfLlRW1uo1WgbflayuFHD/Lq7ale/Hot9GWYMtrc3dKxdKZIIjCfb2UNloFkFxjOVMqSsNxWLJc&#10;KaR1YeaooWS0QKhMv9VKG21J3E5bK21MRSQyF7OV1pMpErY+upMtiUcea3ucHNT62q0XxltKZayV&#10;c1QrlGBpDkip4gwFb0VVRncOay3XbdwZxcltTi2VSku7FTBZsiUphnbi2XbOsZRKG20J/tBiaSkV&#10;sRbEEpZKG21JGZMpHpZVEPa1VtpoS8ozTgqIdUobrULZlqQ42nD1xuW0hVCedINr2U6mVDycQhBJ&#10;rSVHq1D2qqV7X4mIJTKgVFoKb0XD2vyWUnFE83UNYqElU3wrTuzKM6dEeI2rGewPG4GSVU4Brvg9&#10;KvcUUVqyJUZpyZbQkjVmLF38ii8Iy1zruGQWghkrRYKkgFpiJQjjqbXlaE0ISuDBicoiLwXHUjvO&#10;YddqN5qTMiWQomN5rQug1EobzQlXjdeC2dLVrywMiWUoTQMp0vWovS4f55SGDQQY4Ya10tY7Bcgy&#10;dGouk5SK0ghsqrQkoXODllUXZU6FOQl/RMEwA8OhtLh3tLLIy6nCZ8gbWqXSRsMAk1ByYsC0DzrG&#10;UYW4CO7HphI2bUhXXcDmVLxTwcqk1m/JmhTdCiz+Bx2ZUJ81Vh+PXEoXlwX+eAGrqXBHlEY3np2h&#10;NHwYFd9TTjQRRBgDp9JtoykJp1KtaikVL7rF1fKV0pJRKK4o2bANDRLzTZxLr5Q2rkyCt6u1ZE5V&#10;3ecTkDJoWV2/5lTsFznOVeq3HBRb3C/iRxh0BKBsO0rDLQW3Vn292LdUGjE8pb0wc/WQDuNaYvNz&#10;KvzztZkbR85QWASglQZASoWFjptfK5BMga1RtcJhNXot2R+C2TkGXypttCTcV1SK02aADS3CgcOD&#10;lVphtKWo1ir/BuM2FrYzAkpzW7r3NYIbKpt8aKKxsPnJhF+q2WgR4INr03YKn41TZyXqAafpqCPL&#10;5JLRSqkIE+VSsUrNUjQrt1aUorPxjgwqRqx0rc9yLCvRN5X7GmORNJQWp0JLjhkOdw/JGOWlu4Mo&#10;bUzGPBOBswXwpwtcI2yjctqb0kbjg+l5lqg3nFNj3TjNUjn4R2ljMm5dLD25SLLRHvA+eekwniTb&#10;Wf2XKFNi04e6EbLBXdyVxVZKhscprmar9NtoEWY2s5VbYajbmAxbR+xYqbTRkHBcthbijsduaBK2&#10;GvGibaFuKYaVmI2tcnQ+NspjaRAPpV0ixPGQjAiFR2l/n5PxcN9aohUJPB1LA5M1y5WSsa4oPUlF&#10;k4xGYcYzU7nPSpJxqrR0ep5ko1Hg2AWhRJURkJLFeeWS+47D10NLcpUMj4SUShuTcRc0h9xKmBxt&#10;CSE6wVcUtlIp6HU93xWpjIDRlhBrwNRdKm1MhlEGJqW6jUZh2VlH1Uobk8VN6Gz4KnUbjcLyoLRa&#10;S6ZkPE9SuR2AYTkaBQwXt4FWWjIne0Ktl1bJKXiV0li4lUobTdDC4wy1fkvBqxG1UTpGTHTyOHD2&#10;/ajZyRS8yt1NXLRfqttoglgD8ap6BSUpeBXCjjdCSqVlE4RvvjQCUvAql0oW11wpGRx+nI0qjIAU&#10;vBo+uBIXgNtn6DccVbXTcIBpSMZTvUtxBIzJuPujOgJGo1C9k4BhOiYjKnd/1lpyNAq8bkd8aQkl&#10;YzKCPThcU+m3FLzK3a/cl1YpLSWLKzJK5DM+xaHfOPbN88Cl0sZkLILmmusiBa8ytEu36IZDd1By&#10;euA9L/VbCl7FMc+GtlS30ZZwN2ctoB3f7KAkOxwisUuljclwwhVXryl4FU9t7T4CHNaDktzR/I1D&#10;qwVbkoJXgxqpuXhTMhoIhrZU2mgUntiSUvQwAU5D3TCvHNSrVG20CRyD567tUreNydYDGrlU2GgS&#10;ntzgO5ccMynilSezKi/Ys+IZFyU44bi1ooT/lI6rfUonCdn2Dq0PTcK5k8q5zJwuvBelqTRHrnKW&#10;lHd3K92W0nFcuOYHypGrLNNqdCl7k6FNuPCltCbJgasLXmhGTWETkNIV6URWxYOG5TttYzU9pMMF&#10;WhrX+dpXbhkvve1IYeOSZN8h6grjOketMmdDppWacbQicy2Ei0liaA5iHyMYpVTYmO7Yp5IRSZGu&#10;rNfwgZZWrTkd2C91Wop0ZZn35LqWStVyOh4ILI3rHLNKM3KJTam0ZH3Cd1TBSI5ZXXlCjIV8Yail&#10;dDt7m1JhozFgx0i3lTCSQ13ZkpYKS6sKo7AxnWxG/+HXP/zr//jnv/3+T//46x9+/Tf+4x/iv377&#10;+58vGf/1069//tdffv72c/zw17/87ae///Lzb3/585//9u+///G/MRv93/ef//3bzyQnS1Jd2Xwv&#10;Md07Jp6sxKwex8SzlZheGxMvVmJac0y8WokxsWPizUqMyRwT71ZiTOCY+LASY9LGxA8rMeujMfHT&#10;ShwU85iavy2MKcg8lAWdm0r3cBasbkruIS0Y15Tcw1pQqCm5h7bgRFNyD2/BcqbkHuKCt0zJPcwF&#10;E5mSe6gLbnFMzt8O6oItTMk91AX9l5J7qAs+LyX3UBcEXUruoS4Yt5TcQ10wbym5h7rgxFJyD3VB&#10;cqXkHuqCtUrJPdQFDTUm528HdUFHpeQe6oIoSsk91AVhlJJ7qAsqJyX3UBeUTkruoS7IlpTcQ13c&#10;GJKSe6iLK0BScg91cadHSu6hLgiLMTl/O6gL4iIl91AXlEJK7qEuqIWU3ENdcAUpuYe68OKn5B7q&#10;wi2fknuoC/d8Su6hLhznKbmHurj9ISX3UBeu7TE5fzuoCxd3Su6hLpzPKbmHunBCp+Qe6sKrnJJ7&#10;qAt/b0ruoS4cuCm5h7rwyKbkHuriWoGU3ENdeE1Tcg914QYdk/O3g7rwh6bkHurCUZmSe6gLz2NK&#10;7qEufIkpuYe68A6m5B7qwt+XknuoC89fSu6hLnx5KbmHuvCypeQe6sJtNibnbwd14T9LyT3UhWMr&#10;JfdQF66qlNxDXRyzTsk91MW56ZTcQ10chE7JPdTFeeiU3EPdIajjb6vfBXWcYHaSx2HiUXn+tpIL&#10;6jgtbCUX1HFo2EouqOM8r5VcUMd7NVZyQR0nbq3kgjqO0FrJBXWcibWSC+o45GolF9RxatVJHsdO&#10;R9Txt5VcUMe5Uiu5oI6DolZyQR0HP63kgjoOclrJBXUczLSSC+o4aWklF9RxdNJKLqjjLKSVXFDH&#10;4UYn+et44gi7EHgZCPDiCKKXgUAvThV6GQj44qCgl4HAL87+eRkIAOM4n5eBQDCO6HkZCAg5G2Nm&#10;IDCMg3SeBgJE4pK8DG6Ehc1YKBI5wWZV4UZaIPAyUCTCY3gZKBJhMrwMFIlwGV4GikTYDC8DRSJ8&#10;hpeBIhFGw8tAkQinYWWgJEacs/IyUCTCa3gZqE2E2fAyUCTCbXgZKBJhN7wMFInwG14GikQYDi8D&#10;RSIch5eBIhGWw8tAkQjPYWWgxEYcuPEyUCTCdXgZKBJhO7wMFInwHV4GikQYDy8DRSKch5eBIhHW&#10;w8tAkQjv4WWgSIT58DJQJMJ9WBko2RGnPLwMFInwH14GikQYEC8DRSIciJeBIhEWxMtAkQgP4mWg&#10;SIQJ8TJQJMKFeBkoEmFDvAwUifAhVgZKgBA5ZmagSIQT8TRQJMKKeBkoEuFFvAwUiTAjXgaKRLgR&#10;LwNFIuyIl4EiEX7Ey0CRCEPiZaBIhCOxMlBSJILMvQwUifAkXgaKRJgSLwNFIlyJl4EiEbbEy0CR&#10;CF/iZaBIhDHxMlAkwpl4GSgSYU28DBSJ8CZWBkqUcGOXmYEiEe7E00CRCHviZaBIhD/xMlAkwqB4&#10;GSgS4VC8DBSJsCheBopEeBQvA0WiyZzwnmH2QofA0kDJE14RNjNQJJr8CXfoShVMBoX3ODQDE4mQ&#10;JsmVzw2SZhsoEk0ehYcwVAMTiXGdaHILm1wKz35qBqZNjEs/swYmEpVQ4XIQrxfias6kgcmpcF++&#10;ZmDaxLg/M2tgIjFuxMwZmEiMOy5zBqZNjGsrcwYmEuMmypyBaRPjcsmcgYnEuC8yZ+AhkYtpcgYh&#10;cIwq10FpBt7szPPQmoGHRJ6z1gw8JHLZuGbgIZGjT5qBh8Q5rkocuzEEXi8IErnLysxAkDibHAvH&#10;5rUKJhKVY+GJea8KcSlgakSTY+EaWc3ARKIeDeFCSbMKikSTY+ERFK2CiUQ9IDKbHAv3VakGJhL1&#10;kMhsciy8kKYamEhUjoXnCLxuvB0VMTkWbuaTKpgcCy87aQYmEm8HRkyOZb4dGTE5Fm790CqYNvF2&#10;bMTkWObbwRGTY5lvR0dMjoXbV6UNTI5l1uMjIbAmFj1AMpscy6xHSELgaaA20eRYeKRXG9G0iXqQ&#10;ZDY5Fp5JVw1Mm6iHSTg3bTai2kSTY5mVYwmB1Y16pIQ7hMwM1CaaHAvvdEovmBwL10loBuY6UY+W&#10;zCbHwt2TqoFpE/V4yWxyLLMeMAmBhwNFosmxzMqxhMDSQI+ZzCbHwp060gsmx8KbPJqBaRP1sAkv&#10;4ZhtoDbR5FhmPXASAq8X1CaaHAs3nmkjmkjUYyezybHMyrGEwGoDPXoymxzLrIdPQuBpoEg0OZZZ&#10;D6CEwNNAkWhyLFwOJzgwORbueNUMzNlZD6JwbbLZBmoTTY6FS9ulCibHMutxlBBY3agHUmaTY+FN&#10;Iq2CaRP1UMpsciyzHksJgdcGikSTY+F2Sm0DE4l6OGU2OZZZOZYQWG2gHMtscixzPGCXvDgmx8IF&#10;h5qBaROVY5nNcyqzciwh8BpRbaLJsXC1s7aBOTsrx8JtpmYVdHY2T6zMyrGEwGpE5Vi4pNzMQJFo&#10;ciw8UCi9YJ5cmZVjCYHXBrpjMU+vcGe0VsG0icqx8FiFWQW1ieYZFh5r0SqYs7NyLNyGZ1WBB3az&#10;BiFwunFRjiUEXgaCRN5BNjOQ2Xkxz7Fwoai2gWcTuV5RM/CQuCjHEgKvEQWJi8mxLPH+0zi1hcDT&#10;QNaJi3mOhZdPRQOTY1mUYwmBVQXlWHiO2MxAkWhyLItewBUCrwqKRPMcC3elay+YSFSOhecOzCoo&#10;Ek2OZVGOJQRWIyrHwv2RZgYyOy8mx7IoxxICrwqKRPMcC8/WCA5MjoXHzTUD0yYqx7KY51i4BFg1&#10;MJGoHMticiyLciwhsLpROZbF5FgW5VhC4Gmgs7PJsXBDrPSCybFww6xmYNpE5Vi41d5sA7WJJsfC&#10;BdFaBROJyrEsJsfCyzGqgYlE5Vh4jslrROVYFpNj4SpwqYLJsXAtuGbg7Vi4xVwzMJGoHAvvMpiN&#10;qEg0z7EsyrGEwLIHyrHwKqmZgSLR5Fh4z1F6weRYFuVYQmC1gXIsvKtuZqBINM+x8A6LtoGJRL3S&#10;azE5lkU5lhB4jag20eRYFuVYQuBpoEg0OZZFOZYQWBoox8KDVmYGahNNjmXRK75C4FVBkWhyLIte&#10;8xUCTwO1iSbHwn3tMpjMcyyLciwh8KqgSDQ5lkU5lhBYGijHspgcC+8wSCOaHMuiHEsIvCooEk2O&#10;ZVGOJQSeBopEk2NZlGMJgaeB7p1NjmVRjiUElgbKsfDQjJmB7p1NjoVXGwSJ5jmWRTmWEHhtoEg0&#10;ORYe0NIqmEhUjoVXe8wqqE00OZZFz7GEwGtEtYkmx7IoxxICSwM9x8Jrh2YGikSTY1mUYwmBVwVF&#10;osmx8CyqING8I2xRjiUEXhUUiSbHwhPYWgUTicqxLCbHwmPCWYMQOG2wKscSAi8DQeJqciyrnmMJ&#10;gaeBIJHXZMwMBIk8xmRmILMzr5CaGQgSV5Nj4Q00xYGHRB6u1Qy82ZkHiyUDk2NZlWMJgYUD5VhW&#10;k2Ph1TStgolE5Vh4L9SsgiLR5FhW5VhC4DWiItHkWFY9xxICTwNFosmxrMqxhMDSQM+xrCbHsirH&#10;EgJPA0WiybHwtqFA2eRYVuVYQuBVQW2iybGsyrGEwNNAbaLJsfB0uDaiaROVY+GBUa8KyrHw4LSZ&#10;gc7OJsfCm3PSBibHwluDmoFpE5VjWU2OZdVzLCGwgKQcy2reFcZz39oGpk1UjoXnXL0qKMfCq6lm&#10;BrJ35o1RMwNFosmxrMqxhMDqRuVYVvOusFU5lhB4GqhNNDmWVTmWEHgaKBJNjmW9PZViciyrciwh&#10;sKqgHMtqciw8PSuj0eRYePFcMzCRqBzLap5jWZVjCYHXiIpEk2NZ9emUEHgaKBJNjmXVcywhsDRQ&#10;jmU1OZZVOZYQeBooEk2OhfdnBYkmx8LjvJqBOTsrx8Kz8mYbKBJNjmVVjiUEXi8oEk2OZdUnVUJg&#10;aaAcy2pyLKtyLCHwNFAkmhzLqhxLCDwNFIkmx7IqxxICTwNFosmxrMqxhMDTQJFociy8fi3D2eRY&#10;VuVYQmBVQc+xrCbHsirHEgJPA7WJJsey6jmWEHgaqBfHPMeyKscSAk8D9eKYHMuqHEsIPA0UiSbH&#10;sirHEgJLA+VYVpNjWfUcSwg8DRSJJsey6l1hIfA0UCSaHMuqHEsIPA0UiSbHsirHEgJPA0WiybFs&#10;yrGEwNFgU44lBF4GMjtvJseyKccSAk8DmZ03k2PZ9BxLCDwNZHbeTI5lg1JJx1BC4Gkgs/NmnmPZ&#10;lGMJgaWBciybybFsyrGEwNNAkWhyLJtyLCHwNFAkmhzLpneFhcDTQJFociybnmMJgaeBItHkWDY9&#10;xxICSwPlWDaTY9mUYwmBp4Ei0eRYNr0rLASeBopEk2PZlGMJgaeBItHkWDblWELgaaBINDmWTTmW&#10;EFgaKMeymRzLphxLCDwNFIkmx7IpxxICTwNFonlX2KYcSwg8DRSJJseyKccSAk8DRaJ5jmVTjiUE&#10;lgbKsWwmx7LpOZYQeBooEk2OZVOOJQSeBopEk2PZlGMJgaeBItHkWDblWELgaaBINDmWTTmWEFga&#10;KMeymRzLphxLCDwNFIkmx7IpxxICTwNFosmxbMqxhMDTQJFociybciwh8DRQJJocy6YcSwgsDZRj&#10;2UyOZVOOJQSeBopEk2PZlGMJgaeBItE8x7IpxxICTwNFosmxbMqxhMDTQJFociybciwhsDRQjmUz&#10;OZZNOZYQeBooEk2OZVOOJQSeBopEk2PZlGMJgaeBItHkWDblWELgaaBINDmWTTmWEFgaKMeymRzL&#10;phxLCDwNFIkmx7LpOZYQeBooEk2OZdNzLCHwNFAkmhzLpneFhcDTQJFociyb3hUWAksD5Vg2k2PZ&#10;lGMJgaeBItHkWDY9xxICTwNFosmxbHqOJQSeBopEk2PZ9D2WEHgaKBJNjmXTcywhcDTYlWMJgZeB&#10;xCfuJsey63ssIfA0ELZvNzmWXe8KC4GngbB9u8mx7HpXWAg8DYRj2U2OZddzLCHwNBC2bzc5ll05&#10;lhBYGijHspscy67nWELgaaBINDmWXc+xhMDTQJFociy7nmMJgaeBItHkWHY9xxICTwNFosmx7Mqx&#10;hMDSQDmW3eRYdj3HEgJPA0WiybHseo4lBJ4GikSTY9n1rrAQeBooEk2OZde7wkLgaaBINDmWXTmW&#10;EFgaKMeymxzLDqWSyPsQeBooEk2OZddzLCHwNFAkmhzLrudYQuBpoEg0OZZdz7GEwNNAkWhyLLty&#10;LCGwNFCOZTc5ll3vCguBp4Ei0eRYdj3HEgJPA0WiybHs+h5LCDwNFIkmx7LrXWEh8DRQJJocy64c&#10;SwgsDZRj2U2OZddzLCHwNFAkmhzLrudYQuBpoEg0OZZd7woLgaeBItHkWHa9KywEngaKRJNj2ZVj&#10;CYGlgXIsu8mx7FAqeXY2OZZdOZYQeFUQL85uciy7ciwh8DQQL85uciy7ciwh8DQQL85uciy7ciwh&#10;sDRQjmU3OZZdOZYQeBooEk2OZVeOJQSeBopEk2PZlWMJgaeBItHkWHblWELgaaBINDmWXTmWEFga&#10;KMeymxzLrhxLCDwNFIkmx7IrxxICTwNFosmx7MqxhMDTQJFociy7ciwh8DRQJJocy64cSwgsDZRj&#10;2U2OZVeOJQSeBopEk2PZlWMJgaeBItHkWHblWELgaaBINDmWXTmWEHgaKBJNjmVXjiUEjgaHciwh&#10;8DIQjuUwOZZDOZYQeBrIjuUwOZZDOZYQeBrIjuUwOZZDOZYQeBrIjuUwOZZDOZYQeBrIjuUwOZZD&#10;OZYQWBoox3KYHMuhHEsIPA0UiSbHcijHEgJPA0WiybEcyrGEwNNAkWhyLIdyLCHwNFAkmhzLoRxL&#10;CCwNlGM5TI7lUI4lBJ4GikSTYzmUYwmBp4Ei0eRYDuVYQuBpoEg0OZZDOZYQeBooEk2O5VCOJQSW&#10;BsqxHCbHcijHEgJPA0WiybEcyrGEwNNAkWhyLIdyLCHwNFAkmhzLoRxLCDwNFIkmx3IoxxICSwPl&#10;WA6TYzmUYwmBp4Ei0eRYDuVYQuBpoEg0OZZDOZYQeBooEk2O5VCOJQSeBopEk2M5lGMJgaWBciyH&#10;ybEcyrGEwNNAkWhyLIdyLCHwNFAkmhzLoRxLCDwNFIkmx3IoxxICTwNFosmxHMqxhMDSQDmWw+RY&#10;DuVYQuBpoEg0OZZD7woLgaeBItHkWA4olcQzhcDTQJFociwHlIpoYCJROZbD5FgO5VhCYLWBciyH&#10;ybEcUCq5DUyO5VCOJQReFcSfeJgcy6EcSwg8DRSJJsdyKMcSAk8DRaLJsRzKsYTA0kA5lsPkWA7l&#10;WELgaaBINDmWQzmWEHgaKBJNjuVQjiUEngaKRJNjOZRjCYGngSLR5FgO5VhCYGmgHMthciyHciwh&#10;8DRQJJocy6EcSwg8DRSJJsdyKMcSAk8DRaLJsRzKsYTA00CRaHIsh3IsIXA0eCjHEgIvA+FYHibH&#10;8lCOJQSeBrJOfJgcy0M5lhB4Gsg68WFyLA/lWELgaSDrxIfJsTyUYwmBp4HsWB4mx/JQjiUElgbK&#10;sTxMjuWhHEsIPA0UiSbH8lCOJQSeBopEk2N5KMcSAk8DRaLJsTyUYwmBp4Ei0eRYHsqxhMDSQDmW&#10;h8mxPJRjCYGngSLR5FgeyrGEwNNAkWhyLA/lWELgaaBINDmWh3IsIfA0UCSaHMtDOZYQWBoox/Iw&#10;OZaHciwh8DRQJJocy0M5lhB4GigSTY7loRxLCDwNFIkmx/JQjiUEngaKRJNjeSjHEgJLA+VYHibH&#10;8lCOJQSeBopEk2N5KMcSAk8DRaLJsTyUYwmBp4Ei0eRYHsqxhMDTQJFociwP5VhCYGmgHMvD5Fge&#10;yrGEwNNAkWhyLA/lWELgaaBINDmWh3IsIfA0UCSaHMtDOZYQeBooEk2O5aEcSwgsDZRjeZgcy0M5&#10;lhB4GigSTY7loRxLCDwNFIkmx/JQjiUEngaKRJNjeSjHEgJPA0WiybE8lGMJgaWBciwPk2N5KMcS&#10;Ak8DRaLJsTygVBLLEwJPA0WiybE8oFREAxOJyrE8TI7lAaUiGphIVI7lYXIsD+VYQmD1gnIsD5Nj&#10;eUCp5DYwOZaHciwh8KqgSDQ5lodyLCHwNFAkmhzLQzmWEHgaKBJNjuWhHEsILA2UY3mYHMtDOZYQ&#10;eBooEk2O5aEcSwg8DRSJJsfyUI4lBJ4GikSTY3koxxICTwNFosmxPJRjCYGjwVM5lhB4GQjH8jQ5&#10;lqdyLCHwNJDZ+WlyLE/lWELgaSCz89PkWJ7KsYTA00DWiU+TY3kqxxICTwNZJz5NjuWpHEsILA2U&#10;Y3maHMtTOZYQeBooEk2O5akcSwg8DRSJJsfyVI4lBJ4GikSTY3kqxxICTwNFosmxPJVjCYGlgXIs&#10;T5NjeSrHEgJPA0WiybE8lWMJgaeBItHkWJ7KsYTA00CRaHIsT+VYQuBpoEg0OZanciwhsDRQjuVp&#10;cixP5VhC4GmgSDQ5lqdyLCHwNFAkmhzLUzmWEHgaKBJNjuWpHEsIPA0UiSbH8lSOJQSWBsqxPE2O&#10;5akcSwg8DRSJJsfyVI4lBJ4GikSTY3kqxxICTwNFosmxPJVjCYGngSLR5FieyrGEwNJAOZanybE8&#10;lWMJgaeBItHkWJ7KsYTA00CRaHIsT+VYQuBpoEg0OZanciwh8DRQJJocy1M5lhBYGijH8jQ5lqdy&#10;LCHwNFAkmhzLUzmWEHgaKBJNjuWpHEsIPA0UiSbH8lSOJQSeBopEk2N5KscSAksD5VieJsfyVI4l&#10;BJ4GikSTY3kqxxICTwNFosmxPJVjCYGngSLR5FieyrGEwNNAkWhyLE/lWEJgaaAcy9PkWJ7KsYTA&#10;00CRaHIsTyiVxPKEwNNAkWhyLE8oFdHARKJyLE+TY3lCqYgGJhKVY3maHMtTOZYQWL2gHMvT5Fie&#10;UCq5DUyO5akcSwi8KigSTY7lqRxLCDwNFIkmx/JUjiUEngaKRJNjeSrHEgJHg+mbkiwviZmF0Cxk&#10;4TF+JBA4viSmFmIaycJDJAkEki+JqYWYR7LwUEkCgeVLYmohkzVZeMgkgUDzJTG1kAmbLFx0KvEy&#10;fTOZFxLc0GlyL2RxQ6fJvpDFDZ0m/0IWN3SaDAxZ3NBpcjBkcUOnycKQxQ2dJg9DFjd0mkwMWdzQ&#10;aXIx0zclY14Sb4woHUMWru1UQoYsvFUlCW7oNDkZsrih02RlyOKGTpOXIYsbOk1mhixu6DS5GbK4&#10;odNkZ8jihk6Tn5m+KUHzknjoVIqGLFx0KklDFi46YWXSWpUs3JldiRqy8PY9JLih0+RqyOKGTpOt&#10;IYsbOk2+hixu6DQZG7K4odPkbKZvStq8JB46lbYhCxedStyQhYtOmBpBp8ndUObNdprsDVnc0Gny&#10;N2RxQ6fJ4JDFDZ0mh0MWN3SaLA5Z3NBp8jjTNyVyXhIPnUrlkIWLTiVzyMJFJ+yNoNPkcyjzhk6T&#10;0SGLGzpNTocsbug0WR2yuKHT5HXI4oZOk9khixs6TW5n+qbkzkvioVPpHbJw0akED1m46ITREXSa&#10;HA9l3tBpsjxkcUOnyfOQxQ2dJtNDFjd0mlwPWdzQabI9ZHFDp8n3TN+U8HlJPHQq5UMWLjqV9CEL&#10;F516fRlZuOtOJX7Iwl136hVmZOF6lJT8IQvP506CGzpN/ocsbug0GSCyuKHT5ICmb0oCvSQeOpUG&#10;IgsXnUoEkYWLTj1uQxYuOpUMIgsXnXrkhixcdCohRBYuOpUSIgvX36mkEFl4rBAJbug0eaHpmxJD&#10;L4mHTqWGyMJFp5JDZOGiU+khsnDRCR8kiwOTIaLM28xuckRkcZvZTZaILG620+SJyOJmO02miCxu&#10;6HS5Ivz30iMhsdCJ2/WWhYlOfGO3LEx04sC4ZWGik13mLQvTdrIVuGVh2k7Wa7csTNvJpHrLwrSd&#10;WL5bFqbtBJ63LEyuaLpxRSHx0HnjiiaXK5puXFFITC1u6HS5ounGFYXE1OKGTpcrmm5cUUhMLW7o&#10;dLmi6cYVhcTU4oZOlyuablxRSDwtblzR5HJF040rCompxQ2dLlc03biikJha3NDpckXTjSsKianF&#10;DZ0uVzTduKKQmFrc0OlyRdONKwqJp8WNK5pcrmi6cUUhMbW4odPliqYbVxQSU4sbOl2uaLpxRSEx&#10;tbih0+WKphtXFBJTixs6Xa5ounFFIfG0uHFFk8sVTTeuKCSmFjd0ulzRdOOKQmJqcUOnyxVNN64o&#10;JKYWN3S6XNF044pCYmpxQ6fLFU03rigknhY3rmhyuaLpxhWFxNTihk6XK5puXFFITC1u6HS5ounG&#10;FYXE1OKGTpcrmm5cUUhMLW7odLmi6cYVhcTT4sYVTS5XNN24opCYWtzQ6XJF040rCompxQ2dLlc0&#10;3biikJha3NDpckXTjSsKianFDZ0uVzTduKKQeFrcuKLJ5YqmG1cUElOLGzpdrmi6cUUhGbT4h1//&#10;8Nvf//zPf/v9n/7x1z/8xx9/+/2nP/3y859+/un3X37+/eef/uOXn//j55/+5Zef/yXS/PqHv/76&#10;+79d38Z//vR/fvl53lfeRaPT/i3+e5o3/Knx6f/8y//+43/9yyvR7z/9/Zefp3XhEPdZIT7iwtjm&#10;lnp/+ac/5xQzb0Sf3sF5J3qiu9/bd+3fv14lzLzEc7oC4/u1B0m3737701/+9sdXRd5lXmm3dZ4v&#10;4njeFjih1lfvL3/7X//y77/9lz/+v6Tjho5XoCPp1v28y4eWOlXapn27omj4mWt2X9m+fyaq8rLo&#10;M/oubzdEKutjySvXwV1IJ+3M/64+uhqDh5mv2Ed+3oLlOrvw+pkU1xqDn3kvpLvnCiWntB+yJg7u&#10;tGhkTZ1egOt1Dhxcjnx+NutMc1972yHtO+t9aw67T629PtiANgQuO4q3kVCo85OO7Gk/9PO29Uot&#10;y36u97piX6Ir9+x38Lmv+3J5OOZtpmubg/uNz4byC3r7urQLAEnB2q+laN+1f/v323QFRcb3czf+&#10;7buvteMSrnhpJIgVQEXDNr/3W7lc0bNIrlzCYLRkYDAhmCtgposInFH+esWzNSmXIUwXQcevx/pe&#10;SP2wL5/A/XL3k5S7s9PI4GT51ofV/VcG+FupljaM6I+L5Z2xyyNC++7XKb1eH+7YuPxoQHfjf2m4&#10;YgePK5bjHFPNeP643AiNX684U9Jigl6wbwXDfOxxkOPsPICdewFWA8X6z18aigaSC0wEtrbIKMrE&#10;7rVJp33X/m3frwQnjzaj1a99l+vZU+3tRDilMEG8pvl3zbZl7y2+0uLSpvTlxaKFjsOVhD/sSygS&#10;Sm76hgWUrHn59/I7zVvAU5qcV3Eu2oufsURtssm1bHW/ajtNHFJuJmif309xtO/av+37mVKajoCr&#10;T7jtu1xaS4XtvqjaedvXy2XX25RtaHt1jJ9p01wzVp0t4p6fmeVbP+ay8l+tZB7u7iUftKlkTaN1&#10;a3FM12uub8WYDnuT0/zv/d2Pe3N6Mt6aIeKp3HNi6FnTjm01N2/Htp17neFn6nktU94/l2wCjnKy&#10;bn30IesFbbpizG7JQrLYeul6Dl3My3vX8OM6z9GEPeuW9l2pJz93xRjAuTOWiWZoVuFoit3q3JB2&#10;9fAyMW81BI+p2nft3/b9jOHoLUtLtc1E++4jjpYYGid5SHfdgLIsqHFuMvgZc/eaF3vFF5q898iO&#10;Vfg8Nj+XzMLocm6C/pb2nfV6tJOR8TMLimTjl60HKg8/39r0c8nb1oIKhrTvkrfHe+75oBhWv88Q&#10;MWqbtc5ltVZvvYMN6qkqvRnTwCfMtHxzaa0Untu5nKR0F+vUbOMXRH1C5kEVmQIWRsUVnMVCm2q+&#10;YFxsU+rUZ77Hfh2nfrcp46MDBeNz+m2Hn5e9ryNY6byDGn48Nqlke/+KrRI7jDy7LBjZvnbnRqST&#10;kX6XzKKqL42Ypd4Ma6Fkanyd56Pklvad9YjgDz+zw+kt1n8utvbMBNzsEfb4dOW8S2Yp1rczH34m&#10;TqrPqL1JaiXP0be9ZGaObOpmWhvYnEaWVZr+HOuOnrr1VbHkOfbBLeuXPR73aNhK1tLt5wah3iQs&#10;B2LZeyr2wNo4c21sRVvJd/BOGIE+tHnTQ1ZOGH/2jK3kNuhqdYYiYcHZ0rIYzdhG8Oz9fB/uE03S&#10;O2O0Odl25L8uS0K82d576oh9ezK/RCm3p75iXtDlBwdA2ltkWFi+NSwJ68zH1Nqrr8R6R3Ka+LiY&#10;fJaDrxl/hAFzxnyF8PFzW2veWrtZ0VZbDlt3hwY7sh7T2r5r/57fs7R8D/zYIzSPWfvsU5Ny91GL&#10;hmPTAhplJ8WiqmGMXcRJYLRaP/m6r75jHLQCc0H5r0tX9ke9ve47KQxX30qwgDiXvb1YvLPdLMfC&#10;rj5ouOT4bSfw62Sr/KAx+ooIlOYlP5fGt/s52CEzuOroeWCeuueBUxp5+4bZi2s6TiPArJCH05cb&#10;89ysX+/sYeAA/tWJKxNojyh+b+0bQi7grXTsdZRvZlcVHhfQDFzbd+3f63v2G3NznazPJWbz739/&#10;sJZpGoUJbIuVlm+uWyuF3UMzHCtTkwx+PJNsAs5m/PgzK7f+M8avh5H9eEpdObvQ9tc0ZWxxxtG9&#10;hqvysg0rt1jLhmqlA5q5pDXjQYWzdXIt81+9J7BY13KbtOt5x3YbCdPKxvQKpqKjXq7TpBim6Iqu&#10;5+fXFPmx5O/4VEH6FSc1r8fMsvzS/UvsbNxH0JbueGnCgXmW2fq2/XvVMNw3bYZknbf0qyDadx/b&#10;ZWOp0byIUcoZzNHbhQ35cYWPozbT0WvX8f55xQN0bS/YKQxPbmcsfN0uxzJhwS6wBTjatubrdjlw&#10;J7SNU8yBivlW36td2Fq0N+JnxtT70Yz23dcj/sCOt5VUuI074N7KfWpUcNse+5hXdhjZ3QwOw5/4&#10;slIr64mTCWlNysNp4X8+fx1HdC4o/3XWFLO69KkAZ/qU1m68exN+gMs43kznf8Imf9fY3yaKtM97&#10;snpCzVOpmIFaX+b65b/O2rIyiqPEV1KmtpwxlrQ18gcHI53ZvfLMt+94mQzb9NdV7OgSvTm3nztV&#10;aErdFwGspLoHI5Z+dcvJrYKPZhnvBAe3HrZ7SXGDxIplNKth4fsKFRN6OjVva6aPjQxO+o4yRoAs&#10;agb38L1YFonN1r+pj1qxuDca2fVhLcWY786v3nt9ALEh6ru28Ch9niTa4L+GDs3bAREd03DYPvvU&#10;OKwAYGDaiGI6SgiMkd1bPRYj+Vdc9n3DzPU33YjlgvJfl644avsqpFuIXv2JR0D7ikBnWJ7v7o5B&#10;cwY9GObNfoQT+4zPbcVi+Z/XCTYmyDb59F8P0jalcBWc68ESFA6g3bbRK+vyc7HYM8bkNYytfJkb&#10;GZ8ei/Kzg6CMhliENLA/NXKs31vfrjiM8hLpYIg1fLLmCh/xsFr4ctbIBX1n2sEzeEUP4O6hVm07&#10;8P1pB7cKJv6qbtBuaTf5wNT2ZRtDGes46MzbtUGznNMOk76xA+Hh3djOXEm1MVjz0pbtV7o+KzUz&#10;U7b1A7u9c1tUAga2pT1HNa+sXPLWhkVLuz9/XjHEeQfyAlUrNjbZn21E7q9z9B1Mo20Hgn/nStrx&#10;GEBvq8z7r1/1ay7oa2BsNFbDXVBk3Y/2fWDsrDjarLQw/PBmDF2/09vNv7GwVpkSMHa+bk7DJWbK&#10;tgoVndOIOpsK79DS9urBbWdnUYzWPsIwgOfaqjXkzs/NisO77KfKJWCwymFZdSGOGes8BdAzBmPd&#10;YtyVGtsCa0KrnWvuQm2BcjO8S3hXkm82dcG9kVkDt9kgdl+MxHKxOEzabBALjtyMmMetNTIr+WjS&#10;oee/hJPU9svVe4R7NO8qO8qjx8698dgm0Gv0kOA67zezu2WeuCraPmv/ts+3vXEky0o9dVq+ff5s&#10;i74lSNTWe+2zr0fWzOnJIL9fVgw/3Nwj0r+qCnEHuFYuu0eKcO+cndZL+zAmZk64s0+6ymE450Ex&#10;c//Io3l+8RawLx07jBUyP19lxnx2gqw0LGZWGeHHe9VwCSdcynrCc9L9r+/Ga8MG/2qwmVdq9ijv&#10;GMdUy4ycsxcnVg7YqistM0AeGvgaOAl8Ddi3VXuXjLes680KGjxXBweI4VW2VufgodOg5GcWiE0x&#10;2JFz1nuXjMenGTDAGgR5vWQ8Hc239h7SPWuwE5Pd2RksJIXM5EU/Js7288sXWy4ZH9nUTOdCKacP&#10;6V0yPtXe2twpm2fGiWdywehZ8sp1TzRPvWTW6k3rlT49e+pdMua0r0BuFh/0LcSCXCWD7T56M6by&#10;XxfCcFvgxL7SMkrycg2mlayv5oQ5iftIqNRbMUZGs5I4NB6n37A0qiZg0YM1VvaDeX06YXK7t3u9&#10;rckgcTn60hRjjjzdqLWS8cb0eZuWjQXpWCms8d7Ig3Cc5WlwosI9iGZlK/C+bOLH4/lgcusdyc4m&#10;zzkTa6C3/5DtfV5usO1B79bP3lKT4JFY5F79TETGOSJ7R0aoQ+/Ivpx8/4x7sTs2Y2p8waDY2pzB&#10;7QtkKjilVRIc0d79DeHyERO3s0judY7QDmNUsRJqb03igmOpnfuZcoMfPJffzKgCg519OcpcP9NZ&#10;hvXEXPZd8fpg8ZeHzY7fv01lH5y5GDV231fJsU81Wjvo6Wa3cU+LK4vDBjw4etWZ0XxdM9/7OWI4&#10;e+q408RobZwWsVl4tRcxgEJd4JGNaK72c8SppUGHZ7dbQNYQXzkfPtqw2N12rW9cDdEC4890ZAYg&#10;RM47xBWc95VVLqutTS67uRKle500iki798U37bv2b/9+23rcco/MYwS179q/7XvWOtfhBmw7jpnW&#10;E+279m//Hm9ta96x/dp3uTYtFe6IxguEF1yGAIRf361/6NLwQLY9KApaaImQmrZC+AREiOi2tfoA&#10;Y8iOdjoVz7Q3QthQLN1HcGdSdjq2m6sPQ5cR0vR++6BrlnBnSd4nFkIzZAjsLHCv6wqCMQi/zzgt&#10;7bwA3/fPpiWEHlg6C3M3sgQE9phAYK0m+pipctsXutafPWjrSHyel5+iGxz2Cxjmy9R9mJYiXLl5&#10;Bb6e8RrGL1RDPextUwibyjoiGvLrsYZT6q1j7K6bvW35fhw7zKg4TC/VcSnIQvTA99Wnj08129oZ&#10;wZmepnMvHXNZ+a9WP2g0Ruo5M31YRYCjtmlYscqydIeOW5slert/bghudW9lRhTFxRCTih3xD9r0&#10;gS+56YjT79ytDX3wuWa8h9U5tZvziemYKKXW5Pcl44NptdeMfdrpzL/V7GPJfPxmSD8sdNl7tpg8&#10;HNAY5DQ2H0wiLUyCIEfI63pvBkzaruPtsOkjhH1uN+zssy8y8/0zK8rOjuIsP21Ksc4goa/qsBCy&#10;PsIE9yAavFdsUXKd6as24+CtYtVcrzNvTffwnbvnbALd/dABTH50zGgJ2RnEWu6F/wU7Cs7O8Z17&#10;VhDMho0F9pWKLjrXZAMi9fuVafSyPUwYj9PtO3yfS7vGSQSVXWd/54W9Q3Yls6Fn43gheGHYn43W&#10;e5PuJQ7q0hFb6az8iINhiXGl5WxM3pLjxGBb0xoNf0ae6pkTY8BeqXGefNWbX3q02Cj1AcTM9gbi&#10;V24geIW99Qd+8DfH0Pqh/Xu2LPNSvEz96nQ+xxxdnd4++66LioXuteqdMWPdHfGVbji1ON9xNQcp&#10;2CRKaa3UUzn9/k6Dyffx3kQLHyb/96Pd7bv275U/xy/wo1y1/6TPd2rPbS7vtOy5u+n+svbcyANY&#10;rtKYmzrH1rRq/zbtWD+0ndSMN7e3b/uu/du/Z217QZUDBWu/E6R993VtFqLrmuMURMee9hz7X1WG&#10;TRwHCq+6xJa6hUm0stq/p24LyrcoAjxJk6FaHCXqwX1MAhenhsX4SrdIEZv8F6hftfm+mza+7xMg&#10;6+cIWsgrm082iT0gz422UiIOLJlTft772RxMr0Q08jOurZY6Ihbqdj7IuHbBMn5MYkXTFMLPuFPb&#10;uGQ3epIGzRpy2gxYXTtKvo3AuB/beVJR2QYuznL3e51aR7d/GxhT/VgLtlLad1+0KV6L3ioYpLQg&#10;kCZnRKS1fO5HTJPhWyDtY25MABtb/h+t8m402PSuGDOC2PkvMZpr+fUAJPOlxTXRQexNfzQAw2F2&#10;dTL8TETHZsy2dj77g50P88I1JGBWcanmz79WbVlY7l4zNh6UtxF+j79cy2vI43ttS1V2lVdUZWtQ&#10;toPh1jyHKNuE82bC/isMdgMbRhNv4KVtLihXkXXBCt9+ZonG/cKu9ln799KPPoYfOj9nl34DdC6r&#10;JSJNa4sIB074ZLInbu/KEn4/j8sFE9jcUxRN/N3HSn0qlhUqu68rYyIbzvZorcWKKhwlZ00i2iSN&#10;CnybrCHOX2ceYXhf+PpDxype3IjQfWUch04zN8R+pR+twgzhso76dKXSr7g8jNqG56IZKJCTz+vG&#10;tu696sCu5mJZJ7ZYnBmH0PQZOR8bGUS2dTubR5YqqT4Qt228sU+JU/VjbfF4NJaCdhqehftxIzM1&#10;tnGCIzZClMaMqX2bmONUmPRtHNlqfQsYvwjgysDHux4Lr7NXWbadvNuwAtfPw7PRP//Rmo1ujzDZ&#10;M3fOg/d5reXa/r3s0lc1aJ997KlolKbSh0ahH9uv6J5PcoVjuLmDzJ7i4DVrl6tqbM2yowlI7G2z&#10;Gox5HvzsoLurP06xdTo31y//dTYRkb59obmwAzlHUhtn8At90cdWjNCTET7hIWltsXDc34iNZiLu&#10;BAPBOPEoxIDLOEHXmjFuVsioxQ25t8UNhN7zRC0Qy/XLf121ZWnRTN07aa8tBrY5YRZYonMJ3X9l&#10;omoj+P1rrVhCJNpO4ENtmaHe9bk1MmvzNoLdvsXB1VaqnH3cc9BocFXXlfSwNdQ2GXbO3eOYOeEY&#10;dOLp2CzVNtxXLWSZ3ThutrFvsQ/t7SNmFkCTeh6/PzE4bRRgkV6/1op9nZe7krI+ywGKkIJvQ3Mf&#10;t69eudIyms7ZplZseBGbxjDomWHGL0uM1JVxnzEapAi3Zul7/UojG9NYcN194p3YVaRmJO47otOv&#10;uZW1S5pPOKvXby4hsIO1Z3RQqbZse7FwV8b03hld2+oTi7JW2zijNqXZBofM0Szce89SK5YpuyGZ&#10;I7xyQmtUKg5052ksXJLNSkGXvM+xZAOR/7oWZI8YBWdtPxQb1WnLtXux+IyaU+m9jSrVdiXKqbEd&#10;OGVki8Wpkn5C78O6CT9QO/nBjgZuuty340qPK3GeMjJfEThXz9+RDKKa6WR5Mzx7lZYobd69pud1&#10;jpMpJ0oZOidcaKL2Wfv3+vyrqrXPPnVhbi0WdGmcfL+l0xjrO+FSF+Ig/R42WJc0X8oHXOE8bhbf&#10;Bew4xPouoA9PQmXaIoIp9Lr5p/9KLH2b37haDjK4jBym0kejAFgFYCNGi8/CoROWzL7X9TK92K82&#10;gLk3v95BQjYRtX/apCl8ht2cvbeQDSEnkCJF269GivtBMv1+jqiuE6jEgtxXqd/TDt9X0w6eHz/4&#10;1axfasdWri0iAxz385u5Za46xRLjsr3Tk5N7ec9L5CL++9OUYXtZ1aUZgZ+J6Gs/s90yZiLS8tbb&#10;aQeJMYvY+LH38ZSyWms/M8/mpSs/o3f7GaT0wwi5lvmvVuc9bnR49Qt2n6ylZHxR136a/iNgNY19&#10;gh5J3eo84iaXlf9qJQP5rjWWPgcFsZ5iL3VNDQAmwDMsb4PqZ5t94Yk2e7+ckKzl55JxczdaOIL0&#10;8saYJRUb05Y1gy0vrPEkr6z3r5Lx05zz982kCf5x+LGka6kClBeG23ft36t1ZhDWtrMxXFjLnwuM&#10;9l37t38P033Ns6w0r7CyYSL4oiWwJi0VzoTMONES3CrQfmby0i7CAra1CquwiNWrLoIivg6X3tUe&#10;TMfnkYVm0Yj1BXfNIIHL7FABd1ifhnhmAmNpTd8yWlrWEVOe3cIstgkKeynGgHhFuifc4TbtirFh&#10;O8nDW+9/bm2CW64FJ8tNsk42XowAFiz5rviZ4wOtzqyYafl6a8dmsKUl5em9fLd2MnwEm0nJHBe7&#10;KH8qz7dGycAL6302J8vkOEU3NmdcatIsGxiIQ1zpZ+JtW53ZXcG3fK7zl/RcoAwbdZXPHMs8crba&#10;e+742Fc4HFuEPTwAFiH3FVEMLYAjyAmYhKQ3vsN2yQh+a2aSL/ROtuoayaw9W1jGa+5i15uahM64&#10;VrZBGMe9A+lntOlWlf1QJ4pyLfNfV8k4AohBu6CP4RNego0lE2AbGRxbEcW48KVPj7jYTltSGxkQ&#10;r3ufR3CnMMJSpWjPayPAYoOsc2sTd4DBuBR7TvsXW0+xmBHo3BsyoiRbH7XvPrfRznnNr80DZ8ra&#10;9UlMw68DHqki8ODXrIUFiCDkqGexjcLLdI2k/8/Z2SBLcuJaeEtue2y397+x9x2kIxBJ1SVfzETc&#10;LieZgBBCP0cCY3XzCaCy4dQxEfBFdAuOx/CzpR42Q+2DPsv+y3xBeD59LzI6iUX21QE/XiIRPTXi&#10;VSVcyMt34SaaQWfvwN5X/+WeIVJCftgL0GvredkLxJr++TXIWT3TF9POvQ/bvJkzB7skrAwrNjje&#10;pe3T6/7HJgiROHv+JHX6LL/pvKQwmOYKVNY+nnLLfGpaUdko/Qq/QAzN2ltu57+zfe1X5cbFObho&#10;DHt7CJj2qUKnM+bjdt9m8y957cl9/xApQUIF33+eDd6m1H8UUwYtnW9UbyfZqRMy72QRzlJYg7b9&#10;gOuk71vpEun7rlUjwGedBJmP8T7efuxOjyDpiKdr0p0YZcjrz3RU+9S5EBWoWIOnl/adR6oXFCLz&#10;45PVWXsU4hSBtcnmzJCvGZNZdvBjZuee2cAZw5Ce/VBLOMK9RcHpp0I0e8Z2KZ0H+yIOjcueIU7q&#10;zBgffLrv/r9QDsxU5N4qmL8uNn5Rx+Q4NHjbHNRn2X+Z2ux+87qQS5vEAzLGkTOoTUoldTf6wEA/&#10;VRoQGDfol7zb++q/smflAToO/Adx5u0kZMpV/BJ6cNa1OcPVlVzCOfUGTk5jLOsKWBN66Wcw/gwt&#10;3vA04QLZYqfIOw5Gx68JZX+g9rZ3dJaWP5MyHaHMLHvh0Z4qf+nuAgGArpOUdTv/TWoKsVhz4vCp&#10;qI7b+a/bEwhPZsYXhyY2yLuM57hmBH99tqKXg5rqlMNdyqIF5dCFUwWtHUI1VOm16cLD6X7mlm2k&#10;3Hv9G4d1vqUz9jslwEJJI4v2wEkfOLL9+/J4Owj5jzj6p+/jZ/MscIzVWevvnimHkmTv8EyJnKQh&#10;I46tF4PGeEAALjucDERV1MvHKCbFPb2v/itWGokgF4LfJWi3fXoFLOI/7jgXDEM8gzkw5VwieuM8&#10;63157u7z77l5saaV+BFvuZ3/uj3MaP83NkFm4C/c+GiPfyrhDaiWU9NyO//199nE9hlgUU98oNv1&#10;2fgtkhC8ZkQWU8/3mqGmofubNATIeuiKEw/IcNIdrUoArQvKUYwNBo7VUnZnQTM8Uv/NMf6WvRDK&#10;MH44fC83ZyxaDQIlDlHSaYBsDJ6vmXHEFLmossD/GzeSsoXHN8ZImXawFzczkzGTeh4qkmCK33kC&#10;7RqMSPaypuGZAsc1UzZAnv9R+6A502BF0qZzzdC7VMhi3WccSeDA3SdpWme96Nwz1Tu9U551Fdiz&#10;DCzZQUCYHnGEe3Az12O0txc9owkWOvNZeEFiuhCVI8Wzk0Q6Zw2M8s9lHfZZ9l/JfdiysuyG2FJW&#10;SfepkjxEqNHkBDwcAdrJZjiA01LDTsM/+WLOGIhV03uk8vZJgaJXqYAxMOKb6LhtnUmEwifrxxzG&#10;VxxM1m4VBUTo/FdasznSf70313RjHfn73tzbk2Bn4B/6EC7n7zuEmgXszZwFYctfP+wo6j2U5oI8&#10;A/b7w/fxlzuQyrExNVqP+8gTVPWrajiIcgE81y2GuJLhECtTWIHiiXbeYAt+0Cg9Akvq3/+UNkOm&#10;sFwo388bQelz/WE7cIVb+9PMUIA5h9dTuPEcg2UP53LgAle1q2XiYLRhnmTJPz8jpM49I5VwBYV6&#10;8AAkgKVTONaP0R62nqkiUCg2+Kogz72v/isoi2pIzx41Vk1fTQLO9OyBwYI9YspjVYLIgeGheLHD&#10;iQPwab+LD7lvYdIWiRt7CQsOYT4iZEr1VT8uwOCdNUYFI3l+BrVRvbSo60L+gsHNwULbbtQmplkp&#10;4GA5KUudvNXp238ltbncqqqGCE8Y0ck5KeJ7FphEMAi794Ehb3wCzcjq3ZyJ4asKTcwZNX8LQ5A8&#10;ValC5GiRDtF6xhdQlX7xIOtG5dh/fZZ919KOkHqsMGRmB5tSbue/SZ1m5yJk7nZtM55lHfddq6Bg&#10;qoZK3vl3oykYN9eGiiCJx9hn1n95vGvshkhVh90Q2kGxspsTBaefjjzGMjd1hN8597zTCBReriN+&#10;V+yIH+xGjJ/yV7HC04vu755nhtVf/opDgHgN//DJMC6LjUcMOPYXSrQcEEduOffMAWH/DjHaxI7U&#10;p0Fw+CZXzi62S9+6qr5gjkNzRvW575nK+PDc2CEoNgQB27mGsonPNjYQ/imhWtoOWf3+6Hpvig0I&#10;AYyEz56xwcICnnPW1VoBHwcSTwRm65nzIvU74pqM/MOcv0SWcPsRaZBswDeCzuz1+ujTpLyVE2V+&#10;/U2cImj10Z6DY39o/8XjquBGgu1JV1AwPdf08+jw75h7ESI/Wvw4ILCRcv4MNGTjMpsjp8p2y5MT&#10;/ZKMq2Z3U32aL+UmGGCa/TH6WRzpvE0xFNO899V/pdwBLqDSNrFeYp7OqXgp5ajLx1K8G6cqBGj/&#10;KwObEqH3ZfmQffLW3+BA8qPLKrid/34d4880JXukZuax1U6A1QSZyUFgvfWZwbvOYFTm0dT6+sy+&#10;8RrpOBhuowOZUhVJ+MxreJGxIv2G+OibZspO+JtjbraPzbzQZacjotanBGl2mdu1tO9zM/XXt+DD&#10;8OpMOq6PCQ5smizJJkQuc4x4bl94o9pOV0m2DZHCZFDl89PEgjY1BNmPe9yPCRu92RXgfxwvVkZ2&#10;+GPmnDEIHBIGmb8rugAzuOMqehb2trwXnb79l6mNx9ixUIgltXXVJ4VF8sHCv1Sutj8mJmmmBiZa&#10;vrTe184XxEm8RnSQMuBHvqDynM9HHCWyFttQpFB4KBxy3ZUIAoFIoh+vUr+PtP8yjQSEyXdRSXSh&#10;Y+sZG8fiEEV1K0eGsS9vUawOh81MQet99V/uGU+4gysoFIntmXyBoeGFVxLzPmdQH8bYkHSR9bOg&#10;c++r/3LPC/6BECCL1OeMtZ5WHQc34ebOF1hbHJs5ZwRbnUq9r/4re8bNUNAKvKcoM61ndjwhivg0&#10;Ow41ansMG/gxQjYG9pjzxpFAPSu6xkdlr7PCC0du7akKg5sx5ydoo/VftzvObMWUUMNCunDjo3W5&#10;8M92L5wkesXCCVagu+QYe1/9l1cTq8fYIZXf6r4wWHTiaMCsyf3UBragcChONuHNva/+yz3jePB5&#10;jwGZdtHkYDamBR/H9G4AAYQkXBR0btpd76v/cs+gac0onAr/26KHjARPc35a3tSumZJnSl38fHyt&#10;abD5fRGE9D3mtvHReaRYU0RqQjVA/97Jv4p3SLiZ/KRIck9Kvo2ICMXiwfHnnolIGxeG7wvW7wsP&#10;mMhCEz2Pwg39cTsQtT45295X/+XVkVMstSU0vgd0azkQ4U5lrDaOXMaNavcK5UtWYh2mOK7wm/VP&#10;YxjXkUbQGWW89byclyir+AZezFmFCnLO/6iywdYzMWWTBML/vesX6zGD9/rO5uZM91W1COqBrGA6&#10;XyQbJqrVVKVZxhiX9ufVxC2VEWFlJuCv6URjX8M7g8EBF2YdvSkE8NoY3owOixvknqaoQ064H2lg&#10;nJbrcnHrR6GicBZuNcZwmU+sHYAQ5cQGdfos+6/k4BXqRURqS0Lg0xOnpyLsoYjWnFUaymdzwwn1&#10;vvov97xg/DC+trseFcByvS1VsSQa0EmyIIgIv+bFWHfyAh+rszepbIHtvn8a90kyuEqT73MWmN+P&#10;0WY+aIvnOQNwsQpMwqViHW2dl9SJAxKU/Bw0r2BAPGozLt776r9MbSKSiUbQinKQ9p5hXmt//3FA&#10;s8HXgVE3uVC7Knr/64WMbKkOcsJtn149WThkt3OB2xaIJMWcFUWLgd2t8+LfIy7Du10hwENBmHV8&#10;mtDBE5E+IUHIrIGgu95VZOJVWT85czddmwBKJRoyrCx4X7uK2hRV5h2oddaSu5szrpPKZQKYAZO0&#10;hVSQ3vFCxBmd98cINeeNoZvl5UyXPaPOpaYi/D6gn+3TxBpiIXlMz9tjQkq5q3jsChKXPVMwKrUz&#10;4gr4W/uuQjmb6VCkH26LgT1Y5b/e4pzQ+nStlo4EHR3Qu8+ZoJJz17n3G9/39piBhSSBHZY6HX0H&#10;WxvPnUzIB4BF9knls/I2up3/VnsOK8cdKpgCZd2u95ZvyRWfHkkC1hR86DPDo1+XZc2c1eLgtVzO&#10;l7Iz557xsBa6iAjGRlMsBinBg+RAHNJBMXtGOjvKwgEyc8N6X567Z8tZ722BY4JKqlqohUZ7e8Ax&#10;KDYxCOyQsIG+tUcpzZUmFUf58t+/T8ikaMCGjZjgl+/rEuDkQ7bZrIThcffZe9ZynKUAPIDJcLJX&#10;fR5QCxyVjXsxp3QHRNAA6n2wUc89o+9YzjxTamE4IoDeVuAtt2NSAsLpXIzizQ2QTKO9qyS89aDr&#10;j52dXNylPNH0gogeWTiIdemz7L+8D5FN5gFwHGg/vWei5GnJsWMemEjZn46ME4JMROVlz01KKXOm&#10;99wEIJJ5k1KoKZVXzbLE+X3ZM87WdIQzeyTcRm12nVmI2ibs1j4waJQ6C+vCOo9xX/Ys7GvyNucv&#10;S9U/jYbutD38Plkfeq4z/lc4I+Q6umlEFi57JqruvXuA1Y7kveRtMnt2z09LGES4hSVw17OiwgYp&#10;YJ5g6rY562JFH1ZAPjHB+2OwY+n5R9/h4qPx+LJnuNOHO6jTrcImEqnS5BAZTg8oapP8y64c1EYe&#10;kegy1uqyZ4K6cKRWiuAySevbpPCz2SlBbDEFdfUs9T33M142en7BYQScdNNv9HxIVcHdajMZuMIe&#10;ocXDAu4h3m7I/S47+q+UJP+D2o574cuXsbLKMPwMYBzy0/Lb9u0Orys1box7BnDvqC0KGsuOYroV&#10;ieo2Gxt228/Ac403QXgC5nmxztQLEc44Rs1ps60z/FrJUADXtooUmLHY17lWIGhS6l/OGZPavgTy&#10;l4VqatSGAc288meEkJocxinpxSCkg5anty97Xr0CRIG2DStNxxyGtzOV9eqZkjHgJYNieOaUZHDd&#10;M4tcwYCD93pNaFTyziZo8O3BodEz9Ukl4u97XvydHHJ7mjBuIGcO4K3XBbFtMVoMCVg2+/O+59Xr&#10;iS9v03hZ93IyUgUWWdp7Zmc4b3BEPt/0zL6wg5Ia8Q/XKCvgDSuU7saALVb4D3Gz8zpbE0wZgltY&#10;EKOxn9hNE0/kdv5b7ZcoKOvy0HiPkgqa2YrA/Ymp1PdOe6zrS7qkao+F5/1A0y+4CtBGxiGAZEnv&#10;FrvvczSZRK7/Be5dUuYnRCn+TdonyOCqvUaUcmyMaMdRfomNcwGxYmdjzdgH0883Z3NcBaJ9TvRB&#10;BeVg72fkCkdQdG6TYCuYQcrhhz2184uudDIdQTDf5XDobu5EYcIv3K/bR9of48lvqHlpiIXKmJHv&#10;h6zdR7pgFqgNwIKmzHA7//VOWNuDQHlEzbb2jX4Vj2dUbvdhzbRhcn8KP9BDB+2jBUoo2d+XVJf1&#10;HOWgR5Azg7+cdQCfyOm6UeILb6KQcMombxJAKrz35M2tt7+xDLLcEFXJQE5bG3A7/zXdBTct7kcC&#10;+VRxO/+t9uiVqefg0NWui7PA7fy32hPKTI6F4Bm/Wtbp0X5GYAjezJPd7Y7rKqdvjYqQ669NIi6P&#10;D3sRJfu3dZEve/FDz3O8+MBYL9GjWAYPQpEXjXr39K/HH0lpnyxfz900JXevpACqP57cH9aAHZxr&#10;htt3lk31dz/MjLPXMlgSqu8VGG15zCG0TRzxaG0Frk/I70NqnHsmSGGgFzU1UhZMmir+lwODxUkD&#10;7iT/tGd6X192HYapa+ciK8kt9x6au65/K9cFrLcta97D79BjeD8+pkpFyqb59h3F8K3NdxHSm+rY&#10;eib361ffHu1xEfS252XOoJM213cbGFpWL7eGC2AZd+3b257BlqTkmlxdXLJ+WjmsG6aOS7R0NVto&#10;agiPN7HalT9AcxODbgxIlME+ebzX7IydDTiD0oIQXKWQcp2n+i9zGBaAd8ZBaQXkY6cSoAGDvSZJ&#10;xMw5Z4wNvAcpN3pf/Vf1jCmf3AnyggBlnzNukHqMJNt88lDB0QBc8uji3lG9r/7LPWPy29lwwGqQ&#10;kYd8iYWckN05Z7IDCozEnN/gEJSEaxjIAfpCbBVYcfTMhW0kFHaS4J2wJwOgL9ike2qzyIXBJQiT&#10;t6TWpFa8KHgouLf1jBXinG3ib4L0vOi5v4tFtn0aqZ8shO9Axk477nADGCAxUUx3+5kjTfC4sSOJ&#10;1CFK+qdxGNRCqsbfZtXgHzQbsBREp17MedE9J4ZpofYE76rjCE0vj6d+TEkQHU1xGndu9llrrgae&#10;Z+nFaqddDKXczn8/tTc3uV3vrd5ibN4cHGq7vrtsjgmZrpm1rfVWXhDEM/xQDoetRBtgR5dLJOMH&#10;W28TJ2C77IsjTTgLid/xEeuj69VDshPZ3srSYbmWECSDhGk1NiMKWFVdENNcA3ZczTO1wa5a5yGT&#10;ds+/QoT8Y6fV6USS8WnbRKqiV7j31X95nWX0+jQri3wuJB/zkUMSGP7GPuf1MdQOklxSe+lZ89vA&#10;nmBbZs9QZ3NVkIXnUAV6KXr7G2ovxywnCkU8tknNU5g13RPD1vMfeDWltF6s86I7AP5NHOlC7UV9&#10;RFXdQGSr9tC0y76yn/VTUoAJew8GV65+eQ6mdmqZENxBe0PLaK8Mkm/Wglrn9qH1xLD5m1/GBXQ6&#10;zSgcE6q3Ef3McfUZ5uikAoWIIkWCNVtXEWPZnnE8a3uNB3CwqTCTzJjVtq64ltCUUm0lInC8ZI0v&#10;rx9ySRh7PUSfBVPSBiR1L94k5X7ejtRnZlrlDAUnDSNex2NFgNzKf90aD0+4EMn2Bqb6fbUYTaaL&#10;0vq5Wvu3l9EDf9s5oc/C40GxC7F0IMdXQi7rA1T3hZ7bll1XuLUlwOGfigAqAcK8PVx5EDejZ9hn&#10;tlFFEwx78l9C92gRX/cHuPG8IIvWU4f2Nz/vD+BQcn+IseS/rRyQH/YHrkWk5niLPOyu9oBMJhKX&#10;D3WNXKMFoFsEarwJAmw8vNsfQpDmZ9lZHdqjJEJOCH1WBUw2+hMgTa86suNTNUjTyhKAUE+U5dAo&#10;f6I/qnRqoLRWsYSvq7Xw4Doej6DzhccDxWP2hwlKGwkBABtsNecJDQmE8gPF3Xf0RsSOqHi8gypP&#10;NK7P5ws/ITnTGAQ9nwAs1nfy09YT/JrwGhAC6CdbT3tr1jbUKHQioci3cZ2qu8kW8TuqVaF3LFdV&#10;myVFp7C24TicDwEgJ+UIxDKt6K2vT/+V9FPVnewTOymi3PVZVMHUspUa1rUP4FRe5y+y/NSnEmUz&#10;RsilR7opbJknFVNcKZMja6t5RtzYxVZksJQE7r30X8mVgqPHPIlTpx3reQLfcjkDkOMKzqwDwjuK&#10;IBRXjhu6XsgBXElYtXqTKw4VkVk/S6Q6tzohaeLO/eEIZo03EXYhJO5kD/HH9O4p8LAtGV4G5Jg+&#10;qzoKKCitU3RNWw0yvuPdu15lUPrDqHSs7jpVWRRBQSkEW5gcr28VJWf/J/D50W3fXmwAxctjJlLj&#10;vCpuduQBxZE8Di1znz43KthCBiIjOHWbw3Avjw4JTIpFefoY5albjFrDE+hgq+FJ7N5hVCw51nrt&#10;lNPYTjZwmtqn130OV3qMlrBB18KUjRJbAZWH/N3mCoCYDpnwXlaQvJrn8lkOlq3E7TIVSmNQwqbN&#10;cxIBuzfj548+vbSxoUHN2IuNCyvT93jHrfzXrQuQIyBbORnc6rhuusg0WEy6R1ejsPLwCyWBpei3&#10;+bDNkjlBuKeC/JjPqU/uA51MiFMs4nglp7BN7eNBOUjtaT7Fk5UDVlGmD3aop5xykYByFh9SvF0V&#10;6YPH3Mx/szkFD8hbiX0nF7Cz7t3Mf92c4z5ZDTR7wlQ+rhI46bJnkU+KunwdDCcd1qEGQ2AQEOAP&#10;rdmHsSpTMi5DOS4Hibe5dynSpIIhjKfojbWVpyNwUBXybA+neK+HdywgUEEsI+DLRDZWn8BQ7SPB&#10;uiKk2jpF88+jCglG1pnp1+fWf5kPlldrparb9cPYbR2NCeZMUOxkCszQN93iqfHBwbEcI57dQmEL&#10;bDbSdqysh46KYt2L5F/tVezLJgIl3w3MUuL5dk60p7qzOtmuk7X/SiIvR93piFl2Ny07gq5JhncH&#10;EF3VuXfqdjlKn7PFTE+tV5d3z4O2z2/b9op31qouR7qb9ZfNgQvVn1oCWFuMt+Cxp4Yhh587fKm6&#10;AJ9O8/WkEy2b8alOLSrcSy0NVk5IyUH5A1aYERvksRyTq1zhUMi99lYbXRwzTyUXt28epwf1GA00&#10;9ZC3WvdXZV6uq1g0YB2qhbDOU6Ua8uFnT9GJj4ghS40SpzyNFhLjvpg7MrHiTYKQb6Qn8XnliKlP&#10;5rRjmSBCat060DeQ6AcrtM/sixWLAplFOTFPFRSAiJwzH61YtQ9Z3dp7Z/pv7EliQjKVNC9Q74oL&#10;xNfdyn+PrZ/5rR8xcdgdKLijH/Y2kPwfZqFL49PnIQcyCsy3cdEaVSW/PgDQX1uDOUn/MCedXI/f&#10;W7Nbo3ALoQHVsvjemsJiOU8U2DqfTce+6kFVAHx/ZwIwonjLVARgSyrxmJqKZxAyonsfn8v9uKCL&#10;3+DI8Sj5dhos9a2WIwkoziOkhw2SyrahqFMMiD0dWR1Xes9y46Au7OzqNj5uUMzxWaWXNbUHX4zz&#10;B7EsVOQo1qBTs/8K2qLg8934LCpkB7GC/eQUHg8p67WlDyjckskFADJJlT726XXN/aEbV0JKKGb5&#10;g75KMpchFpiIyrPpnHWej/BZOWRKCnYy4V5K81dB7a5ejBsQY6dDQMDCx/kc+ySOnUoasUZlIi0s&#10;KMBFyj5Vswp3o/kTE9Fl5AGy5BVIV7yyXEc9rlFo88QxZNPwwLx0w2JJokGqWR+nz6yvG7jBN3v8&#10;B2nzWZajsHNp7BibMn9Lfk5Z3keZ8gGnYcZxeItsk5X+3KTq2rVk72GM9oe/VM5OtAB/IujLad9s&#10;tEC7z9RnTI0UOKyZW/lvjk3JBTkj4PdVd8+tjvPhLDUVcHp2OcBBQQG1GLJqtre4t9BC6XOlqtAb&#10;ZJBgSKnxI6Apm9rIhIWcRyahTvkfFwb/HyVK04EDzCYv5X7wsOebVFEhhvBZgy6fURa38t9sPW/6&#10;ZGh3dU/GTe9JJsrchidgbrtRS3AsOy7Ujq9a5bcOlBu5xjuGGGG+c5InH3ke/hvzQZT7PBu4M0eO&#10;3erEE6wlVy7EriXLt0fJATHCZvFQh9U4gmuyo/RNPNTtxmdjzX3nCCX3Y33Y+DDV9/lw+GS0R/f9&#10;BUTv447AZ2B9jdYg+H74Ns6qnBo1+suj4/EeaUUgMy0lGFeVYBZ2VaSf83GIv+fZLXhOykauZUfx&#10;O8mDY5/LGaAUmLZFQAe7nr5uOMB6WQe0nAGf+e3YJ3iPPE1xGaoaV/vsqE8VPL5vAAS/Lz8ZO+qG&#10;JyghquIB44MXexaVJCkpqcCRHJT8tm4cZHLIjx4AffR14wiiSFU+xDXWCIx+67KsQ+6d53OiIfEe&#10;LLr4rJx5zfsscKkJ/BTElLK23FNilWfYe+m/Up6pGExSEm9vv2SAekykrsSARvGCdVFBRNv9qbTR&#10;2ju9F9M4eyMd0qcJNRwfu/PzaQwyQB7tMRYiI4I1xSJ+P45V2pYTOV4bharWKSjEqdIZWmV2qZS1&#10;hWt1dRFY+3xKLOR+B8KejDZfRfHeHIMIaOULj27RwxhB61YLGGzA0aRrPGOmnbD9V5CXbslc9Iex&#10;srYPw6l24I2ku9btb5xnqX1Dizc4S1wDCt0nkeWH7h8mkToVG9RKCbx1tp/Wtc/vC2MQonfiJvo8&#10;wwhq/cAXCFRXLq+3fErhXkXgBhlZnl5EmJscYOJ4yOpEqOGhYvTR5+qoCql9yZgwfXEwfaoAJUiE&#10;7pf4hURXpuLgGAYUKtFlrxSezxOIKccxMmeqBN3YVTWZ5eGRsn1uX1aGoAhiaQyazVtGzA8ro/Is&#10;mV6H5y32eQ0JDRnJH59E/WoKNG5kVb8bDzFgqr9tvIdQPy5mZZLFmziFmjyXoxWkWTw0g9WAqEjg&#10;hDLK0oY2ercuKvqTjkWirEjvdVeoHngKdNZlk0scL87D+Y1zzRx/MU9Vq09eIHzSFVF80fg3g8co&#10;db2xJ2UwXSaQ6PwHA7uPILmeUJ2gZWLdJ/+J0RMnitbQxSTJ7+jD8SK78DzNfr6Qyq/a8WObAGiP&#10;uOZH7Y9LMgy+EgeUp8LfPE0HCesLdGC3zUehJH5X39J1L42PcBbx32JsuHdfkFDV7PxZqW/9s1yC&#10;58/WuWj25M4uailEn3X6XbGnCrOnavo8GVXmzSEZ5Ac68cK76DCUrIg+2YYvdBFiVSqrHseiVPP2&#10;WWxNh7UeZyauZZSueBORzGkTh0Bfwf4r2FNZ8QYqI1AiD93ko0iCEefks6lwxjJPCkkQSxl9auN8&#10;4M9Tn1SEJISdb4or2mdV4Cx2IWHrrd4JhRqcBk6UfaKkei/9V8xTxVBT0LN9twIuyjFwMR22eZhl&#10;JoLgOS6TgvgL7rviIQC0csFqPbkhXKrtQj5lF/jOLORf5yHSJ9DN4k0MzBe0Je6oonfqU1Um4xDw&#10;VFQ/y2oyS9bFKk6Hcs5A5CtbGwenb8FFVmXR/4/yRrkBtlrQvypC+k3esGwuP6Ji0h2FBruivsdk&#10;QZ93eYOX1P5NKuR9qnPgvoNLiO8qbX9QD6BVOLA/zocon8HFyNG7ilLkkBptJhdYR1SQXGvI4YgM&#10;NX8S6Bc2aPAEvv3YNXd8qGKGMStqfOR9E+YJjhgcK/FZXbzXtDLM/aokBk++kCsISJ+0qjrckxSI&#10;ZzufNO5HWzcGFBCUbuwapP0LLL90+gSk6FqXbSpo3sl8QH7AmLc+4bJULylalRLpirbo0eQbxGjF&#10;jG3JKKRXOaTMqafZ4SYt2+s3bw7pcNcnbOKzqQwkrydngwsn6k7e7oAlUuLLtNAV0z666pMAqDJN&#10;tSqIfdzoK/nkSrfZJRB34yGVD81VARWRSWZ3fWqZgjVVt7rLMjQ/m99UyCJxuA2IEfpNnBDl6e0n&#10;Q/8VEkBnoEfL8dPrZwNPc1yaE2y7SQ4T0Fd4okuD4tCAHvPs8oaMRGWUDKrK1rDP2638N8eGUE60&#10;Oura0/faWxMHgiFDYFD6p6oIu9UXw0Xuhcw0w2WPyzxm8oPhQlMwamMygJNC9zRXEpNChYu15Bjo&#10;mgQPFRgYb47Y1pFyp9UidUYI9ngTx09jPKwRShznQ6oD7w85VmNAeD5enLB8ltM66Iox37U0BiT/&#10;VwwIpb1tE9J4VS4lHqI7D3XqwSHHeUIze0q5EmGbiiKQHhCM17Q0hgOELwmP8D9z5blPxHSGtVWY&#10;vFV6Zj8KVDmmcnp45J/eyxf+Q+l0jGP4aO/4D92QG8JiSGhPTSAAf0P1CF5QgkJfFwARhhURUnmR&#10;q0fu0f9+ma1N3eJ5DjLj9Z6LhgWLVjJGi8j84D3sFAspIDeoFZvi3Nkn5TLyrKcYVj+OIAJLmvvM&#10;u+WO/7DGfX8vJ3cX8ODVuSYvCS83vparBvRhLfvMvvACS4qmH6uK9jpWlTH/IItIAvonA+LFQTUk&#10;XbGWJTeevIC1p7rkEsncThkq5R2NMJYq8E8uU9MEhGa1E1DVzjqNIB8NRp+ogC9OK7wCYJVyRZFF&#10;vU/uoMS66yxWRFCh9pRFhGnf5HP9gX8qUZ+UgO+XVyDx4MkYELZbr+aBDOHN4PnyK97RdvhJ4k2M&#10;pb632bqKnGvFsH27koUbl8nFs1fOSlX4zsOTYXN4rUyNdlEgehazL7VK6RvCV1rL1SwprujilChU&#10;aB9rnxzlZf/L59CW+l8Vo4yVfqnXrSoqTNt9K8M5EFQ/6JIqYhmk/TWusUspve3sg7uR3B05cYbW&#10;89Rf8T6nACPmoey8RZqQAucIpCpLftCx+ghCapLyIWfV6JOagP0AWF0ZMFcXb9TXE1JEb4JSYXDX&#10;8yShVQHP8SZxyM5DlDRxktTBz8G+zVgEGEF0ovs+8f7Yc/D0cwx5EQMiY7RrJ5QGU8LuGC0S/cXd&#10;z4AVVA56vMl69kMHs1gXIOrh0+ClHJBxtOgtnyoDWGONlVQgsIx+PBymjVv5b7YmlJT+rb9ID35k&#10;5D1aE76PwSJnir/c6sRZXCIChmC8Q7bIpvKhjsnTqdlTw2XziGKMWwRrQ79YZRVcKLHPm01SIIGl&#10;IapPVNxHRSXkSj5ErL2wrlEmVBt2fBae7GcN/j+Ve4yHfLYPiPgzxtt4SIy3qNqp2X/F6qHAK0I/&#10;3sQ66nkt3BbrwA47ba8JBBzIRCAA+UK/QgZi90WfHKldUixpv/8SVupuDVwBgs9otLgw8xrih+Q3&#10;L8UMhU9IPfpfKFPwfbfy32rtvMGZLk0PbnWiIWVt7LHHNS2KLQIVyeZ0wkPyPOCZlNPKdQ9KPOZz&#10;7JPwScpMLIddXwRa4MAPYapNF4IauWFIMP2E+vB8kypo2XxFdCdUlDtwocrWGtUQoTFao42EXbO0&#10;Ps6H4949wIfdQYxm7NxJqPv3phCtD6HKC5tveRPp0L3HJAkYso/2s4VhcHb6km/dOl84nT6z/isp&#10;ueRrggb41bYxDiDnJqAdKTVqZSSgQWl8EX7IkMgdr8xciv/w6AeFpppauRt4DbJA73xY2SDKVQxG&#10;uupTFT5DrADcVpxnmQlqRerFhwwMHGppRcJmr5JS8Yo5gI0PafP3E4u0uwqlHXVqHRCoBOuTiPNM&#10;O7qaJk47h4xUhLOTlkByCisCx3jm2lrjVMnVRFMjofDeOan4XOxFfVUpFQttl6lAvy2pVcUB803d&#10;8x3M95hn38z4zFLOEKa2X4l33Mp/g73ZC2wj7Xz4jLF5Vm512hJLHil7OwsvmAOXPFK8hsqVXCaL&#10;QxCRGb3pGo4zEMp9xwjlEMx4peqhY6XywY/z0TYPNoaauAa/Qx01nowR0lo81b99mv3cKEJfsmTr&#10;BJe050PKobKuYipES7OI4WM1T33CN/8kul4XZYe6YIrDU3hcBlV1d3G3V3DKau+I5DAQySI5w95L&#10;p7hctYnxQlb+dA3zkLtBRFr/G9y9rE/vKYUqQRRCbePA+RfFoPuekOwZXWSbJdK9Jrs8JLxWAbPe&#10;S//lPudnie92dz2OihoQ/8DzsHAtkt03jH85gI99fj/Xp0aAt37LncTYTWP7i6KxrZuuLMrCSaBX&#10;/vnO+yr0lmbAveLEKZbrxhUdlLBvZEKUpW9Ffo7w5da6CQ4WGxP/Q1Yjv+J94dfSWyv9sitrQzMN&#10;5lMocNNMh6E4uIx7brJ6zF2fYDYS/EPsbb8XAJsw4RWURdxCrPJ95LmFOas0/pAonTv6r+BP4ui+&#10;pVfF7/uBBwrHiBllHG/WDXHqNI0JJmUg/26eYB1T70S+MOB1PZmZy+riteWCrPaQg8O5N4TNwjFz&#10;1SfUMxz7af+t6HZB1RveA+SY6jdLauC4ElPc0ha3pbUJMooyzG7WxOv3Z6JTGJrgP8veXwP0MsfP&#10;J9ZpPUk1MPJnWPltKvicXRVM18l17Vmw03QeCwwenHBFW2wT46OUl9rJh7vFBukJ70FGZezPsWvu&#10;57nCSDATu0yA1AatUdZh9/fgIk/omdxIEaW5mydmZToYYPjNO4UHltytwSbMd/NrCX6UtH3rLuOs&#10;t2qhSGtjE7YK52z0+fTfEVXOEmOcxXJZ3vItIHXDFwnqKTa+sCakRoZHn08/JfpFyoS37k/MhtQY&#10;8E0rlLj2uUTLH/5YRbgS3DOD01frKcebAWKSoG2voFEahfP0OwOwYSsNItB3wHeuuvzvNwGPfBGv&#10;T+sR2QJYIpbzAMQUBDseymV/v5popBim0ec4IVfKojlShiKkm2II24CIB+fBq9DEmz6RCRbxBNW2&#10;z8JgyZkImi4usB7wmoVIIAQTx/kVaWU8meGfkR1uGTIwj1hAX2qltxiq8TbUROpt+iOQ4bDhwrUU&#10;TUEWxpJRsLOX5sI2w+rLuC1GkLWmLtM3TYvT0BUoMPtRo2JHu9WX4B2tfeT6/PohcIdyL+TyUOE3&#10;TZlsJmU/6RHh3b62CA7FaPRMEKccYZ9V/5V6snK9DYmDvxshAcE5k0w80Z/9x2CiQ9bVk+td9F/Z&#10;IQX7nZDBQJu8ATzA4ZgzZOX6aFSE4lfax0R233RJ6DYPEBFu+yyBUlShQTm2zPYQLSR3IpipN/YH&#10;HGiIbL1pHUTBLR2AYyV1RjXK/k1wdh53H2CIZ9Jinmewj/IAXW3UnZjWpzi4IeS6ZQQFSR+L2GcM&#10;6G73L7gCDIKux2p/S2PWPEcqVO8Tl0B6OlGxQ5O47PPwZtEWO7E+C1Kk0xakgUFTYCJf6HdMZX4W&#10;Hup8u3z2GW1fwRVGXlzOc8FscGp11lzRHsrja7RtoAPdtR4Sq3NN/+XtSSjeS/aYJxZCJdJJJ+99&#10;AuhI0+0lbclAUWm8wSbmhFpPHHOcpPEQQ3PrEw5Lw7kY7I62yvs09yFq+noCY6htj1K50XYRGIi+&#10;8eZln2gEaRY/tyAWhNLEhhwS7LPTlvM5RX/t7Ms+cXVl1IqA0Hbo43AkFDH6fApGkA34oeKhFNkj&#10;D/kM9GkCwHlVfvMdtzpyHI4aGwZDYW4T5yxEt+2DKNbghLCeVG/eUYWZkQ7x6bOg1CqZICdefeLz&#10;9jW6n/v0fJMqREXJB4zeyCgcLMw43cp/3ZrI0c4lS+sjDRkTZuToYSCcGw1VISyPBUR0v14B/Yxo&#10;SazySymMv1fFQseufUgKJRqmu/8JMSLmZZzyZ71vowrJ6Srbqt4IgP+Q1K774K1F0boARf7mkYb/&#10;+xMqhqARNKHVbpEaqeyk0T2Sb8MCouKmL+zzfM59shwpv57qMfqD7d4n5ox9ppohY0CL37/30n95&#10;j859jRt084ySboArYXz2CdnDE1X1TCDCG8nHfksKPSF7xIx1h62mcnpYMpOk1FDP7vY48EznwhId&#10;/7UJccIrKVfKxKo9TlEvUPAxIGcgXvY5z8CnWcd14CQijM8+DULw2ioxLCJIn7aM6CvYf+V6EnvF&#10;ZIg32Yd9njiIHOkTNmzThjAo0slBjcOKBvVevGfcG9qpwxpo5B6nW/mvWzPlHJtceBVGczP/zeY0&#10;pp7EmIqi5nHwLrLv2Rx1y83B/WzHzd78F1IyAt+QjAy8rXmft4eEq8JGF2OKl4pTQENxAVWMQJDg&#10;no8KKq3Q7cKaOJjVO9pHSQ2pf/KT3APxIw1UNyxPMg76sJkWkvW+PCkwnj73EdNxIs1JgZZPk5Dg&#10;kCzA1VTg8gkKC8WUUQbDyrjbHUjVOljxfmzuCaqFA4yLD6u+Q9eACOUi0vMp83whfPBUUUgxX2W2&#10;24cRTZ6PzMo+W7CNRArjXdz/oYPfzVaoE68M/pYeX1ZmHDVh48NYIptnBBHt2kMM7xWaALNzXuRE&#10;Ws02H/wE6cknh0YyeV1bqumwvDEo2aXe3Z2J+q9kKV037a3LjtkUTRbengQi8pL2rVvVm0tNsxyf&#10;l0T+LQd2jPjhp8XnSygvP/xwDstCFtpCIpcgYGZ33nVLbXZ7rri0fouWqLKAKwrpmmNMm3W2HGKu&#10;UYTGQSBaTy+7JbDhnEm2SM+ZBCsErChWj/zFDd3IrekYb8HJeLaFbjh1uwkjudnmS3BlvuRm/htM&#10;wLEF4jkEMrV0ZgzOzU6cwwGFP92ZFFSYbTIUCYhXIYZNoSKyB1dark/x7HHi31gpeusPXzlJQAYb&#10;6Pu0SO5yLp/uyEjRxJJ9nZdAocaQKCesK96sAed8qJt8VLiHPrNxq0EwNkpaSq0rNhEyys5ltOa/&#10;4O3t0wrYxqfZPFu6Gm8P/UPbAmQX7nmfk331+q9kABxLRnSCFGBSW89waOLf2TWcnNucVc80SYL4&#10;+wQ1NtXdJ9aVozFkuqUtv6zO1/YcYD5K3M5/6/uAq/JAls4dlsG376OPexYqGGXvi797pBzb1RmY&#10;AhxlfRufyUhMjN2UZODO8/xbHuOfNTNx1oTIueMWzmSK2SeniRHbmfAnfCiYx2CHwaf7YyBZyUwY&#10;ku96JkvF4hnPmND0i6AkljdqHWTPf276AkB4QkA1MFIrzhLtTG3AYA57IbKUfNd6Xh6P6mPtvBIE&#10;XwsQOwQB/kGWfuh5jnpemDUXcrnQTbHz7uanZ/wRyQaUKZm82/vqv5KP8WCKhDFqdlfXDKA26qs/&#10;jezq7mMeo+37bYAEL/xevAvzml7qZSPnwgaK6nXIHG+zM3KdkRkZ537wtndXzRYgT45XJVJjhZdd&#10;+4FGozDHoJEue9sgJghGo9lxMQwMZWMbPMpQNd4WkvTMkftIBfFKKwZ1H6yYeHEZ6bN9XQKqyrAP&#10;O+bRXqnXHhVXZezyaG+PWC7Kqbr6D/Kxr4+8edv4P1B67n3FQnvkeWMZpMQmdRo3wlznc/9Dzyuj&#10;+5q+uQPXbYIt1lXkbQfCmG96bpubnrd9sEodxE43VDapQ89exz7L/su7AXMvvXxC8Cnk3xgXJas0&#10;ApkAG7XxfsEFKe9IHvQK9776L/e8vgucr0dO0BKXT0sj2HseFlnKrJfU1ga23DjIu/UxmKpwZ002&#10;WEmC0hLG6kPqnOesyy9NL3yKPWjBQi6Lwem5C5n1bWGC/7/rLLzrts5Lz5pft0wY2CgykNJv3LcS&#10;kqjPsv/yOi9nIoU0N5ATn54HLu5fXVDRGHDZGeAvhd5/0fM8E0n2xtDcPo3fKdmALC3hLFvPy7FH&#10;xIMCUi96XqQQtwVtWO92cOE6/f04UedhIvjYO50NGubpBsBui+ugsw1P0FhIAl1bBAtlEsUqzymQ&#10;hjJD7qm9KKIqxNsjZ3yaSdWnAdiNT9euogSJayYRkAY8+WKdqbmh9JExKZY5C8HOTws+nCT5BwYM&#10;pWx5jBaRexKniHzn13MmHAPjZM8C1jUP0sh0SjCKMvOkoK0cNi6wds+qzPpCepI5VJAP5WFu4hET&#10;0iGL5W7sOef2GPq9mrNQyjHnf1XzuG8bthGwhnwMZGs7n4kEO0WaaDIxhTdzJuhh3Zwzcj+AV7sZ&#10;LZyk4E5tnjutY/ih3vSsWuu5zoQdd7mNTFey1mBA1LRdZWGfUcY9H6teo/WmLi/7r5SeQqJaczx9&#10;mkJPSI/o+TAwTPaMGAqKhbviBW//RG2MWbPBYTEWL8X7dR5RmZgUN1vuCynslheDDIqd9bGEbPFS&#10;pXb6mjp9+y9TG7nt8xl7Y8tpAWY0Yv5jYHIvbtqQanjajsI9nJckPTSDTasGuySTKj4KHikOg89a&#10;Pu0BA7s9ctVeGH/3PDN8BzbiAAwo3NFEkcK96c3mDNbFVv0x/hv3yczCe/OY2blnTCPv2kG0rWfO&#10;JGuYJ5KT2uoT6fVqojvYvY+eBsCnT0qL7Tkj+HsKDw+XcQM1eBHVhFEWcnIu7IcdFT6zqh4VcnHL&#10;d2cYnINJnSus2mYv5AUnvgB5wU2cwr36E0sHCsALSYRq8y0SA2DS8TYSj2HcywvEOlIw3wWAvk+K&#10;6jEOa6iecC/TwJHxr2/VVsxDmIXrU5gC7f+at5nSBpHh08w5SUJZTxDmjQ0oEOF8FRaF972fOjf3&#10;XykvVDnHooirtrNATh2zKJ0uaQePU9Ww7yrqaPhmbwqvUGrhPGfva/fJiVCEZIUridXtziOlRmDS&#10;CGc8BuY2FFIOXeeR2NSWqotMRAnNEAEbJbNq7/Y/8tk5t8oR3wqHYcURhYvVUYoP/uy+OtQSS8mj&#10;/ZiewEfPnrtppN0cng3eApvgNXU7/832uuugsFCEGx8y+EhTxenytMA39ddW+u1PUo0qnEM5xC0W&#10;pOiGfGXaqQiIUSbuxPH7SAnO5T2QLAPRamtubue/nlnrBZVprPtyupxntg6dczCKBBRf94kT+u7M&#10;1KiJ3HwTJ+DSNF96ij5Mz2NPzJ45StLnrJwvKtE2biF04HJ70JSbJgczPbjlPGdCGmZEUP8g4vun&#10;4UxiTLFcrFbcCjQHhuxwAA4/JglMevvR8746YGsLvYd2+lMEAX8W8isHAWi/bBV/139z9YkPYYRk&#10;ew74Kmbkdv5b7aFBaKrgXNialkhud6QcfiHxfpAGMRL6bZGGWTkSO24y3/Q15LPspvG2koHfSH6i&#10;qaocEu8S0N0cYyTGANjJx8RRNlfiL4LAqbaj6QFN9d7os/Tck0ZEUzlP8qOErGM6y47a20P3NHyZ&#10;HgFW86Tb9d7ci7Z5rgQevzwPi6ZkpStnYkx8FPTsUlO4VfdJjTAS1m64UVkPGf2EzZDLzoHwSP3X&#10;YyRVPEuJqf1/xMKC593Of92+jYqNesVd2O4qNpZTVYC67UsV/Ez1ma30JFSjvnIxj5Q4rwHJeelX&#10;4NPkCXVZhKPBMEfxIdDFPjCpcblXkfVZdu8hEc49wzEJSCIEQrZQgxUi2rAZUhZxylC8p/eMWptx&#10;cw4hRL7jBr2vfXVAF2VNflZTmXhJKbfzX68mSqxPP9rPbCS3673lWyplZAyrVLFNM6YYg1U5IBAU&#10;4emLTbjGlUR5DAd5jL0vj8B9/gtsKeBdvOWF+rxjmZhvrxdIA2T7Ronem3v5W0kqyaeq8tkBCXi/&#10;fCOz/E2oJW3N/qCMiU8CDrFMd7/jFjCmpWEBOE3trGQFMZDSsLA0qVPfewZ3Y0lDVd43RVEEjkEF&#10;jjkjZbaMPR4zsFQbSWtODNocGPCrRAaR9cyBa12m07evJkKbPlMyYtynO+/jatIenGhCT1AlZ+6u&#10;v+u/XkexaH2fGq/mMbfro/NbrHcaGaqEnlScU10JhZzdIpkkjWIyJh0/U+JDz8qNyncRRNAGKeye&#10;mT6f9nRwL3S3LOAf6fb5NhpTyeTeV/8Vc+YgxKTwu1w20HU11ZLke/lpeD/gFHNgqq/tx/KCO3uu&#10;99V/uWeyCdJpQEo8SfFNMkNrvCj1aQzsjSREOAoOpVzps1fM6+0+MZ6zOhJVszCRvp92CgK7XCbt&#10;hZC+kCLwJ6GGPDXkTeoRcXkLnJcRSK7mfIURsOm92ODHP+hS28yoTiznxzhh6ZwTZRvp3n5CH0fm&#10;XWhdyw48rhk+faNxeIvrRrahc0Z6zdgLWxECmU+GvPM2oX7rDr2v/itXDnyzswr+pEICErDtEAHt&#10;rfSS+wHVtscqZxbUwZP7CWVw7JmTm1IhfpcM7D7nBdiKuwn89D4wasK5Z7zGbwCB1Ad3jrHcXNhK&#10;fVIIhQTYqGehz1ehQWTSLlYeM8zx9tVpxJ3zjDqlwt/o8+Hhr21P2T079I6LoZuQimLQxNK307f/&#10;ynVGG62yB3OlZs842iwo/0Zb6+ockpG3c+/g0P/kpd/2guIQtUZKSfJ43c5/PUahXFObBRKi0sFd&#10;Zz7PDP+BlVyq/CRGc84MvdcGGAEDlbZqq6nbLlKmEBNUFaros/fVf+V4uetOkc8hGyR0w99QPVNF&#10;Q3HTeIyM2za1NEofAQNaahnY+9pohNGGFPJHZb9sNNrbg3iYK6dRbO17b14J2d4euojWFDL88FTN&#10;erBDTRwQtOqHJF0kzu5pSjDorxI4xQPz0wg4K9YnPsVDifSLnouNL/cmMhifQY7a3Dd7xoyxrjC3&#10;wPJYSUx+2xS77HndfIc5w1s2tdB9t1sxyFKTleM5czi8oTaOf9thFMrkIjCt1JyUirB6nQ+Hg5Ia&#10;TG18y7W/O0/1X+aweXHbUbzjaqlNjcu764SUFWZg1TMDf3HiqZRNkfN0sKxH2pMkOjvcs87DF/IC&#10;N76rqOIwM49MamMzF2/jzu0wYEYCf5rDdNSee972P+5/TILkDlxz6HZdpu7t1/0nFXZwxE/6C14q&#10;PNXZi8TidljPDCWybZBBY+g1cQ6yKaPIX/qgmR35CJMVL0D2DH23gwvviEuK0jPn2tYzJLdlOW6q&#10;8Wx7X/2XpT/QlVoP0uKiSPCcFEudFeLU8+MxUfNECggKQTLaUUZuq0PgyIEi3uJ/P0l/tN7ZC5zg&#10;feLvHmcGQkW6RUhC/h2cVjPDvVYWBHAUpE8TGksGoZQnsPDHmZ17Jm5sp6RS9XvYkUJ3VZKCT3NG&#10;dXGFv1HRiRy3B3Yng1U3qxSgw6Sw0EvUHR6jZJT0r8d3PS/XmDApFJDOoggCrKWYlHJgemwQJwJx&#10;uZwzY8DEuac2lqDxUPSs20jbQi7JsjxmGNvAEEH29c7Hl3OeGbzHT3MIejHQ3rDc+sBgA3s95+NH&#10;z+bx3K9kSfjeLfVJCfuklNv5r9tzSaV9VioQhDemS84jB5PaCI4ql0vKaCfayCpPQSk8eLgfa2sR&#10;GS/f9FyRx8zOPR/fXT7NBVYpKCej/PD4tmdCYp4UlWJCD1g+jZMltYgpEJbHBLVSf5mb+rJnuN88&#10;SC4wSkFjFO6j5UjYBcLsmeM7s3IVLkPLyhXu9O2/kjvIehd+MGWNjKutZ2KLPhCfIpRI3qxWQKGB&#10;Nxb7X2BVHFkAh5jvzklhsdeR9nyMk9MVAZgzm/6FtsjpaXwa24Ft2XkbGH4Vsjs9nkUplrcf67zv&#10;QmIU6ANJ52W8bue/uS6qdlSCWjcsWx663XE114OF+L4KVq96MHqTL0DjLNfp2B+jRfvUYlm5c+me&#10;jxCh8j/E/J6qkW6fKzZ7KlZrBSKOZV1HFDKqz7L/SkoR0ivnp4707WAB36py0zGww2NdweCzth7/&#10;tJqoTABn/FHW6gcZLOnuWN0Yo30t31cTJ3Xp6EWV2iFLRQGAzbBx9wiozFP1iVAICf6Y2ZGmS32c&#10;k7pJLXLlJwRNf6Madc8Spq0yj/MxZ7m1u95X/2W+n5eEsbvM9zVngZ1rUjIt+pyXqjXf9uax51WL&#10;OG37RU04PV6Oeo7YHNgdtZdKNoza7845Y8pMaj/FFbxVh0NJs7ueOeUNapUURX9vAoHah9OPd3iM&#10;IVLyoh5f9owLsfwjzzkDL5mffrIB4dJ5XoKee8Nhq25ykJHytpQzDFVk87ONU8usLzeod3Lnqf4r&#10;eXvVcUGKKZbUpPMqQuG2zVzhoPZlFXgaINkLGQmt5ymvG817z2DajCQn4oAvoB8b3PDiBCEiMXhm&#10;XuxnThQVMBiygDD1XgiBqHcZSnijlTizkgSUlmqnx9tou79ezJkAnzG3uCM4nPqccfwVFIiCUMrs&#10;az0vefq6lyGsmTvebkEx9MhNpwL+UmKdXHRl9rae2UkWcRSxkW3C46ueVc3c5e8U1c5sP0sSQF6c&#10;KElO6ZQ9YCDsHSQLaoM7epWfobIlxPnHShGqTpzj7FnAJD+Gg8KYno9XSABushd6JCurDNLsmfF3&#10;8w7ozh8lw0j3l9d1oTZlisEH5dsI38ziuaM2kTrVhB1zxp+ry6Xbpymn7zmrqHc/q4j0AC1JkoAW&#10;IDR2v87A5lCJs+e/uOSt9wyuy0no+B7ouc8ZDJrwAzFuMG3BBndzhq2c5coMuNt2jLoWkvip860o&#10;VXeAiYGByJ6hXvrXLnsGh2vHtRynESmbPQs1kovBUghguC4GJTdLDiljJVSWR8/Wx0JiC8sFUwSl&#10;iCupvmbsRbfz39keiIfb04v3rtv5r9sDyzA6gtB6BnUYldudzhFwbKJd9oKHa2cstmJC4vki/oEm&#10;+LT4qnMzVh8+eaNrY3mDtPC7WJohj+caIK+MMCZjP42W+ZiBewUZmW5hCGr2WfZfphQeQ0tFhrHZ&#10;5mAOIUkODE+ofKVt9UENOtADylnn6HXPgm3bEOUWMN1AtX6aaH5Zi5Dnd8A1a86/EKmJmGcnEvF+&#10;0zNgIy8k5YSESGw9c6yVuCazbNvlfxDTM94E77CUmus5409z3Sv+Abqs7/Ih7JMBMQWyMFvNmXOE&#10;rR8cBoZCyMj7njnxbVlhn6rC4zpnctEKCEMSpKryLY+RODx2z/+B0LnvGZQMiASfI7rRpVEbIAyf&#10;Tg5TbGvTzgBGCk08dhXcmXfdPeTLibeJeglZmO8iZja/k0rDTTAUcfpGEuQ3b+e4YYjMT7zsWZ47&#10;v6ubwdo6w9ogUTywJ/hHern9ZYT+JF9v15kYJKVUTE4WsgupCBJlzyhQmeJvDiPdkWh3jnuCKu7m&#10;zK3OAJGC2rJzQ9eoT6MDicJjIWVCb9TGXCovn3wkH3BFx3VuVku9Wz0ThoEF3bM/PR+vXr56+27O&#10;aFwTFlGRqeXTEqnu+RHXUp2qeiwz5MWuUpqJ13l6PmbPykbyQj5dHGD9ZxS9Hl/OGUkyY3kP9wg5&#10;Z3Uth4oNbpKETeW0HjwgXoy7nqkpgzQwOR+xPEXyLCrI4d1DfXRXeMv5+LJnJFMFumvURW1V2pxB&#10;RruE5mNBHLwzXnqMwBLPXfW0bYVB9NF/oLaqsfl0n4/v5oz0Q9sztR8blv+A29OPH7yNKKHIWT4u&#10;x+SjZ+tjoY1wCKH7+qN/cwX8jh7e28vZWu1t2tOL2/mvv6+yXfYy4Ewre8jt/NftwW9Z+Z0InuX7&#10;R3mEKuOCf8TxFeRph6nEbrFDgeKKW+AkajQl5QoD9qDcuWeZoqb6E7sAZKJstiewjcjUdB0Jw3Uv&#10;joA26QaAEO4IgG6Zo9DilvFT/VjpQa8kHfspwvj+tOOAL1UMX/WWWo6Im5JI26gpHkqUtEqjEOsL&#10;Ny7OFY6UGDF6+ZZLTxxUGnhoLBzlSOlFlfoNHMfakI7EsG2vVhebooQQRtdWyQaxKjMnukWk99mq&#10;4Jy3I/JJYfBblUIZzw62qnhyd4fjZWLJstsHmvg3Oq7DEy89XAATWEB/WAUgGhlRf7PiJi4AVq/p&#10;q3gufUsg8OF3s0Ws+YyZyGNvTmUyTyIj4frasgtqyLVAd2vL6niLPKHLeH3kikiW2pU6zts6UgUL&#10;Ch/QVbdwibOl2Q5D3i+8SlQWpLFFEe7wTY2Vu8166ltcMSkdskFSYuwyAfcPhkKJjHHGtYHB4N5F&#10;QIOEhb9lZ8QE2qknhZcrfA9eYWWF+uor3MGQpHEW/iHYrd5GqNxvJGx0rAhP6imdyUuaMZhyRNfA&#10;8LT+YZYfWLzznPcTDLXcPimQNz/iu3Q3cyGCVoSkv3s8d+QYKk1WVlzbrBzrfNQi/nkgciRXRsKE&#10;4F4xMPUcEITp+TrALl899kl917O8dFiUwcGFea7lwisxVZnDY9i7EEEFO77sWZ8rckLsdrCxJxF5&#10;9VjkXiWnHss3leP248ueZbiV/jQmuG7LoaDXY3+6SMJI5af5f/WsAiyljRLv6JIXoDQ+sJrz8zER&#10;+IpGizz33iKqURAHrFE/Po36rTL4n9gAVBE3uvrxOw4jUucKSSc9kvskQervny5qj0s+/t89110S&#10;9PxYSLx1hb9CLU5yzp7bY2Kd94okATOc1z4Xnph5VWCekuQxMPCrysLKxXhH7RZd1+7su4pzErUv&#10;P83D0KBqzspHmHIWRj9L56P0VKVKBzQOOTZoUKrHFJMqg2D2DEa1BvYy34RACp5Vf1puwSYqZDI6&#10;rjXdQbNnEKzlZJAJ/GKdOUQrwe1wzAo3ao2H8MR+SIPPQ+vJceNReKFFc8AtuBZQnd2xTLSAj5uF&#10;YMce7yAAgFboTce4wpt5Jz0py6iqSLGQD3OFofwSUCAeY8xsICOBaEp6luvu0bPP6bRggQwVbhUd&#10;Om9g4S2381+3J55oHUWgkHDTLe2PHCxzw7t2GlPFKM2tCIR121qUd8PZ4ImzqV9IZxaDUst+9/8o&#10;O7NeO7LkOv8Voh4NSHXnoaASYLQhvwiGYPlBfmSzWAPMIgmSVrf/vb+VuXfmWnlPVa5rAWbdPidO&#10;7DF2DCsiXjo0lUQ71TU92HmpKRq5WWO7AfliTS/Pmau4q6jzJOxzBmw8l0Si5XiOEE677jxPYcmZ&#10;KjMbePCFtU0JQH56HtGXdwcc+5Y7ujsBOs7ym23YQhScjF/guzdo1IWP1XRsbsZr5QWd9qbNfUkU&#10;7Z1nLOlu2wy9YZvuvInQcs5yms9RY+2mIUobJJ7K7WM9DCFCicjPCs+k7EmU95aK0no2pQYjb/WJ&#10;b5MieXe2BeOnXzxY8UhvH3dztl5SF3+aiWwXdvvpfWCut2wfl5yJyUwL+4LvjOz/PePopWISgN7t&#10;446zNmea4LsVsk2Kuuh7asWmsO8fY4Vu/vhN3e84q5TjrtvK8xZHiNu8i7iXnBUc3a77azmjeex2&#10;20vOUrSnYJaylWebOKnZIfPjcs4yBrZr8+JsExih6N4Q6y/ziiXVtju5mcolZz2tUzy+vM9gfYhv&#10;Ts7zwm77TNR613n++GwfXlWo8DbPHyW6N70G83vz3/EK01RwC4ruGiHzm9+7+CLhGNIWrQqEjnPm&#10;a4C62IK4i7w4fKzZzInrmC0fl2vq27XRbotGha99ybcjun28GOkbZ23tRRk55z5985zc7UVAA3xR&#10;aeT4fbSM7UHeFPizNaVOGLXn5pq+EO9APgiHzY+n2r/PjLO5xURfeU4Vkd/Uwe213H+aNZ2QmP0Z&#10;3z6Wt26/IdzTV+jmi2NjXvvNu7b/NJu5Xd2X6gcJBFaMYHr2unMEpA9+Yzm3SgU7Z8LKm5B9qVNR&#10;ihC/4aSeGlnJGX18O/24PdO/gDt5w8LJxswsQqHJp0RZWgT1b7w1ZseVyg+HhKV65aYYU6hR0Hhz&#10;t8jVO/eB92PUl6+mS2iOVjHrSpGXfAwWUE9kyhGVt8jZ0iYFC2nQElPdLISUSfnXemfxo5B9MUlf&#10;hBLQJ7f5bHDYufkgObh9k5bZ9kaCSqPOvaVU0KgVvf2w4Kzzh19gNVhVrKbB9nUoEGqTqyjdIo53&#10;AMlkS7IvEZH5Ka7d2FsykDexI4jV+mm1t1i3O7iEO7SiCja2OG62sBfnPL3f9HCYXSrUHoTFuiiJ&#10;L+0tVuPmGFcWW3odARFuIVFBvfNIqU7xFM3gEgTfbN35l0m32XJOpk63//D+KbGSsfPCkLzCZ0NH&#10;Jmpbrbt3YT6EzOb1urAWROrmuXjtImNCTJuTl+cAluJEqVLOeuA2rNQ2W+Ie8z0BuzjORXekWJxp&#10;ZO/FprYfpoT6dr3wkWXAkwtEFcs5KDxMvXCkRBIlZScp8Y/Qi5nOZpddWmTu7bZBqAevOFJEFKYc&#10;oqLaKEuyzZZ3Zb67L7HecQvkT+uf3QeiltOqBymlGgQm7B+QyVPLv/ApN367QNg9azi02lsM+g2o&#10;LSd77h4uq9lcUkVXhR7wQXHON7bciDU+2LGlKuO0PEjgO4AseWA2yBZeFOW8GluVCJg+KuAOqjzT&#10;iguB4+YFovGBMFL+wwBJ51ml4CXomfiUZhtTYsvDsm5QNVuVeZ2ayU46jxQR51nL2Gpp7p8KVr7e&#10;AoxfVU7pZ4sSOS6Q0FFpWOL8nbWdYYujN+JEgLO2YoPyKr8iZIK7moyAMWLiiehGf7TIPPNr7Hab&#10;rYCTQ4bJYHnFSRbac9s9Xvl0ZpOuQCvDMSgirQlRuRcAdrLl0XiFW5cMl00fUq/GjMaRObcF46Qr&#10;Z9iAUL9g5IvEfiVmXBrfFOcMnZPhiwzsYvOfyypJyA2t2TY0CDXvhl1fnWT1xpqIMiqlKjfV9pbJ&#10;wGvMB0GZLmy19Z0PH4F0nuaLJznttlsQwDNhnuqCGvd6/OfX5r+risljvFXhFQ5rE0nza5d0F0n5&#10;+ZoTWWQ/fVKonRsIjAg8eJj4lJWerwVtDHfTPhnlX2OsvOZTFwMPcehOqFaOcy156g9VEdXSc9ql&#10;V1jur7gnRDCepsKL0+oAi6Yf8BZhYyUOFS9jUNyx9Vy9ODlzscc8yf6Zlwv8Hf7SP99CEg1mwPVK&#10;euPx6xfXUr1r1rANaHWerUjB1gsz4r/wZ9hxWdSrcETEcdTw8lw+l5fYqsHiCO8CNwdPGGzVanGE&#10;I0mzAKsQHhcknVLBdPmlTeI7H8uSjHItaWU3KyIn0fxaEq8bgPUzSxrREQLDIqdPoYkhcnnx1AHE&#10;z7fiv0OY85Zwty6P8iJbHswh3cgiYXHi4vD8z7pUpGMgfpMtB3PofvhBCAq/gu2Scruu69KuI3+Y&#10;d2G8icBSgNfnWnCMhkZDKIP3ZBnyi/N9cbZc4fHAqMQArjhfRh27kRGgilz8lZ8SllwfarlFB5Cx&#10;Ystp31pHqJR4GnTAhycOHLYCYjpbsnv22W5DrthiyE+PiFL9VCnA3gFSBycelLeJNNdkq3Kn61PM&#10;ZiB5X7G3kpgbqaKOwRb30Fxk3F+HUjks0yye8mdHal6kcXVQpkd9LE4ouuOxysvh6zwlo6oT2ggR&#10;gT9/rW44ivSgWUQAYgdDX9NhA+avzn/HYOi9R0mE5essKnfqT79Obo3UtvXrPE1VtxtEwCzOxxaT&#10;exISjUltDT9I3EFY+PpzxGY2qlotcA/H+PK+5KToq453ZB0lY3w4mxRAjFFwVaeIAhiHNUhe68Kp&#10;lciwNgiPLq3r7LSqa/Ko+S2fI76xmBTSc95roAjAfZpJoQgN96sanqKrHUZ5WAO+fr0iA/g6r/Ny&#10;rO0cXJyUE6FKpCKNTN9/ksBWKmp6LYerAD+qFLOLk7rMdmk0uJwqLAT8abla1GNeFWlq/rByh08B&#10;QI4TqXK7q2VQCRzMCAmKhS1InNFw4O0PY4OJgg2kCi8ufvMQR4roDJAgNcKQIPOa5fzyr/nD4PzG&#10;I03c+SkVaQIK22xZ/4MJJV8Iq7MOGSXtFW9Y7B5O4uPesttzGXlr0lnNEZ0QlVfvLf7zkR9hpNsi&#10;qw773Nvt0OyfskFjpV57pOgcyIO4HqmXJxnbjB1bP0WxS6ucl3SgYrjk1N6dFy03M/9at5beklN1&#10;A7BPRq+fY+JVw+NFIxr08PwQo2nOlDV5xfuFHjOMNhpbUP82fhYlbeqDgA4PQAOq+Q27C0QiK90f&#10;4SfmNkbL63TIzeACz5OEN+uAUsE9zHouC48RNMAz1W1Vf9axoTvlPCl0q5zH6MKHrOcc7St5Lqsy&#10;RsucQwSomNr8WW7qeky2AfHtOdrX9f9G4ZrqIk8tHhM/Q2pwO5ePr+WA/ENu+ysEsFFSsk6QcXvL&#10;bEC0ZTlU30DZGzhDScThqO32c19bTHihUown/8O8n2T1H9y0yIl5tYGSKNd81XDyRuZzSFXOYfKD&#10;VubHl1W11/DwbVSboUPJj7iKfvt2clrvvk7W2BrWBAMw5kPR0PGDyo7PBiJ2stF/VB33fD66WON8&#10;oSKNTmc2wpxPfFtopsFhfuvifPabKuMji3HYfVOCXT7Jtj+YYbLXLs3nIs/9NEkTPLhS94uBmaX6&#10;fnZgUEfgs9xUVWr8gzNxiSePw5S85Bzgo4yfVb+W8bMIdGSM8cTlNTUPdkNZu5fmOdd4PSW0XJ5K&#10;Es8haNhBM781/53fnnFEMjkI7x2/fWk+SiufJ2Mb1RRLWDDXcz7c5XzlMWZGOFSmsxDql+ZziSdK&#10;/RT5skrTNkM7mo4SNcY98LQPiQ++hidbM3ZchQ9Wz982TzZ1LALXXYk9tm9I1emcqOWH0VCfgZ0/&#10;7NvFVdn5UDcW2/EPBoHVSwGk+HAfPiGa16RfqcHQ9ijRFiOMKdsJ+g8ecq/8w0f2cxqCObP8az2l&#10;3LztTUdSpLvAFo44H+auz5MnY77MmGkYbWNVk0v+tfJU9bWxwTvl3P0//5BbO1W/1/HkJZgyBp+A&#10;pL0dKv8QgX6opG2UNCB/xcvsP6t1jmMiDWAsAuCLQz6jUSIOR72I6mVG0E0lg8gS/8/naTxxah/C&#10;xYrwzzeQO3I935ncwZRx0nHW6rWoU9zjKUXnt+a/Y9/33dsvtr17yWnQ4KvdJAXTCSGODbh9uAmg&#10;7SDZhzRUW9+Gbg13SlySx1aj+zK9fFqRFPN8srrERvo74ZS88iH07E7sT8k2z/02EYEZpm43z/0G&#10;c7tVAcLuBMbTVImkHa4ei40nvqZxD3Fj482t52kiRVmdqXzgrxtZHiqwdii3hX94vr5gs/idizzz&#10;xCF/56tI71IK/w2a+a3573rWeGxYg0UPITVTJuj6hs5vXTqfsg/G+aTMrrIHbA3txb4COJCedHt3&#10;we6N8GS1b7w584FUMa71pm5bs4ioVZmifNPBEWtnBWHwB1rPpXn6yb5ha2KeJjqwRqn85ItglxQ1&#10;a3hMqnk6JZinQ7xgl5946Y4xDPtw06M6nkb5QlFFBZrm3UtVySWvpOE8Pbma+deQcSazuWqHee48&#10;WdiBhdo2ex8teZzkFowTm1zyr5c8X1hwHMYRcSNsgV24/OzkiRdrukLo2ThKSXZru8+T5/CQpG8/&#10;i6Nc0CS7SP7hZq5XPJ1S/os4t/6hvC0xTzt9qoO2YbRzNfOvF2/WTjmXz+7KhQ/3V2D/sJonb82U&#10;yJgphwiLCd27Fx4zk0P46VSZcpV6ObP8a52n2RwvPb9myrx0/JqkBdr0miCiohxDbXrp2DVzEES7&#10;AEV2hsxPgrzY7eicWf61znOvUSoLSB257GcVnxsqEPEHpYDZh8xsvllK5yO6f2lt5/uycsOBOXrj&#10;ocmh5M53bn5r/ju+zV6PANjFb1+aD57GKcZw6AHy8iGD75qdJDGpAYDGpSBsPktp4CPj4/7ll8dt&#10;vu7IlKFIz2uBjTxT77iVwhTHoBS92AKixOTnouT08q91gSgaPvE4Qr4cMCj4xme2DGwFmAy25mp+&#10;5AVcfcLVfST6P+0NgQDTE4hKP0NI+H+PgOrds0s/XvxyF8/MpanyXs0YufCB6YExVzPN0o/YceTO&#10;XN5tQC/mmScPOOboccspIJo/bc75rfnvug2c5Gm3o4rvsJj5rUvzMd8azbJGv/p5YMxlh6LIO+gb&#10;Z14sJcW/QqaZCAE1cqgpLHN+KHtA11E7nKcJPFSOgSl5sYaX5mlqL9mYAl+YCDHZDUjt4DkzG3zB&#10;HfWy20xBatgqdm88/UNM0YM+t+uQe4yrmqc9fbzvw2qY+2m6FSA5NcqzAZk9TBGAPXyaq5l/jeu/&#10;aysg3UfPjsmTqOf0EPIiKRnbeeKNmV4KRv6Ke4hQmW/Uy2ARNtf8Vdzkq5Y4x4NpOf0/EhH9bv4D&#10;om1YLpyXQx2ifxDybjVrlDqQLG2sZCjvFnyuZf41BevszYAJiGKa78QS/Di4dOc0Te1CdKjlCste&#10;nSBpjWOF8KdwKmLDFq1x5cnJXN2zG0++PylfZyXL8TVt3ReGMLd1/uxLi9U0SFJZVAWsnafdFPSN&#10;I6xlVxKRT4f4p7kKMK/Hka7W1gx+ynno9bLLgMnHYq+mMdZBBvndHlUtu2VXKp67TU/y/KFP7a7p&#10;4bzR8bbh7FIar/NrnuVdCUTxkbfVfhQDCkm3zhHxlC6YfTTXig6uwbsXc5yv2XpDNMpx8VRqj4zP&#10;df/nt+a/49tLLFbsKZ+nbkD55UtX0GezFAWx2YCEAQuz/Bxo8gxa7QEX0LSjDcGLuVxiyMM2nJYE&#10;wg6q4R72A9uIeudLuz/Wz5ykFYxZMdzVBtrOE+v3H+VKDX2SkjwHBQBbbgRSlAnxCn+40iRXOYHn&#10;aBjUU4bsKhQPFOfOB7Pre+C8qLUzdi8XMTccL8pQ1wQsPIkmmVqu1KTNuzB/MhkNCb0r6/i+KLrl&#10;Aza9GAHDmPPDTRtHPAuTth7G5JJ/zVdhgwNRdP1m7VM4F3AB7ax6JmYTdT6Cp8zW+SEh2FfwRMMb&#10;Bg0JEY8JzgAGQvbIchHURuDAE9j0SB3BNTAaBFYHE0tQOBvdL5yjox/jNk8i0GMqKK7HmrcEdIdp&#10;QFFk9Vus1xZE4Mis4g69QJTys+s8qTx/gHUQBVf2ikZLuEdhxJYnTsIJY+XBHV3Q5zxRRwlFrT+L&#10;zFpVpO1DNDocjAtPZO0aJKvWlldrpvsg1VRmyeSaulCMa0Om0pAlG09cEnOeoL5eYZ0KWDBsMqrp&#10;sX3Bc0cu45nHAo4P9T+NRcAXvt6ybp6coaGZUWQS5S9+lpUdvmuVkUxthlM+m6EDfhuwjo7njv0G&#10;0YSXJHgibocGilvmkGJARbUprwi6v6ZTi4HUOUxoLMFTFs/6SqJ9DnT/tp/C069ri4fpNYmgyzMz&#10;fhbXezYdBV2Pl3o5mjIJDtoMVsHQ6ZQ6txqW1doCf0Wmrz/LIVqjDXMqgJwn4kBlNPL1APkFcHtQ&#10;Iowvy74p61dJC4OJvVUdbDJp1js9vzX/Hd/G9TFeRGrQjU4DzGp+65IsV2B+yDjabQxMwTYfrKm5&#10;TBp9qFKkcXFY1vmQQPCK2BsYPDwXg5K7HHeCYvTKL5dIEdwgdUIaTlEza3wIquWyVTHnO1ZF4P91&#10;3eUv3PwE81vz3+3bgCsGBwXiDit+cQ0x5IZEWmRTyBV0jelLp57PyKmbC6zQ+Mi0IOCPz2ZwSy75&#10;1zpOFaEfiicgArWzN/nJTs6IFZjG0Shj48kpHQ8XOsaIzlVnH/NGGvOyNfjvV9T29rMcpCHoeGNH&#10;Et/2oRDWY1XxmmyrmjPLv8Y895w3hPfBSvJMO85K2vac3OltxHEuiH77HnJ1t6psj+ToxPkkoxJr&#10;cVkEJPSh5YH8UMMZjJE2Xu8Xa5snjucPl/L6g+zqyfmMHE2Spees5m9eWkMCcgoZa9/w+lDYws8K&#10;kAXdo+VDtiZ1J7ziM6kDQvDt9RoirSQSlp/laUvVU9d6+l2wbfPdo9ze7Faq/OIKbacckCEXeJ7J&#10;4x3jnKsy/13PlMK00wp8Unnfw7cvrSHnh6OwzAc8H7fW15AuQRgg40PmFpcRFyrm0Pohnv71pr44&#10;Exd54refeVg8y3kOKeOIGT5+FgVuyYmY9w0t++F+RCyQDn+gIx1WhWzEGRrHic/b+WdvjXzacwuF&#10;rm/WkAdZwQSdCVZdbbVMZi0FvNcPif6kbkaqxsxqWZSLMbJcs5wNSX0c7IUXZVS2x3Z+af67Hgj6&#10;iSlWpIGBkNj6384vJZ+VBKVBL+JKox7sPhc+BPE55B13L+JF+BZ4Z9cDgQ+myy1hO2bGjAzD46s0&#10;RzrHhjdwmM3I6c1Qnd+6PB/V/lgXjIklpohHl1ds/fCRycZceVInVp/c5nnzkkf+NUZJ/PmRc6NV&#10;pxxoXCiuMDJx3ZH5o/NswwxrdaWzkESyyL8GQ9ZNT6wYktMcyowcgLKPL3/GGzDVdJamOH1U1EQF&#10;XvcYz8xUU+YGzH/HuBCGW8WFHTsxv3RxKrjuBNRchjsWfVsfEp/Q+td1HcPdPwO+MlSvuZGVKBKk&#10;UrEQMUS9z9OuMv9TcgDBiWsNiBbCIac4i9XqLd09hysSOXdy2pkRCOdlaDgfXsj+y+v3p0Pmhg3w&#10;DdsRwhyrG+11PZgPaGwXz8JljlQSGgLzxYnm2ecuLDNAww0vKJBm6NadxryfJylZ5F/bqXpBuB+D&#10;/UfZzbjOxu8PfNkfPn19vz4Nn99++3Xx6us//vXrt+Hh//rtv7//9Ps//9PbH3758vanf/ntw4fl&#10;v78u3+B//Prm86evP3539Z3+56/vfn3/+/u/fPjy5j/ffvjxu7/+MvFbv3xdqdYvI1Klw1ygePvu&#10;3fuP326Wj95++Pzr2/WHyHVb8SWc743HMkD9MP/jL3M8Gvwb/X8/fvfuty/vPrxffupnhv2/Pv3P&#10;9+++vWFYg/2bv27/eVgBn+mHj2/+tlwTDuW7t59//O7nD2+/LT/68ZNWY331vnz99t/efv11He3X&#10;Tx9++2ndh99/+/b+y/rrHz4y0r99/vrD18//9uWf/0n/9ddPP/2/f/vy5su3D3/5xLg4GG8/vvv1&#10;0xfG/u3Lchr1rb99/bx+nf948/ffP3zkf/rMkv/67dvnH77/flmPt1//8fff3n359PXTz9/+8d2n&#10;37//9PPPv717//3fPn356XvUmavlvz5/+fTu/devv3385d9/fftZS6Pff/c//pNB/PaT0ti/e/Px&#10;7e/vf/zuX768f//zpy+///Bm+eab1bs9vv3vywTYic//+und//n65uOnv/z69uMv7//r18+sMD+z&#10;DZ2fXr8synXeb3/4+89flvPEEN/8HS0Wg2dgUvGCCTWwLOn7v397846PycAjrqvF14NOosJejnz+&#10;0Lv/ux/St//JwVx+4Jef5hH9aUzq3aePH7+yIf/BQv/8+4e3P373X75/Iy81Ku2bv72BD7W3xnv4&#10;y5HofzsR4Xjw0/dvfoVIsfkhQl8Q/Qd6pHHiiby+OufkRMB+sWAezzkhYYMTUznn5ETixON1zomX&#10;cOek/NGHYvWcCKydih+ec+IJN05XFCt9Op+TExHUpPRGsXqcr52TaszdF/vkRAqfYoeczwlF3jhx&#10;9p6L1XOiek68QcYJB+1VwcmJ2Cdi2sWc0Ah2Tu2JcKL6RCCgdk7UZKWB5/mJcCLsHHx51+f7JMik&#10;s6Lne3Ghggpe+BQbXn7jcejIuXw+LVUS2EYoXrgwinn5nacfKdmlBSsnWsoZcpbOhZ9fetK7AZAU&#10;rJxIWGlywgpWfusxl7AIClZOBCuyWp8LVn7tsf/wuzfTciquMFKpELX0z9u3GLOCKFHDy6lqwXTt&#10;Vx9eihkUa+hU8KKXw12xhn75KdABCKHZL6fq19CvP/Evlacs5uVUmhdqx/m8FNTcriQJCQCGinck&#10;qEhjQ+oWj+ONX3+CwzTivTmfV1ARnaTE0VMxL7//wrdjthe8nEq8eFYLXi4AcFawYQ0vp4IX+lnD&#10;yyUAoQKe8GYNnYpYIvvV8HIJwBIywuZsOBW81HG1WEOXACio4C6KM6+c7e30KmyK37Hg5RJArSmo&#10;S1icDaeCl9q9FrxcAqiJBu77gpdT9bxcAlD1BMHW7JdTwQs5X9wveXG2lefxJ3mhOPNBJaQBtT/O&#10;15DqOM4L99JdoVUHlXjhQy94uQRQt25CAOf7JbzlthrrXW54uQSAF17HhpdT1WdDzsVthHiAORvF&#10;mQ+qnpdLAHyRAHGKcyiLeRshdpOaDxX75RIAXrjHGl5OhTXMu1fIKAVtthGyX7iJmzV0KnghNwoZ&#10;Jay88VIrkIaXU/W8XAJgdKE4NGvoVPIogPM73y/iizYvSgFg25zfr6CCF26JYg3vQm6gbkgxP/Wa&#10;BJWwriRVFvNyCQDcBKx8w8up4MX70KyhSwD0KIAZDS+nqu8ykRjbLwJ9YB2LNXQq5CHKTXGXFf/Z&#10;zzz+UxxtBS+nUkkFShoV++USQO5VYmIFL6cSL4q4F7xcAqD0UkakYOVE6ENE85uj4QKACCQVwApW&#10;ToRZvuh5p7ayKuBsu7V2lShYOZE8G2hf5wuoAMTGivwYgvbnrIIIDwAhxOIMKt9oZ1U6G4KodjYo&#10;HLOxIgTD5SocG0EF0oXMs0KFEvzNeClJ7blYQqeCl6qAFbvll5+EDw5UcbVUw3IboVLBwVQUvPzy&#10;8/yTqVg8J4okOi8ehkJdE6Jho0KFIsJT3OOgYl48DIXIUM7QzksodIyo06crqLRfINOLNfTrD64L&#10;M6pQrxVU3Uaoc0hxxYKX339eySuqEhTzcqobAGX4AM55CYKwjZAgJpCIgldQwYsHrziHDy42cKFi&#10;yxf7FVSsIU6K4mwI9WjzEpagmZdTMS8Axc28XAIoqYpU3vP9ErxkGyG8QLgWJiXYr52K5Cpc5cVd&#10;DipcomhDxV0WnmIbIZhOYAPFQxlUklFIxOIcutwg8RjUeLGETiQ1GfRSwcrFBiAsxXdOpYYwUdta&#10;KAW5kobCTG9U7ZscRPWbTKLPzooMAVzsxaycaNU0inMh9OQ2K/Qn4M/nrIJo0Z94XE/1J8H5dlbg&#10;TB+K0x5Ei1b40LDyu692go1tAvJkH9/ikONpPZ+VX30ybChPUCygE8EKF1SzVy4vMNJkV58edlDD&#10;PqsbWDWzcnFBuoBcteesnAjJBCqumZVffKx+RV3OWTkR9wpeDSu/+FSdqFzJQh9tx7bWMZS9slEt&#10;jciaw+5EerJkU5+fQL/4ILapuFAsoBORMSWQ+jkroc72WZWSPYhqyf7k0mJBshZvfhBRolN57cWs&#10;/OKrB1Tz5IN725eCWanQRcHKLz5ZfSis53slTPK26rDivWpY+cVf+3wVrJyIBVTOZzErv/j1XjlR&#10;v1d+8eWratA6T050g9+Z3L1iVn7xVfKiceqSr2d7pWSUxjmjZMpth8E58uYXe+VExD7wihUKrlIf&#10;dlac2sYFH0RKpAd/c76AytHZWS0JCuezCiLgpYpWFaxcWrTH4tmJ6mOhnP1tVuShYhcXs3Ii0i1J&#10;Dy7UGCGag9XzQ8HKiWAlI6tYQL/4OJvJJylYORGIedU1KVj5xYcVpQgKVk4EK1ylzQmMi09rEcFH&#10;TpUL5fhvy06W0z38imnFzSem8NxYxALdBy/ynQpecfWpeKJwzvm8gmpJS2tOhgsMYgqK9he8nIr1&#10;U4LE+bzwS9tyqJkbqdXnzJKM2jok6RerCDIouOGSbPysScb9X+Aqp2qaOkbuW339hCOIi3m6aUkG&#10;N/wz1dxcDFB2XEU1G25ORmoVFZiqfXNJoKJsWIUNNyfjCSPHv5qbCwNqn5NnUnFzMjQOKhYXTwt4&#10;JN83pdE3CnaSKQ9WgJzilLhAUOn2DrtGUu9+uODG3ArTQZ12djIsr+fKnZxktfJLElpwA85cYcqC&#10;DG50r2hWMoCeNPcDiNqckiDDCMOIaG5AQD05yKDkm9sdZFiX+L2aG6C0qu3ZULF9zPrivgXZ6vmq&#10;VtKFAvWiSBGquDkZ/gACldVKulBQNjWVDZu5ORnip3N0ELn2lcR1K/f3uVQOMrgB3qjmFrLkjnex&#10;cawAsbNBgsTmlFT75kKBLAo13mrm5mTiJoP4XHIp4Xw/k3K4PxThvSX7fyNjJXFrVSsZsoQUL/II&#10;mrk5WX9KAv+5OGQbw32pbGxza29AIEC53bjSCjfBdZD1t1slLLZBIrkeq2jz0lRjI+sll2qEbGRI&#10;ZVJSmzMZZL1UVte7nZuSRJsQJi1xjKx/cZTXb9yI53Rzc7L+NQ0sqIoVUmemuAFBhuePsmhFbFG1&#10;FXxuuBsax0GSwQ2PXCNLVI3IV5KqGtUNcDJWkvJXjRakZofGTX0fqzPpZOhcOMuauQUmFA2PmFUj&#10;J4NM3MjULaRyoEJBuhI0aORkkMENhHKzkoEL5WBR6KxZySBDM8fGqbiFLKH/IJU4ixug7qbbdmN1&#10;KBG/WUkXCmrkRLnVhpuTqRAHBSYbbi4UsBbVXLTh5mR46rCEq7m5gqHuE1RRaLg5GbYpp6R5uxNX&#10;ileGfP+Gm4sgrHzqrldzc6FA5Qg0w+qUOBnewSe6UDf75kJBHQ2AODZzczL8JaT2NHNLnCiFX6qY&#10;oPp22Q2gNhtZC8XcAikKRKfC6NDc0ZlRhaK7ACr3u91SAlQU/ynWMajIe6UYYeG7QzcOZgDTmuMf&#10;VGKGLG+WMSQC9U+6BL9AptL+mXIozYEMkCk5LZSBbtSEJNNtq9xOShPfdu0V3IIMblXoGOPQueEG&#10;pORtc0iCDG7a7nMDRxVm9rktdWWqUxJk/UqGRFBCF+/9uWEaKFXSuUila9SEBI+qu959c92SjCuA&#10;o7FYycSPAmGqsCCq/mcboJKW1Q1IBCm1LynqWaxkkpEYh17SzM1FCeVRqpyJpVyjna1H3t9GSwgQ&#10;KS4nUgWamYUAUp/56rEJFKnqBTVgK4xl3zSc3tfdMoZEIO+vwuFfJ/oU1Y5YZbNpIRHgxpI0C5lk&#10;2rWKW0gEuFE/qOGWZMqEbMSW+q770UJ1rbglGaWpm1RDvBXBjapjTXjvQEbdMgzTYt8SUIprsoKG&#10;UtXXBwk3qgA03Fwl4dqUKxn4VfrnPqLvNtxckCgzvzsliUXFC03z7oZbyIT6viUatb5vASzlraFC&#10;W3EBgooto2rxQzM1FyUAX7Ug5w+pqs7atcF3WtWkCHApzNBbG2YpSHC4NkU9cJ/ZGCn2BUK3YeZU&#10;pOdSba6RWoFKpQhqVeqF37Yh3qBXEJkq9iwgpmSlUlSwmFlQwez59rp5sgNkil4tcMb5AQkqlRHB&#10;3dHMzIUIUBoqbjbMnEoYSTIJGmYuQ4jtYbM1zJwKsBRFE5sDElBTHFRV9jwiww+Iyvo0YGJWwMju&#10;8I40pRWSChtqgVafa/7qRrbJAmLUVa4+eqZRyTxUclrBzGXBnfLnqz1zKlRjlqQ6IC4LCBvLyiuO&#10;vlMtpmj1flIJ15aR3iBVECWoxKyzRAN2SkJRxyyoXsHMFQpOPv9XLGPCVXmWpJmdH5CAntYHJKj6&#10;AxLg0+XoN7ZTUPVHn9YW+wHBddzhA4JK4Driqs0yugRBgOCHafbMqXDUqbFBw8xlAa1oqFLcMHMq&#10;mOGoaHS5AKGqpnwFswgqmOHwrJbRZQFlfXEdNzNzqlfsmUsQcp+ILzTMnAoUCM7VZhkDinrHnt03&#10;2lVQ4X5Rdd/igAQYlQPMGIuZBRVvJym/zRMTGFbSs2T+nEv9oFKloO6lDhQrdR2AzDbMDjoIKSjV&#10;zFyC4LSn80HDzKmw0OiKXR0QlwWKR1QSRB0eNmUCuw7tqmLmsoCShNi6zcycClWOsH21jK5NUDqF&#10;rW6YORV1+zF0G9mosurbggCUY5gNM6e6Idh71WDSl5YgxoyAXGN5qpHIRgUzEPrFMpJmYGTtMiZV&#10;vYxLRfxtjLfK5SuWManqA7LUa96ZLT1Ezvcsqeqjj+vblpGDT1J5w8ypkHBPVaIs1o4zK23qpKpt&#10;6qWO9raMoEVIba42zUUIQcYrEDHnbwyBN5uauFXOiSQTtypfVt3j7M6Q2EdbhmbbgoySA5W6T8nQ&#10;5NaupJPhz1vy809VcAJbzg0rnqoUzdycjKA+HvRCQNISLLjRQ6bBKCYZuRk8vBU3t2Uwt2g41+xb&#10;IFkJs1PusNB71KjZTgn6tAqknOoiSdbfADWm2+8bEFGqRDfcgoy+bwDJivtG7wLjRpONx9uKW5AB&#10;GKG3eMPNhQKKJ9XVClwRgtEHCdawCqrhM3cy1Fx6mTUrGWS63Fyc8/sWlU+ZG4VPqlOSsgR3cVMS&#10;h4fJ54Z/tELpHsjUg7xB/CMXgxv4lEpOBpmAJrQ7KFYykKzcbra7eXGCjJtNj60i9oTyEnNTUbdG&#10;lgQZtw1XbuEYwSQJbjSOI655LkuCjPXg5lTcQijwSlGMr+HmZLw4KAvN232ApAJ0aNyCqKq2JMC6&#10;iH1XpySEwh31/xvbl2cpuKEWNrEn/ENGhipDSlUjJ4OMZh28wtXcQij0c3My4mPt3EKWYCGW++Zk&#10;r9i3kCUUHOc9bc6kk2GRLk6cc6mckFQiErxVBbcgu8awr/ziAOnilBAPrfSSIEOWdMgKvETBjXrP&#10;DSIgydB4yW5t5OQBkgpyudq3IMO0Vev34g3IKqd39Kt7aO5bkGlulDlquLlQkOlcOVpZbtsAUkHp&#10;AV1xO8gSRF51Jp2MUyKcbjM3FwqkXFBXseLmZGozJLLivrlQ0EHmojb3zcm4b/fKTC64uVAgVaaU&#10;JfR+25XeXpYkJJUkP9qkFnMLMiJuoEubNyAxqTS1Iau54eYiCGgFTe8qbilLKEBRyZLAssKNoFKz&#10;b4lKZSWpOtnMLfSSpedic98Slcp7Dy644RZ6yQPZKwjz8zOZqFSapNFpuOEWsgRQGMKr4eZCAXg7&#10;ulpz3wIDi4b3jMOq4eZCAWWSlLYChoC6FPeNLshNSV0Stoxs4dYEHJIMWUKIrroBLhQ4/fhLqn1z&#10;MrnlwVMWK5moVN6NCvaAQLUlofuy+qI23FwooKUAVWluQIBZsd+wqJozeUClkhdS2W9JdgVSrsnF&#10;JfnTloTTf1t1ATmSqahXtW8uFHhvHljL4nYHCBZWwIWqlXShADdFzxpuSUbVxia+R03oWEm6oDeZ&#10;v0cyKpXiZjmXk1kYlbQc9W44t4QPZCgmTSSdhYu5ka3apE8cyHCWVAXwgTg7tyuaATc45AMZCh5F&#10;U4qVTDwrrVCfbgokGgghH6QKMlQewwSmks8j8+F835KMhneUumnmFnrJFfemKchMBk/M7QGZUADf&#10;8L05GYWwFdEt5hZkN2SQVtprAFMxjVSUteEWImiJ3jeyJJCpPB3g85r7FmR6Oqo8LNbAVhJut7dN&#10;h7Akg9uDCiucy5JAtGIaqdVys5Kul2DO3pKf3HBzWQI3dblquDmZ8CSdRRXoVLUy7/zKQQZURqDu&#10;Ym4BT0V5Il+1uQFBhvJEP/XmTAY+FTWUWuaNPhlk+KLVLKSZmwsFjJVngGnFvmXR1VsCK02aGV5k&#10;vwHUdiG423BzMgKgGJlNjCogqte4dPR0nEuuIMMuUi5Ws5KuYBB7oEJCxc3J9OBUFYAoL5QryRvc&#10;+MyDDG6UoGlsnCimilJICLq6ASFL7uhNWsVNowirchNIh272LWQJjn2VzjqXk4FTvaYYwGPleQoy&#10;1BKqiTUrGUBVnlKqUjVzCzJMWqKtzQ0IpCrOb6zO5kwGGVuNVKjmlrLk6YEqPcW+JcKVKFoXEQus&#10;KuEf/NGNLAkypDJp7I3OFWBVXhykeSMng4wX5/mpAiA9uVDQa9pZVEEGtwfyOosbEHVWcdliL1b7&#10;5iKIt5v2io1eEnjVXucKMgTQ0nTn/HZHiVbM9YfOxgmyG0rA8S42K+k2Dtor+mR1u52M54amIs3t&#10;TsjqFZKk8gUlWZtygE5tL46sPgEOzl/TJMOcwxdRrGSCVuWxrcBjSYa46+y3wLreILZ4vpu5hV6i&#10;NsFNtRUAJb6SANGrBi1HMqp2YNKe34AjbvVB4rXYNxdBuFnIR298QYcirM9PqoVecAtZAuIJU7iZ&#10;WygYGGJ4yBpuTsY1RShUKxkKRu0xDJysTNrOO5PY1VsKUne322UJ4pVK0cXc6KbrZxJRgvPpfCWT&#10;DHyJglvn+4bdG9zuH1Wm6PSUJBkPFfCGwqt2GxVcMY2uqlhHkvEIM7fiBmCuxdyAXTYNM5JM6B41&#10;HT693bcBe6UoEitS7ZuLIJl9aNkNtxAKuD0QJs2+OZnMh6paJp4HX0mlgjV2QJKpVB2xlWZuLhTU&#10;d1BB+eJMOhlo5We6PjXcQpbQzbaqk0DPS1sSTFpS4Asbh4tiZMyt5eZkPbfEvQqm0GQBI/JtkGSJ&#10;3wqaeH4DAsCKc1qExb4FGdwApxe6MlUwbJBwQ51sTkmQwe1J5UWKuYUswYNB9bJmbk6mwq/oCg03&#10;Fwq4wsEdN7c74LJwky3ccHOhIG73jZ8L49A2AG7tKQlZAnyYg9KspJPBDa9atW8uFDglz1XJLXDN&#10;MTeAidXbnbhX2uLhV2jmFrKEONpVg1MgNd8GKTl5jwvpXE4GmaJ2ujjnNyAArHC7V9junFuQLdya&#10;ejK3AWAVNxSThpurM3CjfU1zAwLACjeVnWi4uQgi9nCrJ79YSRcKcLuq8jrw9Nl2E9sF31PNLWQJ&#10;SW/XTSoalVedmzIVG98rqaFGpopPdLxrVtLJVJcEF2Wzki4UEFtoCtW+OVkvS6KCK3gu8JPV3FKW&#10;tJpCVHDlksqP3axkyBKUkqrbAa6A2DfyexufeZIxRFS+5gYEgBXUHxjDZt+CjMIoOCMayRUAVmEM&#10;Kyw2eTS2JCQhU7WiuW8H3CsSiKN8LieDjPRZQEiNrhwAVh4OeaQbbiFL8Ok8Vu9bAFj1TCmtoJhb&#10;yBLwBmiwxe0OACs3gFNScQtZ8oCjq/H03t66UOB2C7vRzM3JeqsjKrgiuZhbI0uCrNfwbl0oIJV5&#10;GKu5OZnsAKRCs28pS4TNrebmZBRZJkewuW8BYOU1pQZIwy3IeE1lLxZzS9wrTmVCmcUpCTJWkj5P&#10;zQ0IACv79oDfvOEWegnYPXxdzdxcKHADrugv3HBzMjARQBqbU5K4VzQnFqXhlrJkhZSe61yJe72/&#10;RsFsrMUg48VRz8tmJV0oICfZt+a+Je4V4wFLvOHmCgaedvDKFTcno4z6UgGqWEkXCgTleQOqU+Jk&#10;NfIbZ4A9wmokUGGxk4yqnrhrGr0kAKwE5cm0aF6cIMPk4xVu9i0ArBRtJ7evud1BVmcjILt9JW/L&#10;3L4kk6eX6m7FmUzc6y1A1KZm+G2QIbVwT1b75kKBkKRcy4UsSdzrFZGVBtFIeNVX8oaVbPKoDmRX&#10;XO5uJUOWqJlSk40AyMkHicbFg9rsmwsF0hHBG1Q3IMjAr1JHp+HmQoEg2nPVEYBGojG3Eh0NwsDJ&#10;OCZVp6IDGQtZlZbkBAY3Ois0OIUDGcKk85kfAKzc0sobmmQqWlrpXAlgBaojQN25HZBkbY1acCi+&#10;kgRAgYc23IIM8ExVB4MaJ8ENLHBl4yQZsPMqcxd0YHADrNkUvjuQUfhOS3L+dgfulfIWmJnVvoUs&#10;gZuKrxXcUiiAZqmkcsBlEUEUYqzmlkLhHqpGC4oKsDwcXUHL2wSwYpqqI3JxA1IEcbQqn0ICWIE3&#10;oNEU3JKMQT5X/pIEsALCUNrc+dySDKULnbI4JQlgxX9R9SGjqkpcHCpTNKh2HPlOxuHCs9/MLciu&#10;qR5WeXoTwMoQuXMNt4MIYt8afTIquqpAZVWDHbiqL8k12JmmVgQ5YU5GjB7R1cwtyK7wYSMUzmVJ&#10;4F71dKuBX3EmQwQBAKjQ0RRHiblh41RWfpBhqj9WHW8oYeTcZD10983J8E7CrVnJBLDiCQLkVqxk&#10;kNV5i3Q0irnhMKluQJBhB1PnqdFeE8CKU4dD2czNZQmCiwJ6jeRKACvv/VNTLQUHrS0JljCNbZvX&#10;NAGsKFyIymZuLkuQyDxwFbcQChQKVRLD+X0L3Cs+cx7vat9CKFCdi1eg4eZkeJ7o8FXdgBAKdUQs&#10;cK94sFHMq5UMWXKPB6N6cQL3inOMd6ri5kKhj2Q+ORneUKJ9zb4lgBUXNj7bYt+CDB2IFtmNVy0B&#10;rHVMOMjgRoiqud0JYK1RSEFGBPrhqXpNE/dK8QZ6XzYrGbKEGgAU9ipe08S93lM1u/LhBdmyb9Xt&#10;Ttzrwq2odAbkxeWkTknHzYUCDgxWsnnfAi6LS5OVLHDmJEDZIFFlKJ/RSK4gQ528V/X9cy0oAKxw&#10;Y5SNPhlkzI3kn0aWJO6155aypOSG6PaVpNQ/T+P5DUgyVVihh9D5SgJPTm4dCinJuAG02SzuGypd&#10;cCtRSEkG2OCRu9PMzYVCjXlCDbFBCgtPQk7DzRWM+kxywYJbvZIuFODWIeMoRhTcdCaruYUs4XZX&#10;WZJURHZut0o1KjKbuJdGhgeJaGvh50qya1X3bTLSKJod3MDTNZIrya7xg1T1J+8OuFeldRRyMsmQ&#10;k7zdze0OACu1GyjT28iSILumiJ6ejlOpTKHWXEnUruJ9SzK4EW9tZEkAWJkbEe/ifeN9sUGykqJs&#10;5uZCQSv51FTwIdjj3NoXhwLfRga3LrqeZOhcV5Xn6S4ArNw3alNU+5ayBMcfoa3ilLhQYG68ONWZ&#10;dDJF0aq+RTRIi5Uk06KxqJKMU/JEvKmZW8qSVnIFXLaXXAFglbeKN67QFIIMAMCT2i+e71sAWOFG&#10;G4vmvgUZ3EhtalYyca808as8hkTAbLsllauOZAREjOwVc3MyTskjeOlmJV0owA2MZ/MGHHCvYHMb&#10;NAvh9JzbNRn9xSkJMpJ9KXjcaAqJe8V4Q1lruIUsAeJGrfBmJV0oUBcGEVTNzckIZBLcr/YtZAmJ&#10;Rip7cuoLAs1gG0DHSPwlFbeQJbWGF3BZfEGAN6qVdGOFhxupXN1uJyOzCehAYb9x4G1JkFpI5Wbf&#10;goy58Xg3KxkAVrjh6624hSzBFQQUrDiTAWDF7i4tqiDDqwYQteKWsoRi2k3+G+ahbQDcqB/TaEGJ&#10;e6U6VMnNRdDKrTmTiXul6gnvcHHfgkzdFDtZkrhXalEJwn1+u4MM2xSPYTU3FwpILjKiGlmSuFck&#10;+WN3JlOWyM/S3O6Ay6Jz4Z2p5uZCgfetfHGy3ivhAbSu4r4FgBVuqnxS7FuQoXPxdlfcXCj0b3fi&#10;XinwQaOVZm6uYMCt1PACLttreFHvlTIw3J1mIV2UqBRV41Oj4KoLIAqDNGlNSQUvJVaea64JXoVX&#10;ZQQHFbwq7DD1i3xe5LhUCklQ4bhTqeliXi5DSJUg7aTZL6cC54RcbXi5BCEMg1hteDnVE7lTDY4X&#10;jcXXkETYJu05qaRRVPNKyCqzalIHiZ3YCCmZBNa+WMMErMLroSgPhL8/eXXnMFCu9X4FldawQeWQ&#10;72cjrM9hUD2SZVLZFwFVpepRd7+C6hGMfXc2wighVaEJRd0FKhZeKlJ/fpcDpqoUK6zkc+UjqODV&#10;aTpZnJW0rMq9GlQqRdDgaIkM+Nkgt4RXtpiXU8GqwiEAindeD/BqFIGgQspXXVSo1+G8gFQ2feeT&#10;SrOqzkaAU6k+d9eAOciRsRHCCzu3OIcBTa3vclD1axhyA327UrgDBVufjYSlqs1d81YGFaUOHptq&#10;uMBtbOWpi4i7vjjzQUUpYgo7N/vl+sYNIqCBzVKGzUYIsBdURcPLNYcbCqNWJkvAWDF0lAR3Lg8T&#10;jqqycY0xFlRkI6glVcEr5AZehe5+OVWt2wQUlURh4EvF2Qgq+S+qdzmAqFx/4b7PZW9QUaT6uUEd&#10;A/qyE0WjeWFLCl5ORf6Iup2f71dgV6+xLquzkVQKmFZu74CuXhP5bFDwVO735UCyPTWIrLuAoFKf&#10;QIi4YhVd3lxfyQarltGFgFw5lZodcNdrEEsquFTsmcsO1LbK4x1gV3p0cxSb+xzwU1ajUm+CSA33&#10;JHGKebkUoJdypXIE0PVa5YMrXgE9JdGhyaMhddVPIj40AXPO5xXAU8FymoMYRNfktXQ+zECrArir&#10;XAFBRAYZIerm0CfoVPiHRk4lFdxIPGgWMaQAMJmmHuxdAFwFCbwmsF3sWEgBVVJuLIgEqtI7h76d&#10;DbOQHcjSSsXJsq4U7iey3TBz2XFNBaLKwZcwVSBiimoXy+imB2gEYOGFCA6UKjgX8iIaXi48sDuo&#10;GtPwciqFF6qDn1hTavZXkiqoaC1DrdRiXok0BfRTKR5JhYreaW8JNMXbXwUckwoLuIPLBTyV1++h&#10;yS4EQukymAsNpqlZxhQf6FTN8Uhw6pXwgxWzEB9X1+hwxVlMbGqtDSTIFL9gZbUcqFo9JzGmrcg/&#10;ULUaXEJMFTFp3pekqnXTAKZe13c65EepdFO8xM/wPXCA4jAmVWtM3AcoVZU0Gm0xqVojiWxwn9cT&#10;AIJiw5KqNf4oHma8bphXcziSqjVq7wNX2johkqp1QhCv8HmhBTc9NJJKnvcmbYushSOv6hw6Vc/L&#10;FQ9AAwJunJpjZMXbCMl0pPLVubCneLlR9bycSrwamBrIOeOF9Yxl1czLqYBpkv9fzCuwpHcP1Dgr&#10;gh6YUTZCeGH6Nbzc5QkvmosX8wrYKmFnCgw2vFxukL4sQO752Qj0KeEwhbZOdVKq9NhqgGoGft3w&#10;cqpbOq03pZbuA3pKaAfVvuHlqgrwAuI5zbxcbtwBgWiyb4je+GrQ2qySG9cuAVDrqTjczMup1JOU&#10;ERb75RIAtZ7sv4aXU91xNro1dAkgGENTrQ0JaGtIRtFdk+ZGLMuoyPIkz62Zl1MBNQLbVKxh4EZJ&#10;qa4wklQfsBEiRZTPdb5fgRoF5wiKrZhXULFZ5CY2vFxuCMjfWM7EK21eQG8B/jS8XAIILNRUFiOf&#10;1nmpq0nFyyVALaMCZVrLqACZ1nI+qGo5fxMS4IlcoEZuBBWKOb17m/0KCfBECYLqHDoVxZBVyaE4&#10;8y4BcDwLvH/+fgW6FLP+ihq6BS+XAKrG0ODUqTxp55BHGXBpwSswoiTwVkEq+gQ5L3oMNmAEKj8b&#10;Fb2/FbI7X8OgIo1B1arP1zDwoXcqidfsV1BRTqECPvDo+7zwBTSVJJMKyVYVyQTdY7zqdzmoyEas&#10;CryDWkpelMdr9sup8D2iLjf75XKDQhpobQ0vp1qSXAqYIA+PzwuoeHcOnYrTS1XBZl4uN9SLs9JF&#10;A0mK/sq9bHiFBFgy+po1dCoicbd3zRoGHnRpHdbsV1DBC4xmMa9Ag1Jf+aEJ8+FKsl3Gu0+qaMPL&#10;NQfqD9Kfo1jDQJACD6jakgIqthHWuk1Q1Xc5AKRkCBOya+YV0kYyqjnzAQWlow0FjBpeLjdq2RtQ&#10;UAEzuv1yuaE3hdU4f1PuQgJQNaQBuFEqyndZb2W1hi43uClVpJSaJM5L5VCqeYUEoNxXZVcG7BQ9&#10;itJ1xRoGFJSQBUMuzkZQqYF1JaMCCgp8FCu2OfRJJju7WcTAggKLe6z6ptGu2nYMgEtVmp4ULKei&#10;5ISqdJ6rUkmm5r2NSAw0KI2tUKaqZXTZgbOySnUiu9hn1u9ZkNV75mKAskNU+20k1QFGqnT7c+ER&#10;eFBQiRz9ipdLD3asUn4PKFLqUjX1GjEzfO2vwTM3mnYAQl+xiC50SMupFjFhpISAkYvFuQ8yxEDl&#10;eQhAKLFL/ByNqAoyPA8dr5ACV0yrSbumCKRtGF2DmuQmQlFGBGiKwEpzEIMMKH7liQ1A6DVNcKt2&#10;BbwkNkTVvG/EVABCKU730NQ3ILLsrJZmYOd3OfCgzzilq4BAUFFElcJEhdwIPOgziIJK+AYVcebO&#10;ORp4UDqj3TTlC++Dijh45xyNSqhPZKE1Rczvg4o8DVKRizUMPKjc5g2amaQiOxoINtJYGl5udtB/&#10;Ci2xkFCBIlVWzU3zpgSK9AGYYIMwpvCHzQtDgOVo5uVi4wGjuZKGgSIFTFehtFk0GyGppY+VQyWo&#10;SD6uamNRDs54gXmiYmGzX05F2XIBW87lRoBB1a2q0keDiiWs+nfRRM7mRXjksXKABRUilLaizbxc&#10;caDye4Uw5imwEVJqp6oOTajMqAjAK6P3XPMNKsz6qgYjifbOS92hGydHUOG8lQQ4PxsBBsV5IRjS&#10;+byCiqfhvqmogSfE54WzvQKMBBXNrAVTK+YVcoMzXwXBAkFKDQK59gteITcewI82ZyMApNjMSMSG&#10;l0sAkqeI4jb75VQ3CPpuDd1OAbqrDhDF2XAqcDrkejfzcrnx+ERHhmpeToWqTL+PhpdLAOoOdAHt&#10;AI+CDVTx0OJsuNx4wslRyfkscIrzpgqqJAyUIHgVSAwqAIUk8hbzChgo1YJoc1CcjaBa7N5GRgUK&#10;lOLiN03W5X1QoYp2gY4Egar6ZOVFDLIHNrm5y4kBlcOnQrUFGTh0wnTn5zAhoOB7cFY0G+aCg2ev&#10;cmYnApRa92oQey44goz6ndVdTgCownRNDgTgBn+KMGEbHTvxn6RuUsmomZeLGwqbVSZsgkb7s+Hi&#10;pjwbLLUtBk0B8VQUwjfJEDZNlsDDATSq3NriHCYZGYNNhROMBZ8X/gYUsPP9SjIa5jUO5ocAjQLb&#10;BwVezcvVFNVIL2Qv1fF8Xv1+OVm9Xy4AUIdw3BR9lEkcsyEiRBv/IQVLjUiofTWUO5UbSUbSbFPb&#10;CpHkvK6oDtHxcjIKZzbv8kOARnmJHkktaOblcgMXfWMT4e+OeV0/VIpvkoF4bt4vclOMF352hlhM&#10;K6hK1zIBUWOltoZNDCyp1up4508lQsJ4PaoJR7NbQdWqojwhzgtV9KZaQqei8HRlLpNA7rwwKysp&#10;H1SEYRRfOlU3yDY1Xg8012miDklFBiTWTcPLxQbJjMCEmmPoVHRARLlpeMX9J9WqW0Onotjc1WM1&#10;L7//ZCdR8rWZl1ORhFcVOqPjp+2Xioby6J1L3qCiF9xVU4Ibw8l5EUJsqpwlFU1o7psiD9QjTV5Y&#10;zMW8gorCyiq9cn7mA/0J7raT8kHFiafUeMPLJQBORymV5/sVmFH2vHI5gDiyNaTbj1J4C15ORWVY&#10;5XcXa+hy4wbkYrdfTsX7D9i04eUSgFxQoe6KeTkV/T6pv9TwcgkAuIdk8oaXUz2ygk25VTRW2y94&#10;XTUuh6QitERJ2GZeLjeoRNdp2IEZbQtYAUbzebGCjXsjqSgHXmGk8HUFL6rGN2c+qKiQft0UX6L6&#10;rvOisztS9PwcBpX6bl4Vucyk3wevLr84qbCH1GHv/C4H+hPXN7jWZl4uN/ADojw0vFwCYDpUPclQ&#10;gGw1iH2BeW54uQQgkt1ZsFGBtC2iwjx8hOQWNyIqiDiDXQ2Vh0B/ArapVOwgIrrMaa7W0OUGCSqN&#10;g4gKTbYYwO6p9ticjUB/4qisnq8gorrDTRXiAFtuQwTWU6m9QYRXlJ5bzf0K9Cf3pCk0gjPeBsh+&#10;gUqu1tDlxjNVK5pzGJBRziH5ks3ZCMyoXMsF/oUswpgXakpTR4JarUYmCdWIqCDSvCjPWciNwIxq&#10;DYsIPYqTDVC8dC3PZW+gP9lmlbA7f1OC6hk5X8neQH8C8K06IfHjNjGuF2m7zbxCBBCroHlMMS+n&#10;4kkBNFrwCvQn9XmBMBW8ggpej427l+ReWw2qygG+b3g5FVVAqwJFvCHOS5Xnm0MfVLUeldBP7JQm&#10;mvIQVLV+mIDRe4r/FCA9esnZasAL07c5Gy43UDcoydPsl1PVOnbgPq8RHA1wDsyAzQvfHJigZl6u&#10;b1CGCrdIMy+nopG1ymmcy6jAfeL6JoWx4eVyg/4mFDhseLkEuAEDU/mIAmOKIYUcLXgF7JPwAf9X&#10;zCuogCKRJNzwcgkAKrXKb38IsCjBFGJtDS+XGy3c5iHAoos/qtEBAvaJYwm0WLOGrqXIz9ZA6HF1&#10;2U15ID+w8ukF1XJRqnm5BEC1uap8eoEWlV+0yZcmYmDzEo6wW0Onqv29Afyk4YqyW8/f5aBa/NjV&#10;GroEANFe5QWQ4WCrUfvnA/hJfJ54RTMvlzZ13CGAn7j0cQYWvIKK4TUpRXQI98VAY7ttOrskmaJE&#10;zXYF7lOQYA3x/GwEmaJfFS8XAFhSxI0b3SbgokT1GjQADk1fQ/xsBDmaeTlZG60MtChRWDyjjf8w&#10;yMDAPjaqTeA+ac7VFTQDR2nLAfYIhehcBQjcp9rYaumLs+H6RvN0BeZTjU4ApjZ8XGaokkYzpbz7&#10;z5h5FSsnw/vazCoQn2RhgH1pWB3JqsckEJ9qlF5lcj4EGck2TUU9PH7/n7IzaJIluZHzXxl7f4Cd&#10;VZWZlWM7e9B5jzpIx+FobLlm1JBGjiRKv14fqru6Ac/HLXfyMK/RjQhEpCcyIhxANCgRaXcQN2c8&#10;raHGYs06fB0Rn1Uo0Dv2GmqFDMc7jYhPHMZxt06whxoshRNPScXqPoec5lvZlVONgGXnlhgWuLMv&#10;M6ZnqFVpfudgY9YLtWNfhhrVAawvl0R8Ej/kxHttQ82ew/7+V3Splb1MUlmbeuJEnbQv4q6bEtks&#10;7IEdvzHUqFXnxBCTHTL64pts7byGGgXTnFhAAjV6X0S/Va2611+TqVbRFIabHwGftbauy3eNvsYC&#10;xe2rLxlI7XvzVlAjTvSxunbGNfwGzAHbeWdcQ80d1/Ab1Fk7nMQvisz1x0zCs/OtHAGfZHASnud8&#10;U4Za3ZRsYaMvGyhODPdl4bCruX5e4kQpv2Pt8oaauQrlpKVPPHVP6pKIl5ifasSWOIVZ9hknSl+V&#10;0Wr01d1NVeAyDpW5ImeMi8QZ50R0qtlzOBwAXqMKvRvj6mqcvTgE0S5xoqxtnJ3XVCMHxllHwZz0&#10;OeSm1sN5v6YaUYhOkUCuUBt9MYfONWdTjZWOczjEHQ2jL6KpnIS2qVbLecNH7TNOlDAAq5T0VLtz&#10;Imqso7j/r49rY43tMERT7WDL4YxrRHySLQrCjG8KdRG6iazZHLYX99K16GpxjjZEjSO2i+Hp4Z+l&#10;M+LtjLd5qlFq0eG+yKQcnVFxmdCj165jqnEkavnEGfZJFKyV4IPD7TZWhJkRlcKBS9eiyh0n1M7I&#10;htqFm3OsZza8R93FZL3RozLpwlLAcsHjYnuuboHMtqA/vA4Jsc76dx/lQlnw1UfTmca+7qhaCQ7D&#10;TER/f2Zk0sNMO50NNfY5hN2/PCfaR8godXgYmbPymGpcduTE9+wj+pN8WOKCrM6m4/Hy9jnJG9NY&#10;VZ6NtaKocRTrLEz3Ef9ZmyorMWuqwe8fFvRH2Cglr/HE1si6B7kAfecojDjMPo0cGL0527GpRqns&#10;ikMy0Dg8CJ1VQaPXjnhUG6UzYOx01l0B6wgyoJ1PzLjOvm5A9gDSXQEOlYQ/56WeEadc7XF19tD7&#10;CAOt3qwqoFONKDAiJo0MSPx1g0iVRa/F5uunNtTq6k5uPjIe2wgFJezhUZHH6G04kQtxMc5pHx57&#10;jA3S1TmpmmrcTEG1eGe/NIJIidzhpjtnbzbUyoNb6R1EE4yxcUpgrfaHGr1V4QDnuXVHwnS4vXU1&#10;euODbfXWPQm9ERfqLHxGLCmRSW8VmvTab4240OqtamEbmOweqO4vobiE09vwJZysL05GJAXf2+Ou&#10;k5PiT4yx9XXFZaubxpx99QwptXsb0aEkUkG7OjM51PAlb/Wxfz22ER9aaVu1Qnv93IYaKAGTVm/D&#10;lxDaZJUvpKhqf272GzBiRC/cL49ndsY29kJVMNXyyiNKlN4IjbaeW3dBC3XBKq7XeG7dKdAbxKM1&#10;tq4GKfq4GtHobfiSom6ck0B2dv253S44Sgsl3SnwvkEhOIvkEWG6sGEjDtSZye4UqrfafRlvQFej&#10;N2bS+b6NEqP0Rj0XxysPNXrDTAclI2DUR8lQW1hbV27Aa5SMQFP/DRhqvAEEqDooGUGj9Ga+3UON&#10;EITrG+7VGFt3CvhJ03ONaFO+3fgEq7fuFHyvPOJN8cr0ZqGkOwXW848SdK/fgFnX9EqEMFSEMZPd&#10;KdAb4XfO+zZiToOZnL6EXYdT1IiA1u65uHykKFNjbN0p8Nzwk87XdESrQupUQq7T21yXXFmXOF+c&#10;EXnK201YooPJEUTK2PB4zhdnqPGVeqRqvZ7JEUbK203asIOSocYdKXxxrLH1BQa9PQo+vn4DRvwp&#10;GYrU9bR6m77kjRMWa2xdbWH7wKwYKJnBpBQQs0oq8vHsb8BaV585mJzhpLw3VenUmMnugigsAZtk&#10;9TZ8CeX36NDpratViUnvpHCElHJKS+Cg874NNXrjSN4a2/AlxIdQ3scZW1fjmmKCPR2vPIJRaw3K&#10;MaDTW3dBXPPK9s3pbQSWVsg8p7BGb0NtoaYVsYrGGzAiUhnbI+DzNSaHWjC24Uvs05kRk+o/txFe&#10;ykw+SiUZYxu+hIsXvTO8EZdKTOAj6M7obfgSzvOrUt3rb8AIMa0IxCrravQ2fAnX5HAU7fTWnUL1&#10;Roi/01tXI9iZimTOPmBEp9Ib4R9Wb2NdUjPpFDSHZGjOHJRw8mS9b10NLstFSXcKrMvxXFZvXQ0i&#10;hoN25+0eIacFLTYCxnMbavC4LF6t3voh6uOCaostGrGqIGvFSgOTM+y0qnJbKBlqrEq4hNfqrTsF&#10;Cl1QadCaya4GgUOklfMGjNBTbh4iDt/hA4Ya22eiAK2xdafAJY7c8em8bzPUlRLstcB47blG+Cn0&#10;ZVU2cTDZfcmFr1sdaxq9dafAdoo1vTW2ocZLWgeNRm/dKdAb6QLOCcaIXMUlEDBkoaQ7hcq8tmrf&#10;7SN2lcNJaEVnbDMM9cquw1oFTbWlFkHOCm8GonL4je8yUDLV2HZwx4fx3EYoKnXL3bGN5QwHJpD4&#10;Tm/dKfjPbYS+UhnlzWONRjjqhRtr6wG8XilMNY6erk7tR+pD9a8pH1NunXF6G2rsZysx6vX7NkJS&#10;SQbksN0haacaC0q27E5vwylwOFa5osZMDjUWy1RpdHobvgRKEsbP6W2oVZCNU79wH4Gp5bZYYTi9&#10;DRfEwoQY6ddjo7JXRwn5KfAIr3tTNRI5nG83dE/vbSGW0KkqJGoXnpvD5WPS7G2Hu3bGNtTg8iut&#10;7eUbQLzF6I3H7cQ8ixrHF1aVZmLYRm9Qu15vQ41KplTHc8Y2nQJpdA4m7yMklncUT2nk3/FHY2yU&#10;aHHuihY1ejugko3nNp2CPZNDjdoY3GXn9HZyCt5zG2ocYrPKdnqbTqG2HYafJHmhPwA+woezWyRO&#10;uqtRWu9KMMVLryxqVP6ou4peP7cR5srRGLdYGCs8TjG7kSQZEOnq9DacAr1BbzljG2r0ZmXx4ju6&#10;kfCfViF7USOryRzbcAosQw8nHpQK1N1IQpCgBJyZHL6EiSS+0JnJocZa5u3q+JIRtMqC/sbaxOlt&#10;uCBWatal6fcR7EqcYCXMOb0NX8L1OVbJN0rQ9AdA7BiBeE5vQ41I0goUMd637hT4dFM0x3q7uxpX&#10;A+1W6Tzyu9rY6I1sCmdsQ43e7lbxV+rktN6IHEPLeW5T7UbAq1My8j4iXqta1Gq9b1PNfm4S8kqs&#10;mnM/G5RInxIoYZyXgRKNeb1cnZoAHBGO3lYuJTP2AUTrNTUKA72x6jXegKHGERIvnHHSC7s6euMU&#10;z6lTOdXojdMZZ10y4lc5HmMmLUxOX8I3wIl54g6YPjYYycPhOqYaE0J3Fkq6U2CvQhyS40tmuCwk&#10;LXWWDEzOAFY3UJ8vTJuSOmonwsvprfsSjto360pJCIDZG+SW1VtfYCws1O5OfTEIgNEbZ0FOpA6B&#10;xk2N3ihqbJxgTDWO2qussTOT3SmQOkIAq9VbV6M3jtWc79sohUr0JLyR40uGGqTFpQpsv/6azgBW&#10;0jKg8w3PNdQqNNriFu8j7pVzDzKnrJkcvoQlUG3XjbENX0LGsFVXmuVjA1cFw8OJOb0NX0Ku7dXh&#10;u+8j7pXeWHU5vc0A1tpzWJgcapC7pFk4b8AMYIV6wOUZKBlq9Fb7fGMmZwArOK7b2V/v34YaM8kX&#10;xzlTGHGvdctnXUNo9NZdEL3x7bZ6606Bc0ZKzDq7jhkuu7LDcXgcbqRqUOZ9q9xoZ2xdjbHxAjg7&#10;qhnASkxMFS0xZrIvZ/BcHJpbM9mdwntCnzWTXQ2vTM6Q9b51p8AXh2K9Vm9djd6YSedrOgNY4WeK&#10;tjNmsrsgZrIWXcb7NgNYicytIh+vextqFQRTZNNrrzwDWCmlz9fb6W2uSyCNWGIbvfUFBpMPjeD4&#10;khH3StIQ9IPzBswAVttzDTVCpfDKDkpmACte2TtTGGpQCHxwrLF1p0BwA/kgDiZH3Cu98dis3rpT&#10;oDj+Qcy4g5KuRm/83/nizABWjoKsstoUm2ruld6AsvXculOg6g/7RcdPjrhXdoqVJea8Ad0pUJuM&#10;YiHW293V4BX54jheeQawkj/+Zn1xhlrQW3cKxFcRTuGMbcS9MpNQyc5MzgDWG/7OiTGkmlZHCXeQ&#10;3a2V+Si8StIinzjnfRtqFV7FHtpAyQxgJY/Qun6YGyhkbLu1Ex5xrxWoRuyx8XYPNbI6eOWcb8Ao&#10;v2pXAboPNWaSt9vxXDOAlXw061YlypPPmXQxOXwJtxZWQbXX3+5Rg5WxwZNbY+tOgQNbuC3HK0u4&#10;LEG2Tgw9Y2lTYleKmmr4ktr3GW/ADGAFk7XAeD2TQ43eirZweutOoVKSCShyeutqwJ+321lzjbhX&#10;zhP4Bji+ZKgFY+tOgYgbztqt3rqa/zUdca/U6+POVKu3vpxhzYU3t55bX2AQleJVqeTu7QblWk/W&#10;VTWvV68j7rXSfenQQcnwJfbqdcS90ttO3KXTW3dBda/AsjinofvwJfWhshjoofa+MndO1WYAa5WP&#10;s3obaqCEZDvnuc0AVk7wyNEwZnKo8QbU9dUGSmYAq1ttkQDGgUnXl4yCq6QoeTXaqMwxe2MVZD23&#10;7hRYKRzeufKIe/X95AxgJX6yShW8/gYMtfKT7HKc59adAt83IuOc922Gy/oo6U6BVRAxZ9bYuhpv&#10;AK+A9dy6U+CYl52R1VtX809nRgDrcue5WZ5rqBFUzcmT89xGAGvV4KnbeV6jZKgR5kxJdMeXjABW&#10;u3oPdbX7+1Ylx61InRH3Ct8Nme94rqFGFhsMtIMSCWAl88Hyk1ON6Ekr247Cy31K3jjDs6Iippod&#10;YTXjXoukst7uqYbrKhrh9UphBrDW3VTWTljUYNcvVm/DKRAsa1UUYd/bHwDFhK0r6vgwDTVy+5wq&#10;yaJWXsHa5UvcKweUFrMy1Sopk4PGl8/tkLjXSscx9gGiRsAHAV1Ob8Mp8NYQhvTacx0SLss333m7&#10;SREaz40gJGePI2rk7bKBc8Y2FhhA0sqUPzRclpMuayaHL7mQH+BERZAjNKakqHwLJWOzQvhYlft8&#10;+cUhcWr0xibTyQDlYLerUb7w5ty1ImoszW8O18GGuff2Rgq6E4Ukahx9c/znoGT4EtJ4yFJyZnKo&#10;ETlTQdXG2z32OLA4LCid3rpa5YRXmPPr3kbcKyuFiqgzehtqMLQQYsZ5yTECWHHlhJgYq9epxiro&#10;VoH+xti6L8GXcxbn+MlR35UVHhyo40tG3GulvLMXdmZyuCB8MnUAnLF1p8DK3DvDO2bca51gONFj&#10;3IXe3jf7DG+qPc5LvN66L6E3TkMdzzXDZdfaP1hvQPclC5lNFtvHCWGbEvt0hre5qVXRPtyyg5Ku&#10;FsxkdwpV9rY2Yq+/AaM6LFoczziYHAGs1A4uLBu9DbWHjc55yTECWCuX3DqdmWr05vGmhDD258br&#10;zeGEM7auBko4wbBmsjuFBc6uwlJeP7cZ97quHNoacebHCGDl5JVrI5z3bajZXD650mMmr1SkNXbC&#10;U434ErIkrZkcvgTaukqDGDPZ1ao36/JjLiHvY6OKLVf3OL11NU4wOKF3PNeIe6X6pFUEgNzxZiOd&#10;eQGNFDlvavRFGQxnZF2LOFTYH+dbOsJXK7veWgINrSrcUNUsXi8TRvQqp+6ejxxalCmAWnee2Qhe&#10;rYqtlhsZWoRhv1nJ1scIeb1zL4ZTnXFq2SdcxJM3gHAMbV1aPbWCkXUnwgVjhOgYaJzxrmzSqY3m&#10;AKQ7A06AvE/2DHeFqrPu46b5No1cuEgqmjW0rlbVTqwQbNY6ozc4JmuBMNTwIYDfeq27N1jYthUX&#10;/9oZS7gr7sA53mL118fG6ufNucp3qlUlF+7yNEAy4laXhSN2J12RC0makfTGKY0RnsDJeFPjTh7W&#10;Ws5HdKjRmxcSSuz66I29peX8h9p7SKg1k92RsLDjLTUITDZ3zUh641vvOOQZ7srGuWr1vcbkUAvG&#10;1l0Jr/aD0zV662r0VoNzMNmdApsNziUtlHS1oLfhS8ipZEnuzGRXozc+bo5TnuGuBB8RDeP01l0Q&#10;vZkoGXGr76EXTm9DLeitOwWbLj1GlCy9sdlw3oARt8oVrm+VLfcak0MtGNvwJZUpYflJCXd1vfKI&#10;WyXQg8umrOc2fYmZhkOmbXNB0BvcheMskocaX9Na3hlv96zXSowgawfnuU1fwgmEtXAdcasEenjX&#10;W5Gz36aEdcnj0/F6TT7iVpcKpbY811CrD75VeviY9VopZkciiDOTw5eQ0nd3CsBwcUWbEpJHrt7h&#10;9VBjd8MKz0HJiFtlJskrdg4uhlptwKwS7dTa7mPbWGBY68mhBkoeZzmvUTLiVmsRRESc8dyGmr8p&#10;HXGrLPD4oDooGWq83cykswoacat4LsL7rbF1F+T7khG3Sjl4ahZbvU1f4h5cjLhVQgspSmTN5PQl&#10;ZuLnMeJW/a/pUKuVOaGrhlcecausFLju3Rrb8CV2bxruWrmfxhsw1Ph2m+vJEbdaN5dcnYIUx1Cj&#10;Ny/x85j1Wh/nOdbYugsKehvrkqooaD03CXd115OjzKt/VD7UeLu9RDSSIbtXhuXz1iVDzX8DRtwq&#10;+zcO1IxA/WOoVW8VsfH6GzDDXS+Vu+AcXg81euOL4+w6ZrjrY7fo+MmhBiZr+eqMrTuF952w1VtX&#10;ozcvzZQyaBMldaOX4UuGWvVmFbc5RtwqJxhY6Ty3ocZz89IV4VTH2HhxnJIsU81/30bcKudcMP/W&#10;THYXRG/myfyIW2XpxOmY4yeHGqsgjrmc923ErXI+iSuxxtZdkL8PGHGrHJZRiM2B5FiW3AhbtZZc&#10;976+qPNaazU5tChCSPkXZ50wqrVymRr7N2dk47CEJ8b8G45kBK1SrKCWMq93+EMLIoCROT5yxKwy&#10;GVb1I6JG2xvqx3iMkNWdybeIgKFFZ+wUnWc2Ila5L8O6EYo8wT4ysg0p5GU8sxGwyvXXVlEbIpNG&#10;Z9SRdBIHqRnV1LiTGmbKAMjQogQtbI41jd0XwKZwmuB01rX48rrT2H0BnpHzLaezrsWWDS7dec9G&#10;sCrQL7/z+j0bWlXWsmb/9cpnhLjiCKz6GsfQuhQDYJGkI1SVAwuPuRlaXAfLyIxpXLgtvMGR61RK&#10;7eU8itqFaoyLkxOPXj9v5eYp664MUSOYEObU+IKi1x3Cis9yghdFjaJTdbH0a5ig111C3fTmVCQV&#10;NYJV+dh43XVXAgtJnLf17Loa3V2qpMrLlwAzu1sgoO3mLH5Eje54doZTRq87BkrhVK0AB5ldjXWd&#10;V3OY7vqSZH0jFMjrrqvV1ZFW4hTd9eUFV4/g+KzRdbULWeBWPDTd9Y3KjZurnKNJUePrwSGvhcwR&#10;tHrlu+x8d5a3oUaxVtYz1ms+gl2vhNZejJoldNedEftZPLZRThC97lVI1bJKb4sa3bGC8kbXvQpH&#10;cVZsLd11tbr61trlo9fdw5VAImedJ2qcV5F4Zb3mI+CVmFDrgJLuujOyr5dAr7sHviJcvOS8d0Ot&#10;rna/O9UG6K67h6oA4wQPiFpVGiWxz3HRI+aVG9Ctwul0170Kx0h3StRa3XWvgoeuRC/DRY+gV77l&#10;fJat7mb4KjcEOslvLEz6EifpbriHeu2MxTPddTXK8uMdvNF1r8K9D5w5OpM5w2Vhgaz6JZg53APH&#10;Qt7Cb6gRwEqNSOuLMEJYubLJuvwHK7sz4uCE1AKvu+Ee/NF1tSqMYEV/YGb3KqxPNydxS9SIPYai&#10;96DSvQo7C6uqP911taqi5EKluwe2aNZVSnTX1ViqkNJpBFyhN7wKaaCrcagtalCvMCaWz5yxrJxX&#10;OsdDHL0Or4LD5KjN8ZkzmhWSzMlMo7vhVUih5iDL6q57lYWNq5MyT3dDjdxA9spWd92r1OXyTpVN&#10;uhtqVVzHKfeB3nAPKyke1sJvqjE2Mlis0Q33QDKoU48YK4cavoGLS63uuldhTWtuJ0c4bJUU41Il&#10;q7vhHqCmnaN0RjfUuPCabbbV3XAPdOfEC9HdUKsVjpOdgF73KnwQruxkjLXKVKMst1WMDBc53APP&#10;wHvvplrV13Yy4ip4uR3jFFScQE5V4+7SmxMPhd5wD6TtOeUjVI1Qcir2O1AZ4a3AeXOCGOhueJXg&#10;2Q2vgqd3qBC6G2pBd909cG7nxF/RW9fimhEKX3tz2Z0K6zAnbo7euha52xS193rrzoF6j96K/da1&#10;SLnkCVirvlv3DQTYO0UWGFvXqpRLshwsVHaPQsVNEyVdK+htBLhWcRIjcnR5G1rcNM8BlbUrHwGu&#10;dWO8Ee9Ib8MLXYnNd6h+9Lo7YSPiLRqGVvm83UPJCHDFoTvlYbBxOBP4cEqsOigZcbFbXV3nfHaG&#10;Vt2RZO4MRoDrxrLNSGZkbMOXUPmDIwdrbN0rcIG4k15Ib12Lc1buzbF8yQhwhRN0iuTR2/AlLEm5&#10;kcgaW/cKfm9diwRPloje2LpX8DHZtZhJxmZ5rhHgulLo3zq2GVqMjfvYLZSMAFeOnr2V0NBivca5&#10;pDe27kvYD3jLvBEWy+XcpBRZfnIEuJZ39WZy+BJKY+wcCxoMzAhwZdvvxBawWhrrEjbi1Ly1eute&#10;gaWhk2NSa7OxEoU+NnvrXoHKQx7bM6Npfa884mL93oYvoaYJaLZmsnsFTvY8zzXCYvl2sy7xnlv3&#10;Cv5z61pEyuMVLD85A1y53s16A4YW60k2LNbYZoArvsTaxA2tpLfuS/gqen5yRtOyTiCgxEHJCHD1&#10;exu+BJfMztbqrXuFCvKwVngjLJZ1yY3qHFZv3SvwvjmXChAu0bUI5r9WkTbDT84AVxsl3QPVmqsy&#10;dJ3euleA4nEiURhb1yIi87DufESv+xJCtc03oGuxLudqE++5da9A8TNvrTyqwPI1vRJm4szkDHC9&#10;7058MYdb46iF4F0KEFm99d0KN817K4URFsvjINHNQsmIi8WXe9/uocVWlSgI65R5xMWCZI/lHFr0&#10;xtxanmsEuF75clh706HFTPLcvN66V7AxOaNpybEqFsN4u0dcrP12Dy3eAApuepjsXqHCSbyZ7FrB&#10;WnlExsJqe7v8oVUZFdwcZc3k8CX22LpW5XGTw+T0NqJc6zIza6UwtbjEnRwaq7fuS/zehhaxFkQW&#10;Wr31dYmNyREdyyoI/+r11lcY9hdnhMcmvfV1ie1LRnws2ze4P+uLM+q52n5yaJHHTRCJN5N9hWGf&#10;qo0qsMTHEhng9da9AhZ637cRIksVoUdRRMNPjmhXDrGdS08rYaPvFtmsQ3JZb0D3Cpx7OFWL6K1r&#10;4e3M3oiD61YykxYzJmo7JBAO9vVUEo/TuytmzIkEETUK0Hnn2DDnvTui4qwlpajtOAanVgzsTXcn&#10;LiUwtZaNbY61yGMR0wZH4XErmG1qsTAkqMf5DHDa2HrbvbvmmZGuBUaot+ZsvTlr6b1x8uJ84qYW&#10;vRHY5KGyuxP3iJJlXbMRd1LnEdY70B1DVSF1FkKsV0dvYNkih/EMTQ8mwTrEmFqVuFBl4Yz3e4a5&#10;mpsqYNJs5N4WVibWcxtRru6xApeE9N6onuOx+jyooVelA1+z7KrFcYT3do8YV84wnLMn/Fs3kSDC&#10;enGcx9ZdSR2rekMbWtzv5p1hgNxupbl+FS3e7spSd8bWXQmtWIGcfM+6jfY+H+6g6bnr16mFYyG5&#10;y3tu3Sm4+0XYlGYjLppth/e6dVfinvVyaDF6IwbO2gtzbtT0cK4Wmz+1OJ83v9wjspXAG+8FGFoV&#10;2uzlEODxZWhO9O3UYgW2kxTvvAAjrpXqRVacNkmyzUYKl+6s1Iy3bUS1uvwbe9/e2cYbYK1JRhXY&#10;Cm5wDnrZ1PfOLgcffGtk3SPAB3uf7RE+WyloFvVAbG63kWWy5f6HFmGi3O5mjaz7g2Ozys3yXeta&#10;FSttPrPpDvgcWjuAETlbOaLWwQzr/TaPHFZZlYRqm9DU+M7crRBRavk0tUeomjW2oYbrOSzqjbC7&#10;3hvZLFYG4FSjBqN1ASNT0v0BBae8jLyptrH6tyhTlhJtbIRsUJnbWWwNNU6cqlCb4bRGFOuFzaxT&#10;uYsp6Y4EX0fsmNVbdyR2iDvxVG1K2GrU/bbO2LonIWZjdWpWMLautkI8eLvEEcJKhMLd298PNa7x&#10;u1m04jIiWLkJxfRcQ411hXVBFUZ1p3DhZMapbiVqJJZaufSodV9C2gWhRM4bMNQqAt86viPIsoGL&#10;wjJcwGX11tWoDE2Sm4PJEb1KiI6XdcEivBl5e79lxHgDRvAqsQZ8uq2xdReEUwYm1ti6U7hubCS8&#10;3rpa1UVnw+eMrTuF653ePJQMNa7rsYg+onnaAyBIhwQwayaHGjcFeOckI3iV3ti3WL31dcmVy0rM&#10;59bXJRW1YaXE4an6lGzb7vnJEbxKJSfK7jtjG2qsge7eGdAIXoWw48YQq7fpgjibt96AEbxKiUlz&#10;zTXU4PArN8p4A0bwap3BWVzAMtTYOXvZcJxMtcfNxb3Xu+UnhxppZuYbMIJX7bIEHNc1I4nK3Q5v&#10;JrtT4K47IqwtlHQ1gj1IrrGeW3cKVIKleprVW1erYhkW+UyhzTYlpH1zWbDVW1djEXTxji5GKVhe&#10;baumbh1NNSOXO4ew1nMbwasczLOhdcY21KjU6QW0s+5vRsJOEYlt9dbVGKm5eh3Bq5zUevUI+OY2&#10;I6l7Skqwg8kR8lrUiHfEO9RwEV52Jj6/GUn5YC9/carhXknUM9zkiF0lDZ4EeuuxdVdy26GRrc66&#10;SzgoMnyxDmZGxCsXaDn32Rfx2KaRQziqVnj473qU+bEyCXlPRm/UB4LQMmiAoVenF9andNaBJReb&#10;us9Wb92TkC7snQPNyFWWaSZdOvQo+GKd3c3A1Sun0OyejYkcei6dKHGrFGXw/P/Q4wjU8scz2JWa&#10;49ZNj3AAfXuzbRB1xns9o1b5ZkMnW9PYnc/FC+HiOtQO/hvl272P9tDbt8VyIiPStS6y5yNujaw7&#10;H86fiNZw5rF7A/YMB+VarN6GHsnW1ns9Il0rpociNlZvw/vU2ZE1tu4N2EVzOYnlj0es68bexuls&#10;hqxyJMb23hna1GNLanU2VhVBZ11PmLY//Pzjv/+Pf/v77//6Lz//+POf+Mcf6l+//OO3Dxn/+uHn&#10;3/79p29v3+oXf/3L33/4x0/ffvnLb7/9/T9+//W/cUj0f79+/O9v31CnSbQ+mvnPlDGrKy+RMmue&#10;rnyJlPE9XfkaKeNLuvItUsandOU1UuZd78pbpMyr25X3SJk3sSvfI2VeyK58RMoVLdG1+TnCmIIs&#10;Q1lFQYzeM5xVhMJQz5BWFbyGeoa1ijwY6hnaKihgqGd4q9iAoZ4hrmj7oZ5hrnj4oZ6hruj4rs7P&#10;CeqKKh/qGeqKMR/qGeqKzB7qGeqKnh7qGeqKcB7qGeqKQh7qGeqKFB7qGeqK5h3qGeqKtx3qGeqK&#10;iO3q/JygrpjVoZ6hrhjWoZ6hrijToZ6hrsjMoZ6hrtjJoZ6hrujGoZ6hrvjDoZ6hrgjBoZ6hrhi+&#10;oZ6hrpi+rs7PCeqKgxvqGeqKixvqGeqKJRvqGeqKLRvqGeqqdstQz1BXxViGeoa6IqiGeoa6YpyG&#10;eoa64oKGeoa6Ine6Oj8nqCuSZ6hnqCv6ZahnqCs+ZahnqCuCZKhnqCvGY6hnqKuyHUM9Q13V4Rjq&#10;GeqKmxjqGeqKNRjqGeqKBujq/JygruiAoZ6hrg7qh3qGujp5H+oZ6uoEfqhnqKsz9aGeoa6Ou4d6&#10;hro69x7qGerqQHqoZ6irk+mhnqGujoy7Oj8nqKtD4KGeoa6OdYd6hro6qB3qGerqyHaoZ6irw9Sh&#10;nqGujlWHeoa6yu0f6hnq6uBzqGeoqxPJoZ6hrs4Yuzo/J6ir/PihnqGuEt6Heoa6ymAf6hnqKiV9&#10;qGeoqxzzoZ6hrpLGh3qGuroeaahnqKu07qGeoa6uMBrqGeoq8bqr83OCurpmaKhnqKvU6KGeoa5y&#10;nYd6hrpKXh7qGeoqG3moZ6ir9OKhnqGu8oWHeoa6SgAe6hnqKqN3qGeoe6Todv0SJLh7JN3OBjLk&#10;PdJoZwMZ9h6ZsbOBDH2PZNfZQIa/R/7qbCBD4CMldTaQYfCRZTobyFD4SBydDWQ4fOSCzgZCJJ4I&#10;i5ixEBdYKZwRlE+kBYKsAXGDBMiHDYgjJMA7bEBcYeVDZkMQZ1gpjlkD4g4razFrQBxiJSJmDYhL&#10;rNzCqAElMSpdMGtAkQivkTUgn+PK6ssaUCTCbWQNKBJhN7IGFInwG1kDikQYjqwBRSIcR9aAIhGW&#10;I2tAkQjPETWgxEalnGUNKBLhOrIGFImwHVkDikT4jqwBRSKMR9aAIhHOI2tAkQjrkTWgSIT3yBpQ&#10;JMJ8ZA0oEuE+ogaU7Kg8p6wBRSL8R9aAIhEGJGtAkQgHkjWgSIQFyRpQJMKDZA0oEmFCsgYUiXAh&#10;WQOKRNiQrAFFInxI1IASIESOhQ0oEuFEMgsUibAiWQOKRHiRrAFFIsxI1oAiEW4ka0CRCDuSNaBI&#10;hB/JGlAkwpBkDSgS4UiiBpQUoUZ32IAiEZ4ks0CRCFOSNaBIhCvJGlAkwpZkDSgS4UuyBhSJMCZZ&#10;A4pEOJOsAUUirEnWgCIR3iRqQIkSKnaFDSgS4U4yCxSJsCdZA4pE+JOsAUUiDErWgCIRDiVrQJEI&#10;i5I1oEiER8kaUCTCpGQNKBLhUqIGlDzhFuGwAUUifEpmgSIRRiVrQJEIp5I1oEiEVckaUCTCq2QN&#10;KBJhVrIGFIlwK1kDikTYlawBRSL8StSAEioUBwkbUCTCsWQWKBJhWbIGFInwLFkDikSYlqwBRSJc&#10;S9aAIhG2JWtAkQjfkjWgSIRxyRpQJMK5JA1QmGZyNCXIGhAkUh8qbECQyH3RYQOCRO63DhsQJFJ9&#10;PGxAkEguVNiAIPFC9dDsKQgSqWUVNiBIvFCtM7NAkEgefdaAcixcMR82oEgMORbKyMq7EHIs1I/U&#10;BkIkanLIJeRYuARFLQiRqAkil5BjoV6VWhAiUZNELiHHwg1pakGIROVYKPWfIfGUKhJyLFTmkyGE&#10;HMvllC4SciyXU8JIyLFcTikjIcdC1Q+dg9AnntJGQo7lckocCTmWyyl1JORYqL4qcxByLNx2rg2E&#10;X2dNILmEHMtFU0hKEH1YNImEggVhA+oTQ47lookkJciGoD4x5FhIk9bHGH6dNZ2EIs7ZEJRjuYQc&#10;CyWDZAghx3LRpJISRE9B00q4RCpsQNeJIcdy0dSSEmRDUJ8YciwXTS8pQWaBIjHkWLiJQHEQIlE5&#10;lkvIsVw0zaQE0RxooglFdsIGdJ0YcixcfCOTGHIs3OCoDYRI1ISTS8ixUMVTLQiRqEknlEALn4Ii&#10;MeRYLsqxlCACkqaeXEKO5aLJJyXILFAkhhzLRRNQSpBZoEgMORaKwwmQQo6FGq/aQIhETUThjopw&#10;DhSJIcdC0XYZQsixUHlWGwh9oiakXEKOhTuJ1ILw66xJKZeQY7loWkoJIihrYsol5FioTqlzECJR&#10;k1MuIcdy0fSUEkRzoBzLJeRYLpqiUoLMAt07hxzLRdNUSpBZoF/nkGOhmJXgIORYKO2sDYQ7Fk1X&#10;oZppOAe6Tgw5loumrJQgegrKsXD7btiA+sSQY+GCQnkKIcdy0dSVEmRzoEgMORZqRusQQp+oCSxc&#10;VhEOQX1iyLFwWYsOIfw6axoL1fCiIXDB7rSgBMljvNadcz1/oQRZA4JE7kEOG5Cv8zXkWCgoqkPI&#10;1omUV9QGMiRe60K2OYkZEq91W9psIPOJ17oAbTaQIfFaN6HNBkIkKsfCxasZDurmsWFByLFw+7A2&#10;ECJROZZrmMdyVY6lBNHLpBwL5f/DBhSJIcfC7QY6iSESlWOhnHo4BEVimMdCuUgZQsixXJVjKUH0&#10;GJVjuYYcy1U5lhJkFqhPDDkWLjfXSQyRqBzLNcxjoQiwWhAiUTmWa8ixXJVjKUH0FJRjuYYcy1U5&#10;lhJkFqhPDDkWKsTKUwg5FirMagOhTzyV6go5Fiq6qgXh1/lUrivkWK7KsZQge4zqE0OOhduXZA5C&#10;juWqHEsJoiEox0Jt8LABRWLIsVDFXOcgRKJyLNzLEA5BkRhyLFflWEqQPQVdJ4Ycy1U5lhJEFijH&#10;wt2VYQO6Tgw5Fq5RFxyEHMtVy3mVIJsDRWLIsVyVYylBZoEiMeRYuFlEJzFEonIs15BjuWpprxJE&#10;c6AcyzXkWLi/SuYg5Fi4bFQbCH2ilvi6hhzLVTmWEmSTqOvEkGO5KsdSgswCRWKYx3JVjqUEmQX6&#10;dQ45lqtyLCWILFCO5RrmsXAPgyAx5FiuyrGUIBuC+sSQY7kqx1KCzAL1iSHHclWOpQSZBfp1DjmW&#10;q3IsJYgsUI6Fi2bCBtQnhhwLtzYIEkOO5aocSwmyOVAkhhwLF2jpEEIkKsfCrT3hENQnhhzLVYuC&#10;lSCbRPWJIcdyVY6lBJEFWhqM2w7DBhSJIcdyVY6lBNkQFIkhx8K1qILEMI/lqhxLCbIhKBJDjoUr&#10;sHUIIRKVY7mGHAuXCU8LSpDMwU05lhJkDQgSbyHHcoNSGWfrJcgsECRym0zYgCCRy5jCBuTrzC2k&#10;YQOCxFuYx8IdaDqJGRK5uFYbyL7OXFgsDYQcy005lhJEOFCO5RbmsXBrmg4hRKJyLNwXGg5BkRhy&#10;LDfNYylBNomKxLBW2E05lhJkFigSQ47lphxLCSILlGO5hRzLTTmWEmQWKBJDjoW7DQXKIcdyU46l&#10;BNkQ1CeGHMtNOZYSZBaoTww5Fq4O10kMfaJyLFwwmg1BORYunA4b0K9zyLFw55zMQcixcNegNhD6&#10;ROVYbiHHclOOpQQRkJRjuYUcC9d96xyEPlHzWLjONRuCcizcmho2IHtn7hgNG1AkhhzLTfNYShA9&#10;RuVYbmEey005lhJkFqhPDDmWm3IsJcgsUCSGHMtNOZYSRBYox3ILOZab5rGUILNAkRhyLNx4Lq9z&#10;yLHcNI+lBNkQdJ0Yciw3zWMpQWaBrhPDWmE35VhKkFmgX+eQY7kpx1KCyALlWG4hx3JTjqUEmQWK&#10;xJBj4XJegXLIsXCLvDYQ+kTlWG4hx3LTPJYSZJOoPjHkWG56pUoJIguUY7mFHMtNOZYSZBaoTww5&#10;lptyLCXILFAkhhzLTTmWEmQW6Nc55FhuyrGUILNAkRhyLNx+LW9jyLHclGMpQTQEzWO5hRzLTTmW&#10;EmQWqE8MOZabXrhSgswC9YlhHstNOZYSZBbo1znkWG7KsZQgs0CRGHIsN+VYShBZoBzLLeRYbprH&#10;UoLMAkViyLHc9BKWEmQWKBJDjuWmHEsJMgsUiSHHclOOpQSZBYrEkGNZlWMpQWLBqhxLCbIG5Ou8&#10;hhzLqhxLCTIL5Ou8hhzLqnksJcgskK/zGnIsq+axlCCzQL7Oa1grbFWOpQSRBcqxrCHHsirHUoLM&#10;AkViyLGsyrGUILNAkRhyLKvmsZQgs0CRGHIsq+axlCCzQJEYciyr1gorQWSBcixryLGsyrGUILNA&#10;kRhyLKvmsZQgs0CRGHIsq3IsJcgsUCSGHMuqHEsJMgsUiSHHsirHUoLIAuVY1pBjWZVjKUFmgSIx&#10;5FhW5VhKkFmgSAxrha3KsZQgs0CRGHIsq3IsJcgsUCSGeSyrciwliCxQjmUNOZZV81hKkFmgSAw5&#10;llU5lhJkFigSQ45lVY6lBJkFisSQY1mVYylBZoEiMeRYVuVYShBZoBzLGnIsq3IsJcgsUCSGHMuq&#10;HEsJMgsUiSHHsmoeSwkyCxSJIceyah5LCTILFIkhx7JqHksJIguUY1lDjmVVjqUEmQWKxJBjWTWP&#10;pQSZBYrEkGNZlWMpQWaBIjHkWFblWEqQWaBIDDmWVTmWEkQWKMeyhhzLqhxLCTILFIkhx7Iqx1KC&#10;zAJFYsixrMqxlCCzQJEYciyrciwlyCxQJIYcy6ocSwkiC5RjWUOOZVWOpQSZBYrEkGNZNY+lBJkF&#10;isSQY1k1j6UEmQWKxJBjWbVWWAkyCxSJIceyaq2wEkQWKMeyhhzLqhxLCTILFIkhx7JqHksJMgsU&#10;iSHHsmoeSwkyCxSJIceyQqmMDIoSZBYoEkOOZdU8lhIkFmzKsZQga0DiE7eQY9mgVMYkliCzQNi+&#10;LeRYNq0VVoLMAmH7tpBj2bRWWAkyCwSJW8ixbJrHUoLMAmH7tpBj2ZRjKUFkgXIsW8ixbJrHUoLM&#10;AkViyLFsmsdSgswCRWLIsWyax1KCzAJFYsixbJrHUoLMAkViyLFsyrGUILJAOZYt5Fg2zWMpQWaB&#10;IjHkWDbNYylBZoEiMeRYNq0VVoLMAkViyLFsWiusBJkFisSQY9mUYylBZIFyLFvIsWxQKvPrHHIs&#10;m3IsJciGIOvELeRYNuVYSpBZIOvELeRYNuVYSpBZIOvELeRYNuVYShBZoBzLFnIsm3IsJcgsUCSG&#10;HMumHEsJMgsUiSHHsinHUoLMAkViyLFsyrGUILNAkRhyLJtyLCWILFCOZQs5lk05lhJkFigSQ45l&#10;U46lBJkFisSQY9mUYylBZoEiMeRYNuVYSpBZoEgMOZZNOZYSRBYox7KFHMumHEsJMgsUiSHHsinH&#10;UoLMAkViyLFsyrGUILNAkRhyLJtyLCXILFAkhhzLphxLCSILlGPZQo5lU46lBJkFisSQY9mUYylB&#10;ZoEiMeRYNuVYSpBZoEgMOZZNOZYSZBYoEkOOZVOOpQSRBcqxbCHHsinHUoLMAkViyLFsyrGUILNA&#10;kRhyLJtyLCXILFAkhhzLphxLCTILFIkhx7Ipx1KCyALlWLaQY9mUYylBZoEiMeRYNuVYSpBZoEgM&#10;OZZNOZYSZBYoEkOOZVOOpQSZBYrEkGPZlGMpQWLBrhxLCbIGhGPZQ45lV46lBJkFcp64hxzLrhxL&#10;CTIL5DxxDzmWXTmWEmQWyHniHnIsu3IsJcgskPPEPeRYduVYShBZoBzLHnIsu3IsJcgsUCSGHMuu&#10;HEsJMgsUiSHHsivHUoLMAkViyLHsyrGUILNAkRhyLLtyLCWILFCOZQ85ll05lhJkFigSQ45lV46l&#10;BJkFisSQY9mVYylBZoEiMeRYduVYSpBZoEgMOZZdOZYSRBYox7KHHMuuHEsJMgsUiSHHsmutsBJk&#10;FigSQ45l11phJcgsUCSGHMuutcJKkFmgSAw5ll05lhJEFijHsoccyw6lMti+EmQWKBJDjmXXWmEl&#10;yCxQJIYcyw6lInMQIlE5lj3kWHYoFbEgRKJyLHvIsezKsZQgegrKsewhx7JDqcw5CDmWXTmWEmRD&#10;kL3zHnIsu3IsJcgsUCSGHMuuHEsJMgsUiSHHsivHUoLIAuVY9pBj2ZVjKUFmgSIx5Fh25VhKkFmg&#10;SAw5ll05lhJkFigSQ45lV46lBJkFisSQY9mVYylBZIFyLHvIsezKsZQgs0CRGHIsu3IsJcgsUCSG&#10;HMuuHEsJMgsUiSHHsivHUoLMAkViyLHsyrGUILJAOZY95Fh25VhKkFmgSAw5ll05lhJkFigSQ45l&#10;V46lBJkFisSQY9mVYylBZoEiMeRYduVYShBZoBzLHnIsu3IsJcgsUCSGHMuuHEsJMgsUiSHHsivH&#10;UoLMAkViyLHsyrGUILNAkRhyLLtyLCVILLgrx1KCrAHhWO4hx3JXjqUEmQWyd76HHMtdOZYSZBbI&#10;3vkecix35VhKkFkgpzj3kGO5K8dSgswCOcW5hxzLXTmWEkQWKMdyDzmWu3IsJcgsUCSGHMtdOZYS&#10;ZBYoEkOO5a4cSwkyCxSJIcdyV46lBJkFisSQY7krx1KCyALlWO4hx3JXjqUEmQWKxJBjuSvHUoLM&#10;AkViyLHclWMpQWaBIjHkWO7KsZQgs0CRGHIsd+VYShBZoBzLPeRY7sqxlCCzQJEYcix35VhKkFmg&#10;SAw5lrtyLCXILFAkhhzLXTmWEmQWKBJDjuWuHEsJIguUY7mHHMtdOZYSZBYoEkOO5a4cSwkyCxSJ&#10;IcdyV46lBJkFisSQY7krx1KCzAJFYsix3JVjKUFkgXIs95BjuSvHUoLMAkViyLHcoVQGy1OCzAJF&#10;Ysix3KFUxIIQicqx3EOO5Q6lIhaESFSO5R5yLHflWEoQPQXlWO4hx3KHUplzEHIsd+VYSpANQZEY&#10;cix35VhKkFmgSAw5lrtyLCXILFAkhhzLXTmWEkQWKMdyDzmWu3IsJcgsUCSGHMtdOZYSZBYoEkOO&#10;5a4cSwkyCxSJIcdyV46lBJkFisSQY7krx1KCyALlWO4hx3JXjqUEmQWKxJBjuSvHUoLMAkViyLHc&#10;lWMpQWaBIjHkWO7KsZQgs0CRGHIsd+VYShBZoBzLPeRY7sqxlCCzQJEYcix35VhKkFmgSAw5lrty&#10;LCXILFAkhhzLXTmWEmQWKBJDjuWuHEsJEgsO5VhKkDUgHMsRciyHciwlyCyQHcsRciyHciwlyCyQ&#10;HcsRciyHciwlyCyQvfMRciyHciwlyCyQvfMRciyHciwliCxQjuUIOZZDOZYSZBYoEkOO5VCOpQSZ&#10;BYrEkGM5lGMpQWaBIjHkWA7lWEqQWaBIDDmWQzmWEkQWKMdyhBzLoRxLCTILFIkhx3Iox1KCzAJF&#10;YsixHMqxlCCzQJEYciyHciwlyCxQJIYcy6EcSwkiC5RjOUKO5VCOpQSZBYrEkGM5lGMpQWaBIjHk&#10;WA7lWEqQWaBIDDmWQzmWEmQWKBJDjuVQjqUEkQXKsRwhx3Iox1KCzAJFYsixHMqxlCCzQJEYciyH&#10;ciwlyCxQJIYcy6EcSwkyCxSJIcdyKMdSgsgC5ViOkGM5lGMpQWaBIjHkWA7lWEqQWaBIDDmWQzmW&#10;EmQWKBJDjuVQjqUEmQWKxJBjOZRjKUFkgXIsR8ixHMqxlCCzQJEYciwHlMpgeUqQWaBIDDmWA0pF&#10;LAiRqBzLEXIsB5SKWBAiUTmWI+RYDuVYShA9BeVYjpBjOaBU5hyEHMuhHEsJsiEoEkOO5VCOpQSZ&#10;BYrEkGM5lGMpQWaBIjHkWA7lWEoQWaAcyxFyLIdyLCXILFAkhhzLoRxLCTILFIkhx3Iox1KCzAJF&#10;YsixHMqxlCCzQJEYciyHciwliCxQjuUIOZZDOZYSZBYoEkOO5VCOpQSZBYrEkGM5lGMpQWaBIjHk&#10;WA7lWEqQWaBIDDmWQzmWEiQWLG9KsjwkYRNCs9BEhkYUBI4PSWiFLBdpIkMkCgLJhyS0QpaMNJGh&#10;EgWB5UMSWiEbGJrIkImCQPMhCa2QTQxNpOhU4mV5C5kXFE7oDLkXmjihM2RfaOKEzpB/oYkTOkMG&#10;hiZO6Aw5GJo4oTNkYWjihM6Qh6GJEzpDJoYmTugMuZjlTcmYhyR7R5SOoYnUdyohQxPZThuFEzpD&#10;ToYmTugMWRmaOKEz5GVo4oTOkJmhiRM6Q26GJk7oDNkZmjihM+RnljclaB6SDJ1K0dBEik4laWgi&#10;RSeszNi/00T6ZVeihiaysyAUTugMuRqaOKEzZGto4oTOkK+hiRM6Q8aGJk7oDDmb5U1Jm4ckQ6fS&#10;NjSRolOJG5pI0QlTI+gMuRv6PPnOkL2hiRM6Q/6GJk7oDBkcmjihM+RwaOKEzpDFoYkTOkMeZ3lT&#10;IuchydCpVA5NpOhUMocmUnRqWTKaSH2nEjo0kfpOLU1GE+muSEkdmsjO0lE4oTPkdWjihM6Q2aGJ&#10;EzpDbmd5U3LnIcnQqfQOTaToVIKHJlJ0ahoNTaToVJKHJlJ0aioNTaToVKKHJlJ0KtVDE+meXcke&#10;msjYHhRO6Az5nuVNCZ+HJEOnUj40kaJTSR+aSNGptA9NpOiE55HFQcj80Ofpyx5yPzRx+rKH7A9N&#10;nHxnyP/QxMl3hgwQTZzQGXJAy5uSQA9Jhk6lgWgiRSe8j+AiZILo87TuDLkgmjihM2SDaOKEzpAP&#10;ookTOkNGiCZO6Aw5IZo4oTNkhWjihM6QF1relBh6SDJ0KjVEEyk64YIEnSE7RJ8ndIb8EE2c0Bky&#10;RDRxQmfIEdHECZ0hS0QTJ3SGPBFNnNAZMkU0cUJnyhVxfi+4KEmETo5dT02E6ORs7NRE+GXnAOPU&#10;RPhlZ5d5aiJcd7IVODURrjtZr52aCNedfFRPTYTrTjzfqYlw3Qk8T02EXNFy4opKkqHzxBUtKVe0&#10;nLiikoRWnNCZckXLiSsqSWjFCZ0pV7ScuKKShFac0JlyRcuJKypJaMUJnSlXtJy4opJkVpy4oiXl&#10;ipYTV1SS0IoTOlOuaDlxRSUJrTihM+WKlhNXVJLQihM6U65oOXFFJQmtOKEz5YqWE1dUksyKE1e0&#10;pFzRcuKKShJacUJnyhUtJ66oJKEVJ3SmXNFy4opKElpxQmfKFS0nrqgkoRUndKZc0XLiikqSWXHi&#10;ipaUK1pOXFFJQitO6Ey5ouXEFZUktOKEzpQrWk5cUUlCK07oTLmi5cQVlSS04oTOlCtaTlxRSTIr&#10;TlzRknJFy4krKkloxQmdKVe0nLiikoRWnNCZckXLiSsqSWjFCZ0pV7ScuKKShFac0JlyRcuJKypJ&#10;ZsWJK1pSrmg5cUUlCa04oTPlipYTV1SS0IoTOlOuaDlxRSUJrTihM+WKlhNXVJLQihM6U65oOXFF&#10;JcmsOHFFS8oVLSeuqCShFSd0plzRcuKKShJacUJnyhUtJ66oJKEVJ3SmXNFy4opKElpxQmfKFS0n&#10;rqgkmRUnrmiZXNEffv7xl3/89m9///1f/+XnH//26y+///Dnn779+dsPv//07fdvP/ztp29/+/bD&#10;H3/69sfq9ucf//rz73/6+Nv65w//56dvl+3GZXeM9U/17+Wyckhef/o///K/f/2vf3ko/f7DP376&#10;ttyuZOa/o5Q/ogrw86zx6y///NvUuHDx9/uR72UjJOaTU3n+3fO/f/3o4cL1Su/nu/X3t8/I9+ff&#10;/fLnv/z918dAvvr80F1vl8tHNMBlvUL0PV/Ar7/85X/98T9++S+//r9h44qNH9Gr6N229wJNzNS7&#10;SeuyrR+hUfya2smPZr9+Tajsx2f6gr3Xr7Ol0dd3e75R4+/DfaF74X8fz+hjMrht+yOglV+vRV2+&#10;P8KPX6PxsXDk11wC83nmavQ8dL/TNMGN746AphnTw4t8jrlw8MHO8OtwzEz3x4FF0/1qelufp7Df&#10;m+3bnVOFJwKvG4Y/XyZjzAcP8lP3O895XT8Hdb1u74v4T8P+Kbrmk/1P8Lndtusnzi482idr8YXP&#10;J8o/oLfdrs+ijJf1woL+qfH8u+d/P/9+XT4iXevvL59f9Off/XPrqKxW18cUZweomNgnmfFl3Bzo&#10;e5fU0cJhPNXA4EAwdX2WD3b3gvEfV7M+p5QKF8sH68pv99vX6vjlszyA+weHgyoF0cebQbmA9fO1&#10;Ov+WF/zLqKduOdHX3e777eOYi/ndjnfC/XM8FE75OBwFuiv/G68rfvB5p+D7O/V0nq/7rXyH20fw&#10;MLq4oAfsnx1DZ22VnfP+8AD2fApQVRj2+et/6iieIPkAE9HKz3A3+sTvPVcSz797/vf59zcizrvP&#10;eI7v+XdznJ9a2zPNn174QDy+jl8jW6/b54zfmHGZU57lBzVaNrY6ky+fJbwXPT/tLQ8oTXOd88dh&#10;4mUteMqUc9XRB5fJr/FEz4/NHOVz7B+jXRYyz5+vy3b5ul/l+XfP/z7//kIvTxsB1+cH9/l3s7en&#10;Fr77g3+/rNvt4xz2c045W3heJcevmdM5MrYSzzQKfs1X/vkcZ1/zp2fP3Mb+2fPOnErTTNrn8Pfl&#10;44reL8P4HH5OOdP/tWl//TSXg/ftObNciPz+Yfhsmnl8LtEvK7favm9g268Z58cy5evXlk+A/aDp&#10;5zP6TtNXrPk0jK/b8JAsth62vr+6uJevreDrMV9qCj+bfup+Derg15+G8QLPh3FdmIanV+B61XfD&#10;TmN+Iu3jCV8XvlvPj2jXev7d87/Pv7/gOD5nlpl6rsGff/ddHF3r1XhnhHlcJ6Bcr5jxvjbn17i7&#10;x3fxc+BXpvzziWx4he+/m9/vmYXRx4k16H/qfjV925/prvVrFhTDx1/Xz+jz9uvTnH6/53V9Roo0&#10;3a+e1/vXt+c7huH1P78Q9dY+vfXs6znrz6eDD/rUcp5mfQa+h5lnu7O3Zy/cofRx8s3jYp06ffwV&#10;0ecHmVty5BNw5a342EWx0GaYDxibc8qYPr98lHZ/z5H/mlPej0+g4HzeD+Pbr6/b5zqClc5XpMrr&#10;d5NBPi81Y6vEDmN+Xa442c+1O2Wu3sMMvnpmUfW5NOIr9UWbGz0z4o8kTXp+6n413RH8nV+zw/mc&#10;sf9P2rkgR67j2nZKnbbL9pn/xN7aBDZEUFRaui+6Itx5RIkkiP+P9fgmtD8QwOZH8OPwzx0zo4qV&#10;ObN5TPJbSdQCyb2ZP3S2NTOSo7O6D6AN2gSTRUtbH0vvqLd9Vjdn/pAd7E8PfjzbaPBKdGk/NgoV&#10;SFAHpPbGwn7hNk9krUxRz3xG3hdMoEibi1oWzQnmj83omU109/ZM3AuF0++ijHbc5j/8V+d8JvcX&#10;IKnDmHlO5x39V3KS/9Els07qR3Z7Y7+knvv+NsmFVf2gqscXzMFhGfuAk6Bn/r4Mr9LE6iApEf/J&#10;9AzUwSHxZzRAZnxkXiaPrWueoG0u6t1SQV8ODSyycj55nP/GeFTLg/BlI9jR5GE7kNLQyimOGC1g&#10;42JJoVQZx7AiIirlXf/H6NK+RQeesE/Uf+VasY8KXmdLCsZVpgQKRKi9NS0u92LLUuzuEw2dqw8+&#10;gV+nc+VfgFEaEVjaVX5uApD8CFolm/KBHPqFPZXngdKbbr7B9tyMBdMb7GjkdGmYd7BeW/aEVUH8&#10;NO2/EKCVJn6Y9saQRLwvDjbrMz+wquRxAZtBV4/z3xyPvfFh18nXf5+S5u/H/6DLJFp9iQVaWfF3&#10;+948C9aDGccXomkhfjyTGAFxPtvHaG71GOZXuYF/i9QvClJsX3/BgkKhND4Sw0eYJ2/4ojX5YlB9&#10;cQBml0Dzt+Dfd9l/1UnAsVLd5t2vaJx+zIxhalmPM1Gu05ntfMGK0g3OOQ4RGefS53qDO9JJM/nt&#10;4+vnA7U8T/YSd/7RZMKqO14aOTDf4oLcN5aQ6Hmf1d/jLS78Q9WwF1GzRIZOwQWD/CdrAlg24mhY&#10;HcfjLzxAaV5gKUz3qHdcuPY1/3y+4GCJbEIOmzXXcPnBnWBWKhm44rz3myePafGTFTMf0NRxE4rH&#10;XZ/aD3zcmpTcxoVwx+I6AsSU4K1wczC4LyyM7m4GD+VPjKfoExHeMki5DU/+53g6U3SfqP+KaWGr&#10;nyUKcKa/mu72i0fBgMYvubLO/w+e/JbZnwRFs/P+Q3timSEKJIF8ln1//VfsFs1I9eH5KqKtfxhO&#10;aiBvHIwcZnnlkbdHElRH2/Yrp51doifn9n/fbMGLOisBaFLlwZDqd59z0jtSl8vFbk8BDnpbutks&#10;bhBpLDP3EocvDRUWGk7Nk860BTJ4UhalKGBRaib38HlalETz+iP0cW9a3BsOdm10KWi+nF91ekVA&#10;GETm5P/kUdr7LEz8STqAtxBCB2M89LAdcNAAiMDkmVCzFPVatQ6gVVCXMtLwE1MHE8fvMqMn7BP1&#10;X7lWHLU20Q6ZX9O+uNnVvOckYbmTvRyDDyXoD2Ru/iEndiRde1o4v7tSIiAtfOrpD+96UbgKQh+8&#10;hQo/oLbN6C/08lAW68OwPOPYFyM7kPHpoZQHkAkZTQkmjbB3QJb+7rP9wmHUVaQfSMz4ic4lH/Gk&#10;LVxKjT7RG7GDZzBTQnD3sCubA+/FDm4VWHxuV2G3rv7Cakttg5ThjtOauZBYYZYQOwj9BxYItynL&#10;nMlXV2Cg8wJLP+Xo+6I+kJTWH7D2wiy6hRjwFt8x9vGF5tJNG5QWX4rw8QUj7hbIQCpPKyN7zyP6&#10;eQX1/SBGbYHg38lXCx+F6NYyz0+vzrVPdI0Y/wCW8U4hsvKjvUeMbzQOS6VPyA9vxnT035y2/Ruf&#10;6CqvhhjfjLbT8FOS0lrosuZGUQEqvEOftvMU2+7OIlFrURgMMHQrA/Kbx+bixF2+Y8m3EAMt58sy&#10;C3sjL2WpD4NjxTHOi5phATcBaqFz39gtqGzG+ynvSvPNtiM4Axkd2NJA1heUeHtaHCaWBlI4Ohhh&#10;j/8MZDR5gXQ6+Ut0WnZ7qb0r3cPeVSzKn0qIPPDRAjSphxeyiPMD6xY5kRv1MP/18H/fjpF8frHP&#10;9+YzvmH15B6c6FNBVJ+ev3pNWR8UySr4Pd7FD/dRZQZXWyHvANdK8j3ekHsnDq1m29DEB20LsJNy&#10;Hsi5E8UHTWV+7fnFW/Dq7BINmcc5p+RZINktsvigc6L8eAEdOeEaLrzwnJT/9QCeyQb/qqKZhi0B&#10;X5/cgiubPb/QHOBV+S4SoJMGvgaUpxQRB1c7ZsZbVutGgwaf7xIHGMNVe96z4tCNKHmMguiFER0J&#10;qXfMjMfHDAxkVYD8/sx4OuxbO0i6Pg3uSNjFYaBILsFMrmlEcPrx8MXenhkf2cus85NZwod0zIxP&#10;taBNo+AuGV+/nNXBH1HzHpzzL7q6V/3FmcZJHTPDTksDOXF8sO+TXJDY8xe4XdR7A8NwW+DEzneh&#10;kq6uEWnl0wlOIifZUuZYGJRhLolDY7ozt2FzX0dwqBdoUckaX9iDXT99wXLL2/110skI4lLP5IUh&#10;I8ONeoueX3hjSm4DWSmk4EhtCm787eCBHGcQYH/8UUk0X5gCR1bo33v+QbjVQWLZdJlDjiqsulQ+&#10;VPbOaJASh8/ymapJ8oiU3DxnMjKCIo89KyJVj61OHo9xLx4LQzTeF7OyR39LQWaDr6YlESP6Ln+D&#10;XD4Li/tGSS4/rVI7HlAVmpAvEMUFh6rdD5J5FR8cnESW14IG39jlLCYfc1gPuCfssqzir1+Uv36Q&#10;3/j9Lco2zlyYGtZ3zixP1gNoKzxtvo17enFlUUHCLbK5Z6g57w6oc1YOZ72tRjUPoI3TQsbCgBc5&#10;gEvoAo+ssrn8WHlqjarw7BYHfON82HISWbe16lOshmyB+TEH2RGQQM6R4gqel2bV57Juktzriyxd&#10;W2co+hkxgf94nP/W+H//Km+5MvPejEfXyYoVeDuOGZ+Ev+u//j74bX7Y4OdxfTd+C3eE4wLygi8k&#10;QMCvrPXNkcoDaRuUBT7CFqXUWEPYISKBaJtWGzQm2OGSYzzTzygEg+KzfAQnP8/rm4MtdrUhXSjE&#10;68ZYesYVUMlLsJCasZDANwpu9qBQxEB+n1nufP/+/K/s54eckPDAZ0Vhzkz25/XJv2Q4Zxb988GW&#10;Syw95P7YoD5IfJ7ppyiGg70A4ubMG7FEwKL2fC3xjOOJ1YQevm0UEk09ahU8zn9r/LRGWdfmtx63&#10;pR0kKg5TAw1O24/rB99XiY/dzv658PODk+Zwddg39RfCaFBqSCZQcNUiwCMbDV9w5UV1Jxz3ZU50&#10;uH9OM3vvhpGyKBzBRZj+kQgAY8CX7DXi9AtrbeJ3e5hyyVnF1E7OJ8QxWUoG+Vll/EWs1s6w08KZ&#10;f9rZdmYGHxHSjaKL7emcPBzQMORGm78IEadJkORI8Pr+aQpNbHUcDpuiEOzcYuzY2RnMPB6jUVZ0&#10;FGd58JSbewYTSquDQyz6ESy4kmjwXmGi9D1zVpY4eKvQmu/vmQvEK33n7Dl7gd3SAweCE8nXwcyc&#10;EMtAulw+5jAsG/vJLhiMweaysA+hVuhkE0au478wcZMpIjB+w+07je+zJZ0oqSwLuj8+sR3C61fH&#10;xb1jJdc+IfsA2vEYe8uniV956i/7t21BHgwqRkKF2phukuPEwKwx0PBndFGPTBTB5ts4T65O89Kj&#10;haFUBIRkOxDxyg1EXOE7y/QomqLEyYEcn4P/BmRRt4rpMRx2lOjmYW9dVEdlCWePSybfvVobTi3q&#10;OxIcwpaTi8qzxuLW8ecw2DJel4g4fZjv52lMyHUaT8uKPL3tet7snhY9ytsa5EL+/nHh2OXuabME&#10;svgNcozfH80HuQQVnv3Am1vw9S78N6GFDfhtNKeg4KsavXjc9W4+ya6z41RJ2eGvAHBXm8GII5Ur&#10;9yKT2mzKc/lvrO2TxTuLAE/S68HSVEpUyX0IgYypvVmb3pCRP45m7OYvQP9iTdf4kbQQWoM3seNJ&#10;2IDcIeu3lAfW2CmPv6s2B9a7ZDTyGNeW31bGggHY5+q/fNBIJ+tIcqP28Dqxuk+5mgMzsUYjaGBu&#10;SLUZaJUWJWOVGLfTkbx3z6kgRvJB3uIrC6NYx7f9EaD0LB633xkEYgaBN1QmwySiFpBDEU051Lkf&#10;54gj7IFvgXd/PxwJwLDlX5+ZaDrBXKNUGo4HTK9wtO/ymgDhDJ/Oa+KAkGEJ3ksCxENo1xLxmaPm&#10;0PD13zg/LB/kQq6fyCou1QXFL0XQ5yfqbkpsPCgHEz6W1neZJI/v1aoqVmVmVRpimINyawY8MWWi&#10;3WQ9JYJtZINp4g3M1faJ+hbRC44jYsXVhc3D/DfXxxmbg1GAiZa7QqQpB36JdwwLpQM3/ETYf7nG&#10;GSJc0l4+YYF2TzE1+XfbTfUt5unRJtRKIVraUtiFRuVG0B+qluomE75NdAhzA9zgZoZ9ov4rpx06&#10;eb6KYd1jQ1g5VVpFOAWXtfbjI+xPcXk82K08F2ZQYE6v15VZZ5er0mkCk2ta9ETn4nwglV57zNnu&#10;Foy03o7xiKrS9kPg1vSGnaKq+nm38CpHKYDTdNdfQ6LttIhG0wmOWKUozR9m9xbMqgpbzlYlWz5b&#10;kPEigasjPt51KV4hHlDb/uDk+OorJWKrI61ffzZcuYk+a8rHSwz6q/6bGHm1YQ/bQxgYWnRtYMix&#10;+ylr74Vf8iPbe/TwYKnTRtVJOGPJdb8UGPRt21YB9i7DMbgrMqCit4r+9v31XwEiEoNLp/3EYAnC&#10;M30QjigdEcuNTJUZ2+RQMSw+6Q7wIJUauV3xiGFjLR/G8rQVJZumITley2/rQsT//gskR8Pr++u/&#10;crdoIuaMx6u1W/ixfTafBJVC466nyDUT/PH03rRkVNhw2OwWgXbs5wRkVHkT/NOzxR9mxZZSye+e&#10;YwqzQ+YGwhGXV/bHxEko08eP46cYwePprd3K2+X+BhjvqoWfPgw78f1XCCKQpp08YQJSdkwFMLDx&#10;9N60o7wuX0Wd6/mMjS+d6XacSr4LNYVwujetnI5eMQH3HpAm0lYRikPAGKXIzpZmHLwVD8oDqafQ&#10;eMnpF0ZIAyNp4mBNfpgj6H0RKO2rRifkgaCq6oBu7RYbFg6XH+b0IhnX+5EO53iMStpejW7x3/yY&#10;wx0mzr1pkfDGZCp+l4KueVFnjUZuJnMpoitH2UtnEP1XsIvPX1FB7HYzrbaTJ7+ZFheTfVCH1XVr&#10;t18kRTk4gg9nschICquCPvX2WNQs3EYuFMEAIpR9+2xnxRBn0H8LZY6EnTz5UpV88uSeVI4M2tB0&#10;9VnTaCx3Uzx/faiQJdAf0gl0AUQe5r85/GprHrY7wg4t9L9GJ+8h3WisDOdbR4g/9R1uoJfY9bLB&#10;K3zN5vhPEXYmsTIafEjknWNnJDoTYum+ZNC1HNG0FyR2fBtzEKW/jhigBcAjZo6P4lDxTaRvdqOp&#10;RV3Zi/00r21hYlMk+QdPeqEQE7bLhR8WpzEkEElv2LzVG+e6s3U8hpIBR+rI2RH5bnW4yrw60gJw&#10;m/+1Oiw/K5FCDrkNgz17VR0yuSepGMl7X/9R6NdNZBIdcfcHK4P3otU1g4THJAD6MdbZA0nEu9z3&#10;F2iFEwa5s3waz1aKdOQUGlYTCtgIrNtvgylVu9B32X95z99qADEQGgbMp5eZcV2l+c35kd/aaJ8c&#10;Sd72nme86XP1X54ZlK9Vw+l79I9kGUyvpDQQBofdTBCyQ7HKgxC5PJjIbp5wn6v/8sx4xR1FVk5f&#10;t6NRqVAz/GmIrdsnOJ6/0PdzZtw6F8U0xrScE/8gXli/JaRcMPI0HmdGjSdtzjjvcf5b3ycwnnIW&#10;TTOz0CZBcAEJuInfwvfQA1RAgiYEfozwWo8II8K6ClqYUvvuKkFKx8MDmPBAHEeFgzkaqcHgnRkS&#10;eBn+qOMxgrboBUnwQLXmbKEWf1op6N2LjLJNDtlYGAQxEuMn1Rta4+z8NgZbxBpvCTTepZLe7yrP&#10;vPH4hQnAwZqri8dUG5jK0ZjDE3ZzZhmDfpc3OdS2qcb4yE1bH8N+EiSKpYJnt88Z9IJ7BzhRk1V0&#10;N8+sHijmbOCAar7aY9JzvWesK8Iz+5kvXalk1ZCAkzAnBK2ysVj7Idm2lPGFcWBujo/kp6v/fBZv&#10;QQJUdZXh0in87I/JRvOsfa7+KymZ6mKkjyFGqmTnyETZHdEDE9GQOhKJN6Xdz1dAokczz5+21Dw2&#10;9cfCGkge7rm9uwHnH4dxccYdvm80DHgRkixhjiaGtnELS/Biu2yD4BJyox8GqTHOClKkhPBUw24c&#10;0u5cQzAEfeMCu5v+n1iCheJ8pKHh4BtphENBaNo/ykJQZXt7zGpK9mI1V/RxgdhuZtxFJOYlg0Q8&#10;LsEu3A+oSfkYhaJn7XwQdoMD52P8tiFx7nExovkiNBk7mMajtKhtCnimuYhKyqc7tElmQazk2/+9&#10;vi8cFItcVfZ8AVKptz4jj+sQMw1/UwTslZ6FCIWK7smFsjaqhtpGSK5I3QZ1T5ntiY19rv7LM8/0&#10;TyCie45Q7HH9GQh4rLp3m8fgsyUUlmXRQZ+r//LM5Hykh06uCQLcC8odbO0/rJkIgh7MhYZFJRuZ&#10;94lcVU1/5pFtWeJECwQwv18DnDUzc7HtwAuc0aro4TDuYSTqn+TwwMhf3CvLphr9YzmG4DxmvuI6&#10;Hb5v+JZqVA1zRb+Ljg/pZjz1KdEuK71PL9LQjoZuHue/x/iiVxVchrYEdDzOfz0eAKYDWPH4I5Do&#10;ce928wN7SOz7JvwGh4qTuN4NPsmMESlRgRT8fKNm23Iw9KhaI5In7oWsY8Hf4QiJanAyQlKPiRpb&#10;c4Xn4+LZWx5eQcIFfyjczlhGUp+xzOP8dxqfmjmsAkV8UNME944j9RZqs/HxjOqcPWZTssAismNn&#10;8NcM9E0UfI8SPlF5rGdhjZ2UVxQ9kyjFH6k2HzOTIFHUX0Lj5swAB7kbUoEYcNDA8WlUSCMVBd3K&#10;EJl5Ld5zB3oRGrxtDOrw7b8MbajfeKR0uIXjkYeIyBkLo06XZi6dIZJSV7VlJE4Cv/t8R8WlTi7g&#10;Cvl/8W7tmS1XR1Xggaxrewarq2IJOXXVIGG7Z9x/ihYNhyNml+q+Z3Di9ZLEj8engDz8DsHopAjy&#10;Iy6gvdCCZGl5ven9UhENj/PfPBehmu1S0krQdRKyHue/Hq+6BO8Jlaxifx7nvx5PdkUiMx5bNDHL&#10;Z4/bQg5l3LIV641UvA45nOocWkAOiylV0DpSWuzK+hmARTArFraTUl5BrvR/FPgS1si3SPQ2r/I4&#10;//V4fFxJLLivuQbSHNjj/LfGyx2X3/8WRr+HNOEOhUpiPbhPS9b6u3vIoSQ5hnDU2R6gocwS0ouP&#10;YmKuqapoWMlb8N0QD7tP4XAEOZry05A4muuE7XjEpixYogw9eQr3gYqC422Q9ioX1XsPmPIWeJAw&#10;xeeiaqI4aY/zX48HGR0lwSY47qn3OP+t8UcBE6rloWl5nP96PI4oe5Y+4RZlpXjc7sywAdTsP/dO&#10;YAKsmiEHmqlnxjgzOr3SDqs/Rs8wf0OrUtbf39iONCYamimSKhn+w2f2+pW94EUgtGIRf8hYtBoY&#10;Su4MRgNRt6UjYsjSiZ3RuoN/7TF1gMQF8jFu6ovkIMM2z0DGTOp5qEjKfU14eJz/5ni06/85SN9q&#10;Oz1ue2YqMUn5Hw01mssVVKQWP8GF3qXuKPORIpJwcOXO0OMehM1IcaO20p9WtHGBKaqzk32UXdXj&#10;0mAPwYikUhr7Uhab0Om77L8SUmiClfJ77uYhNl1puqNuuINEOmctjJzksg77XP2XZ4ah16rV87L5&#10;eSg8ISBtcJKRHkLPTI9UWNK/UlwoBl6cvc/Vf+XMOIiqUfyoD++bIs9Y/SeCNslEihynmpnqOjz3&#10;foz7f7x90tWMaZ4T3d7rhemkV2uitXX8XMOOyC8Pr8f5r79P1aazSdGHCEy8pxAaYUCbuQuchK8/&#10;KIomIqW5kEpJLvkf30fSOdyO2Eg3yLTf7cnQKrJaLMHKlTU8kxjsSoZDnAxumwBKnUyTN9iCFxrl&#10;Arn/fr9Lm6H8XC6U4LUe578J6VGfMctEn7/H7XaGAkx6n9UbSeGGcywWGs7jUKBkcSpxhYraPoeI&#10;v067288MV8IVFO+e0lY+/kflfOld6uDauJrUO8Vq4m3wqvLo+1z9V0CKd5nZq8aq6adJWgIze2Gg&#10;YI+r8xh1zW/joXhA4USL+LTfJdLQSZhaWLILvKlKmjEeEVinpa8fV3rEicK3e6Ytljw/A150FNGh&#10;ThjMQ/Ar0UBlBgu0iXxXXwEShOl1nrjY5+q/Etpcg1etaJSk2mUIGjcmuGfGzF1BAr+xBDri7/f2&#10;LFW58oxR85dgFRV5VX9G4R81Ng0k+ALUDm1ADA+y7l4P+uu7NHXlbiERV9sBZijYkPI4/z3GH3Yu&#10;TOZk4/TZ/NZsPMs67lSr0HGqhtKFfxaYkgnphmMRSvMa+1z9l2eeI3zYmT05i8AzilU67cCo3H5h&#10;MOxCnY4FU2wHefhuwZRczTxH/K7YEX/Yjcp/L9fC7EU37Pc7Q9kpf8UmjWAOEiLYw7g8dqZMgaAv&#10;BSIzPfkennIcKooZUCGSnxlG9Wn8Xr7zGdkFuXTSVUsPe9/RnFF9tjDd7hmtjGOImclzWfL0UTYJ&#10;YwUJ4J9S7lOjkNnvj673pFZdaeVw+JwZGyz8yseedV9buuXkde/tA9G1CZzmwpQXdMX9r+OPuNQU&#10;aRgw/4ckKRvj0qdJzzRXX73+EacIh9WkORi7klL+HP/G46rgRhbZUAOjlIs80+vV4d8x9sJE/rT4&#10;cUBgI+X+2Vjwxmk3W3zh0OTLDaiR0QLuzFIEOezm9KifLGJ9jH4WrJ7HdNgZiHyPRkgqUb+knJl1&#10;NA2MxE3ygurTUrzbwhQCtP+VhV3F1ZYT5K1/abey3ukUPM5/feLbNf4NU0qSamdeW1ECqKbEqty4&#10;UmrazsBdl8WqnI0SpcSUfn7vcI0arzSM5dBTb6yQc9e4hhcZK3IsiTeER/GG4eG/hgupBMjBGh/E&#10;PMHlPB6G7/E02TSeeFzf2zHL8RZ4CEwbbsK/66Pg5qLJUsFE5DLnxHP7wBuFbDo4g/r8LXlLzIsq&#10;n58mFrSoIcphcM4MURNZ+gHNvsv+y3smS8zxYpX5hz/mwB0KsxwSpn5jVXRJ3+HitFiYMrTLe9Hn&#10;6r88Mx5jx0IBltTWBm087BYs/D/1QO6PiUkaqcnOLF9an8vn7TmJk/iMkEbJAyY86m/XW0QhTV8E&#10;+xb9Ewvwv8wqQ1lkKQvawHsdvG5cv8/Vf3lmpUvlLlFJdEtoAwI2jtkhiurS4w66krcoTgdhI8Z6&#10;Hy/whFsDQqHIDLADLzA0fPCqjF/3jAHrTCxKc7Ip200+PeU/EALkkPqesdbTqiNtjXBzxwusLYgp&#10;9wxjK6nU4dt/JbRxM1RqBd5TlJk2MxRPiCI+DcWhRi2Pj8QhMiVQbLfQXjCShOCKrvFR1K98y+P8&#10;1xiBHHK+F2bkT3Frj9vubM4poTFK9jo5TnM+Lvyz3Qsnjl6xcIIV6C7bne1nxupxhpl6unVfGCh6&#10;5NGQ2Sj3U0PwKQuHjndHEnyfq/8ypLBwLO8xINMuOvZMmqIZH2J6NYBIlyVclJxt1u76XP2XZybn&#10;2oiCVJAnum2KXZqb0/Aik3qPhbFqZy3c1zQY6dtFpO+xtwWP9ivFmiJSE6oB+vcK/pm9A8LF5Kfu&#10;lst38m1YRCgWN6kc9dnZg/i+QP0OI5KJzDTR8+gG0h83gSjtO3fbd9l/+XTkFLNuAIdYGMi/SSCC&#10;nSqDboc3rRvV7lEuOKWuJUxxXOE365/GMC6RRtAZZbzNPMlLlFV8Aw/2rO4XuedvzOvFnEeC2TlD&#10;aIeQ7EKFs5jBe33P5kamA5/ADmZUZgXbmWStOZbPBRP1ZYsMRhhrnMbvTxO31FdEXVS/gr+mAw26&#10;zs4ieCb55ipM0EHM0jGNQ77ew2DUIXdxGMWCPQ6mq2Qq2RNn4dK4Dpf5kWtHAokKrQM6fZf9V0Jq&#10;TvUigLeUqvDpI09Pnf1DES3+on5jls0tT6jP1X955inHT+3hFhsK/4WbuKk1KtGAdhgoXJVBRPg1&#10;b1u7CW0cl+ap2JrqlDwTB24v+ngEsqnf/bpnlXz4MdrMhba43zMJLlaBKctVrKPNPBXYbDJBqeJC&#10;88qFPcxBUzeoSq1BS+jhb5WHvaz9/YeAhsDnhdGMu3K7dZPC6wGPbAUxcsItn549WThkF7lAKRWR&#10;pNizomixsHvnPPn3iMvwbmdFeCgIs45P0zPoXLdweDXhWSOD7jZVUa9ZvSLlzF10bQIoVY7KstRY&#10;bIY2DU/q7gAS8rOH7L094zqpijcSM6CS/mlo3PFC2BmT98cwtcxVkn8/b/y6OTPqXFKVqjxI+lk+&#10;TawhDpLHzLw8Vgp7UBWP3Zbk5sx0IUvtjNAB/tYFnJRyVNEcYePlMJSl7xoTqPNRnhNan+5qk84j&#10;0QG8+54JKrnDAb1M8H0vj1mY9zw3f+m8Y5FthHxIsMg5aadX3kaP89/ks4Sb7VtDbjqYAmQ9rs+W&#10;b8kVnx5JAtZ0Eek7w6NfN7Adlc0lF+YeTG96Ge1nxsOa1iKxcihpmVmxx9w+KQ7poDhmhjs7yoIA&#10;OSoI+1zeu3eLrDdZ4Jg4KjE8zn89nuQYFJtx7rQf0YzBGzzOf2s8SmmeNOPVVeH9eEImBYOKCU5n&#10;tn5fN0snHkJmR3sVj+u796rkOEsGuEkmw8leTZ84CTqLNezFnNLFIgEDoHdho+5nRt8xnzkXXoNw&#10;RABNVuRbLmJSDMJFf6ziybWibKO9q1LNxnrbY9ewF3apmji9IIJHdqO6yaUU1jS1gwOLEwpcJkCX&#10;ZH3OiZT96cj4kVF5c+bGpVRf1ffcGKDymvtj1JSqvudYQn7fnBkfVjrC2T3yZIE2VGcUomEO1Npn&#10;Bkaps3BsnPNY982ZlftqcPL2a9kUXmYXd+L3yabjxznjfwUzgq+jm0Zk4ebMRNVNu5u02lHimbhN&#10;Zc/q+WllpTC3sATuzayosJMUME8wdRs4dVunhRUpn5jg/TG5Y+n5R9/hNq3x+ObMYKeFO1mnS9tW&#10;OFIVU8IyXB5Q0KZEHLIb0IYfUehibtp5R/+VPAxvqowSnRTBZVobLJvCz2anBLHFZNQ1s9T3pOdR&#10;Uf0E2gScdH10zLwpVcHdajOZdIU1QouHhbyHeLtl7vdd9l+55y+g7bgXvnwZKzMPw89AjkN+Wn7b&#10;Tu7gugoox7qPAO69c25WFypzyL0DnLPNBsEu9DxXdel2y4pZ9l32X94z9FzwQtos5wy+VjEUiWtL&#10;3xLMWOzrPCtC48n1b+4Zk9ohL6rcgV6HNgho5JU/I5jUARKkpA+DkA5ant6+OfPsFSAKtBCsNB1j&#10;GN7O5Xpe3KGY7okGeOZUZHB7ZiR7BQM23uu5oFHFOwujwbcHhgaG0fRWLP7+zJO/k7KBtZgcN5Ar&#10;B/DW69bhdhgthkRaNvR5f+bZ64kvb9F4OfdyMg5P6zIzvMV1gyPy+WRm5JwdlFw8cHKNcgImWN3A&#10;siBgixV+Ezfbn7M1waQn3MJKMRpcAGo68ok8zn9r/BSw5FxOGu+Waue8BtI3sgaiiKM91p04nVO1&#10;x8rnvYDpm7wKso2ch0AmS3q3oL7raDKFXPZoCS5FNYaH/xouGh95+OJKf4/XipLvjxWtnsw3sXFu&#10;tVbsbJwZdHD4+Y7dbE+BaJ8LfVBBEexdRs7pCIrOLRxsTmaQcnhBUwtcLt/yOP81HHWvWEol1FUJ&#10;7aBcj9vuTBfEY3cEFiOQVzd3e4znv2XZS6OsLI4jUn7izV6BVzrlONBxgitolpW+G0/GyinKtoxv&#10;kKv4PavyuC0klPrtEBT6wccSamgfpTDgTUbKOGNHfPpcXkFCAnx0lQJ4JSftAok3uIwCg1ROXCbg&#10;VPnhBy4vs/3DkijsRz39o26Dai0i1kUtcKwVo07fRw9NDMQBLCrtGHgaT+gzKV8ZFxHvms7pNP6I&#10;2BDMODQBj+uwNrZhfdWqCNG+uvYhH7Ifb2gXpfzXussb2r2Y+VgvPrPVXp3Biwa+RgZmcUkR25Wl&#10;7L17t9T6ceN90DOmAp7fP84ACjbXQHKeIt4XO0NWm2uIo61hufkxQquzS4S/+4sL6zNF+MQ19jOj&#10;IDsxjE4tyQsOeah4YS7sk2qodWFXNNPnekN1GLJu4AyvpBbdltZBdf1bpnSiMVZBSG4nWUDnUusm&#10;dfz9Y7papMw73r4HMXxxx7sw6UXVbDNTK/bq5NEeF0DvzjxtimymxVXeFoZW1pv44TKY1l10e3dm&#10;clGScxH8SKyeoH18WjWvSw4eN7npfsCUiWD3g9jujB+EwYhZL+dMNoCVlyij62iADEqLQ+ktlVnX&#10;car/MoZhMZgyNkouSUF2QpFk4OSwAyRC5twzxgnehuQbfa7+q2bG9M9Nkamx1pzgijsew8kWHz5Q&#10;cPSAeAm6uymqz9V/eWZcBHZObHI7qOCDv8RBHslex55JEKvkJfb8JG9BRbtOG9mkyhCLpUQ7ZubW&#10;QAoQOxrgzbDng8RgcpnuQ5tDrpxdgjb/LRn7c34p+VNZpFd7xmpxjTfxOqUAPZi5v5uVh9On4fqJ&#10;QvgaZBzNuI2YAS0TJJX1dI+eEWlKpxsUSWQPVtI/jYOhDlKdIxcrCH+i0YCj0N2nIRM7TvVfiWFz&#10;Pu6R83TsGe+YyUYTRyh7enzox7QQkWjazbzIcHCrak447bSjgZTH+a+pYB1vbPK47c5wyTi0pi7d&#10;kE+DqUptDNMj8al21kjrKb8g6Od0RTkolsZ/JEe6CScVQqSiLgsjF8y+Oy4my2729/CI80FzDzzC&#10;o0Wcqu95YoKqrF1FJeHw0pVkuOxPcw9tcl3t0fkitW61IEkJspNrJ5FkrFpsSFX0Cfe5+i9jh4xk&#10;S7Oy4I+D5GMWORSN4Z/sIJkfA+0AyU1oTzNrf0tuF7kwx8xAZ8ngpGrPoQ0kOHr7E2hjAFvMIlFo&#10;+rFsanoMAS8ZVrP8Jx2b1lt6++6eD92BZOHMO52gPamPqKpL0tmsPTTtsp/stX5KyTBh8oHgaFSZ&#10;o8LKD+3UPCGwg/FORWO8Kk5ipx7lv8foJB9GHzlvHvVmXRTYpBmFY0L9OWKeY119hzmfVKAQGXBZ&#10;zmw+RYxl5y/hiVtqU8g+c4IS8frsznXrBAllqTRXogZHTfYE8/nBl+CaAV48isEA6qHUvXiTEv3j&#10;iq6+M8Mqd0gibCYJSDxWxMij/NejSeQKlyPV4aS1vj8tVvMdyXiMPp/W+u1p9aTLrZjQd+H1oNgF&#10;W0K9X8HxFpDT+ZDa+0DPbceuewQ7ToDDwd9RCbIIqs5nxkHcjN5h39kCFW0w7MkfQv1oEW/pgzzz&#10;vKWN0YcO7W9e0wfpU3J/COtUx1Y1I3/QB65IuOZ4i7rtrvaQyUzkLh/qLsMGKJJ0YajxJhlj4+E9&#10;+lDGaX4WysKmBSIFYigRCTGIR9nIfU4CqmkCwzuueowaVuYAhIYCh7XKv+CPKp0aKKPVXOHtaU04&#10;OK/HK+h44fUA8di9OrosG5Q2EgwANFhuMiCUpKSVPyDuuWM2InxE0eMdVHmid30/b/AJzpnGINn2&#10;mbD1Rg6QnUQ4P2aiouPkh1zWxd5TESKTSlnny7p23eBkiwRpoukoI3HCG/VySdap3NxwHBqpSPZR&#10;b7gBORyzbCtm6+fTfyX81KUn58ROWvsCgI55lPLTdVzFQMlzfsPLd3OqsDZjity8pevqpn2S9Yxe&#10;PbaCyFp6pBFndnMWGSzFgfss/VdipdLXY5/EtdOONfgoEHH7AzLNFcyZF4T7E0Yo2I5r4h7wAVxJ&#10;WLV6kzaTfKV9lsh2kjohbOLU/eEIfo03YXZBQ/d4D/HK9O4p8LAcGV4G+Jg+q74LKChtUnRNWw0y&#10;vuPde7PKoPSHUek43RmCsigCgpKAS1gdr2+1uof+M1H6NG0nLwhA8fXYidQ4n4qHbXFAcSevQ8fc&#10;t889HbbmSKlR+nXbw3AvjwkJZApFeXpa5W5ajFq35mOCpecnsX77PLHkOOt5UqSxnWzkdYpOb885&#10;XOmxWsIGXQtT9UqQAioP9b5NPgFMh0x4LztO3trn9FkEi3jrBL9pK7TSoOVNe3gAAbs34+2nOX20&#10;QdBk2diLjQsry/14x6P816MrgYdU0cPJ4FHbc9NtuoFi0j26GoWVh18oASxFv+0HMkvkJCM+FeTT&#10;fnZzvmYkHJU983dJpnbnGt0Pm9pTcTFFGXLBauJ0YYd6y8kXCShnsyLF53XPQeCYh/lvDqdBAnUu&#10;QXcy41yl72H+6+GI+0Q1st8zreXylMirLnsW/qQozdvFIOmwDrUYAoMkDf4xGjqMUzk447SU7XFQ&#10;qJu0S1MnNRiZUFo33KekIn1UjT/bw4O918N7KKAkhDhGkjUzE7LOmLRV+0gwJ4iqt0nR/FNUwcGo&#10;UrvPMECY49U6qZq2PaWqsbEpctSUup1IgRn6ZFo8NRYciOXONEByd8MkuxyG3eE/Cx010brPkl/t&#10;VezLxqvE353IpUL1RU60p7o4PdGuI1D/leQwibqdiJmom5Gw/hmhZs7wTAAxVcm93bSTKD3vFjM9&#10;tV7dIH8I2r6/hewnTtREuof1l82JJqiftQRyczHeAsfOGoYcfkajh6oL6dZpvu50ookYz+rUpMI9&#10;1NJA5Uwp2Sh/tHrJiA38WI7JGQ0QCklrT7XRyTFzVnJx+6Y43ajHatEQ9P1U636rzMt1FYdGWod6&#10;J8z7VGuHfHjtKdrhEUFiqVHCFPW/6BowhXRvzB2ZWPEmpVFPuCfxedWUaU72tOY+AYTUuhV6X5JK&#10;L6zQvrM3ViwKZDbxxDxVUAAgImcOr4hpLqiMmmtHoNp4j/Jfjx4hP+2LLHnFBeLrHuW/29HnetjL&#10;HDrsDhTcAT9omxT+P3bxheMsfR5yIKPAvFsXo+nznV/HV/VexaHIRGk82jMeSrke3377H9Qa/gdC&#10;A3nh6qRVdAgR7kYhym//07VC/dv91AOqJPwxR76zVjaSkMu1weOhmm0QMuKDlto4t3y9ENnIqvWJ&#10;2fos/VfOiV8w9TYs9aX3IwUrrjtkhiWFFbKhNUwsCJqOKpBbes90j6Wuge3qNj5usp7jsypHa2oP&#10;vhjXG2JZqCnS3X2i4PPd+CwqZE96JVcUKTwe0gZsKTdQuCXDJyRkUlq9nbOfPunhymIe1IRHt2Lp&#10;HuW/cQYUfznFAhNR+aJ/4wr9FZH1uWRaEHYw4V7K6RXU7uqFOt2m8QAASS7e7meHK6SxUfoSMKTU&#10;tatSSrhI3qfuV+FuNH5iIqq+XfAgkSUv1rqFK/TGdAvBce1C2yeOIZuGG+RlGg5rzKm2pPt99pMg&#10;b/AJjf/Bba55OQo7VxGPtalSuPjnwct38GdDyBC/RXWKTs4g5n5e97ql2k83LrSHL7W/G5wO5l65&#10;iH2WBRZo91kqjb2QDOea36kYIXdEun716fM3+0zJe5ClhgJOz84HEBQ0XIslq8d7C05zb6F9rnQh&#10;epIZpDSk1Phh0LRZbWDCQk5fE6FO+R9nGEJy6cAhzSZvhj/hsPebO1TjhjwxYhLBzK5heNwfy9Lu&#10;9Ukhmcb3BmKYIiLnJauxb/p/8LWgLbeHE/+WQBlv/rEfeD5h2nEomO9Icn3wcj+wcsuzkXfmyLFh&#10;tMMJzpIrGmIGqoJ7lJwkRnYbDyWshqvdBEChtrMGv3Rn9iCAv/Yjvh/nA+GDVO/3o6tWc3pd1r7u&#10;x/tKrg6ieSdwqUDga1jBB7w1evqXR8ff3MKKQGZaSiAukqMdL4aVWe5Zdis9J3kjlwuWfOqz9F+5&#10;q0kGqGSm49tx77JuROg8aJYB1/i2nZN8D2hxcC/QOORjHTthv9zKmQCQkb4sZVDUHZyg5aiaDYzZ&#10;btAsKomnhysgkjtF7PaDIJNDfsxA0kc/N0QQTa3yIa6xBmD0W7dxHXxvv5/tnOg/afYRFM6KbsNQ&#10;yaUG8JkR0/rafE+FWN5hn6X/Su6n5jEJSby9/VIC+jdR6hL7HM0OZuQlI9ruT5WZFu30WUwbORvl&#10;k5Ym9Hw8Uee1NCYzQB7tsRYiI0prikN8L47VCheJHK8pIaMdlUKcarWhU4ZKpaxNwkRXHZFrn0+J&#10;hey1k77f2CfoyWrzVRTvxTGIAFN98ZgWPYwVtGl1gEFKiCa6/edO+0T9V01LpaM/jEN4+TCYmroh&#10;dzaApm3aX5xnjrgQCn6QZ4lrQKH7BPJIJ5r3gz8ej2Q8FdIs016ca9/fG8QgRO9CTxLcWMYtvICh&#10;utN5vWVSw70Kww0wcjy96TA3P4DE8ZDTeXKZhbqW2peMCdMPB9OnGlYSqO9+iRccXZWNA2NYUKhE&#10;J8HZYZY4gYroxhJsOcTIsVMV9AZV1Wamh1vI9lnenAxBEdjSWDSHXEbMHxSrdi5ZXofnLei8loSG&#10;DOePT6J+Dd3meMjZOBNKOQH36QaQ4nccn+XsOz+Xo5VMs3hoBKs56WDggjLa2AZ7uXcuahKUng2i&#10;rHDvmWbUPzwZOuey8CXEi8ucyJcql8hyLpuUBtzNeGfyuIFtZ4aSw8mVaI29oCe1Zm4rSHT+wsDu&#10;K0j8I1Sn1DKh7hn/hOiZJ4rW0NkkxfLow/Hi6BUdhN0n6fJFyc3pucJloYqKeMej/DeWxqUaTr4i&#10;yHB4Kjyqz5TvsEin1OrKqEbEKvp3ty5dD9Pgi7OI/za2Q+D5ykexm1Pd7/xZOE5nDVzwXp0USi4a&#10;Pbnji94LMWdJv1voqUbuqZqeJaPawjkkA/9AJ55wV16uJBfd5vFAFyFWZVNILLi7J3RLosNaJ5mJ&#10;axmlK/YJS0ba7HBlB1tV0TtRGYYSdesGH00VnHFOPZsabUz7pPEEUaExpwjnwnexm5MOkoSw801h&#10;RfusGqIFpydsvfRHobGDy8aJsh9ZUn2W/ivwVs1Tk9FDvkSE2pwQtJvvQOZhlhkISs9xWxXYX2Df&#10;LRwigdbth7l3XqrtBD5VF/juPvhfxyFizehmASEMzAewJe6oy+PEbdSVsscbQC8n9EE0iiXPC8Jy&#10;TAgBWgSuHp72ad4QUMXB6Vtz4VV5SQDveJT/ejSmdhwtrs5zR6jduXFsblei5tM9Cw10LWcT2eed&#10;3+AlVcL/gASiJgJXf+yH+C7FP/EOiVbhwL7cD1E+Jxcf9so0ercfakidbSYXWFRGG9UornXK4YgM&#10;NX8S2S8QaOAEvv3y0/RZ+q/EfTU/DAVUTt+eW4+IwbESn9VFfQthYK4EDKm6y9spTjDczqlEjvws&#10;Wl8vUiCe7XrSuE9txkMgoFQ6nRumHGi6xcPtnOj0KPXxpuR1+yyadyIfKT/kmLeHYFmqlzS5So50&#10;a5/o0dQbxJwgYy+JpPGe3T106sGCnOcEc8v2+uXNPb3t9omiZU/1YSAZh5ANbrRISzpc2m1OVLn0&#10;4KArpn10a58EQFVpKtjC9nGjz5+VK91ml5K4G+DVbjRPhayILDK7N6eOKc5Tfa47L0Pzs/lNRy0K&#10;h9uCWKHfxAlRnt4Ozf4raEUy0KtF/PR+26SnOS6NBEMlnOfEBFQL5wEhpQ4NIJz22TkiFYmqKBnv&#10;yNZ4HwtU57/MVkddO/te+7eJA4GQwTBoFVRdhz3qjeEi90I6f3DZ4zIPSfCH4cJQctTGZkhOCt3T&#10;WElMChUuzpIcgq5J8FCBgfHmiG3lfP18+q84LUpn+GwAXU2HGuJhjdASOR/STXh9iFiNBeH5eCBh&#10;+SzSOuCKMd+1NBYk/1dsBaW9kQllvGqXEg/RnYf4PWHIdp/AzJ5S7ppctqIIpBcE4jWprouF3QkF&#10;nvvEWEJWq9OHkFONzFtnaOhRSZWXD7f403f2Bv9QOh3jGD7ae/iHbsiNYrEktKfGEEh/YzuBCypQ&#10;6OdCQoTTigipPKjVo/bo62W0NnQL5xFkztc7HxoWLFrJWC0s88J72CGWOM8+rNgU5h5z0i4jZT01&#10;ol0cAQSONOnM1HIP/7DGfd9vYVHNCWaaw0PGPWmYourtWfadvcEFjhR1NE4V7XWcKmv+gxdRBFTH&#10;LS//zKhRrclSCL/MGRew9tTHfGA9Cud9qaz0wAr8U8vUhIOyWe0EPDMqwMeAMScq4ANpJSNfPZ61&#10;WvGiPidBfay78bBQrA5Njd2TF9Ea/Ek91//wT2XWJy3j+2UX8rCImWpB2G69mwc8hDcD58uveA//&#10;hp8k3sRY6rQN6SpyrimxfRehrM6z+eyRs1IdwVN4smyE14xBaBeVRA8d9aNW632n8JXWcmuXtIF0&#10;M0sUKrSPec7Z/pfPoR31j5pXxkk/1OtmFRWk7b6V4RwIqG90STW9DNC+xrV3yaUXyt644UiDkxNH&#10;B7bRX3F9JANTNWTX0ymBcwRSnSgvdKy+guCalHzIWTXmpIdgFwCzKwPk6vor/fiUKaI3yVJhcbf3&#10;SUGrAp7jTeKQHYfoluIiqY2fA7rNWAQ5guhE9+fE+2PPwdnPMfhFLIiK0a6d0BpMBbtjtfCSB3dF&#10;k6yg9tHjTby1XegQxtOFiXp4NnhpB+Q8WvSWq84A1ljjJBUIRFyOD8Jr/ugthv/NDtZPyoNPFXnL&#10;t5XAFlhCItG5v9UOs7h0hByCsR6qRRaVD3VMnk4tlh4ui0cUY9wsWAT94JTVcKHYPm82TgEHloao&#10;OVFxTx2V4Cv5ELb2wLpGmZAgHZ8FJ7uswf9HDDQf8tm+IOLPGG/jTWr6HlAtCrwi9ONNrKNe18Lt&#10;sg7sQGlrTyDSgQwEApAP9Ct4IHZfzIlI7ZxiKvv9IazU3Rq4ApQ+o9XiwqQ8fEu1HeOUn5B69A+Q&#10;qS4+HuW/1v2qbvAol0a2eNQOP9HA7LHn84LY5PSDs7mccFM8T/JM8mnVugckbkkypc8lz8RySKuj&#10;VA9SCxz4IUy1GG1AIwmGAtOrrA/vN6GClp3mKqGipMAJKstoVEOYhk5JuZth10yjtzBE3KcpJCu9&#10;O4jRjF07CXT/LQrR/BCoPLD5pjfhDt17TJGAU/bRfpYwDM5OXwquW+ojzHXv3KZ6TbIBusTCAeTa&#10;BLQjlUbNiERqUBpfhB8yJHJvzqOW4j88+gGhwpWjdgOvQTb0PR5WNYhqFQORbs2pjqDBVkjcVpxn&#10;2glqRerFmwoMHGppRYJmhM8Gn7s1JV4xB7DxIS3+fmKRdlehtKNOzQsiK8H6pNzdUXZ0b05OMLaJ&#10;+bHWFRFITmZF/RGeucaycarkaaKpkcBw3wxSfC54vb6qkooJttNWgN9S1KrmgPmm7gUP5DvtsxMz&#10;1Jh8hjC1/Uq841H+G4wCWoCMRPngGWvzrjxqR/rKugnTDEaGo6XtZ6ojxWuogt1pszgEYZkxm67t&#10;cDC2z+K5Y4VyCGa8Uv3T/yg5FJn7fImt/lF4oPVkjBBPiXCKxU6w6uvK9RShKPuSI5s3OJU9b0oO&#10;RbmxFaKl2cTwdJq7OUc5XL6paoMGcXAKj8uAqu467vYKTlnRjkAOAlEskjvss3SIy1WbOV7wyr+u&#10;bR58N4DI6J9yp/mbfaYUT0fZJkwgm5kVD4OzZ3QRMstM991DwmvYo3FifZb+y3MenyW+2931OCrs&#10;l4Ie1tQLNbcLpHojgLdzvpfrh0aAtz6YWO0TYzeN7TeKhmGcO9QVR9k4iewV+uZ0bF5Gq6Iszu2+&#10;4oQUI0QqbOJKD1reN9yHlSWY5OcIX27tR+lgAUP8D9m9/Bbu01MX90bMicbRlbWhmcYmFApcNNNh&#10;KI43uRcnu8fcm5OcjUz+Ifa23iOgnMGgNyKjS4hVvo+UW5iz4pN38ZM4um/1xV2+9t8emcKxFYp/&#10;F+uG5Pg0jQkmZSD/3j7JdUy98xvYdr7CztxWF68tedrzYeOf5X9jQYRPKba5vU+g53Tss/03Vycp&#10;Vb2lkZA5VoVf6NAPYPslr0ng0BFmN2ri9fvI7BSWpvQfjqweovskHQ5z/D6/odTAmT/Dym9bwefs&#10;rmC6fq5rz5jwGI8DtkoGD9Xn1nlimzg/SnWpHXy4W2yQ7vI9qKgM+hxUc3+fcxoJZmLnCVCPk9Zo&#10;67D6e3CROyCu/ln3aUV3rKWDAYRfvFN4YOnbPcDHfhe/ltKPErZP3WXIeqsWirQ2NIFUkLMxJ+cZ&#10;ioRxiB6UWPv5kNXehy1J6k5fJKi3ZAUDaiyM+OzZT4l+kTzhqfsTsyE1BnzTCiVO5MCjipaf/LFE&#10;uNh7LOiZm1eONyeIiYM2WkGjdBbO2e9Mgg2kNOZk7kjfuUUq//0S8MgX8fq0GeEtn+bFm0RMeWhj&#10;m3LZ3z9N9HsM05hzSMgZsmiOtKGwnFM0YQK7UhG1OQlehSaezAlPMIuHaS+fBcESMxUrWR5yKv+3&#10;0CzqqhH+HNnhViIn5oEk/ahV3uJUDXh2WSNdt+q/UvfhzihXZ8DDQcMZfLoNL8vcaNjZW3Nhm2H1&#10;ZdwWI8haU59l0Z2Qhu5AgdmPGsVsoJ1HvQneMdoi1/zuj8Adyr0yl4cKH9nEZixsRSV1QXGcX9sz&#10;jEMxGr2mFKdcYd9V/5WQRN459EZ8qLE5iAIzPSYkLLdM+B+LiQk5V2+uT9F/WW0lEJgOWBba+A3J&#10;AwjH3CHb7atRE4pX2sdEdp9MSeg2BQhxcSaYsYX6L5lYA3KQzPIQLSQpkZypJ/YHGOgU2XqzThJm&#10;6oLZkSLbF0Rw9hB3F2mIe9Binmewj/YAXW2kqRpHHbBFcAPIGQhKBUkfi9BnHPUtxjrnFWAQdMeN&#10;6Fsas2A7SqH6nLgE0tOJih2axM05N28WbLET67NkinSsJQzspCluGY6Hz+cEhzreTp+tfI1pQUdy&#10;BQg23rw555SzgdTqqDlne5wi/C3pQFeoBMfqWNN/mTwJxfvITvvEQqhCOunk7TxBG3TZOOxnsKUC&#10;Ra3xBpoYEwp8OOaQpPEQQ3OZEwyzwg6GPeB7qvs09sFq+nmSxlBkj1LZaWVmGLC+B+fJl5zCfiZB&#10;LAiViQ0+pLTPDlu8e8n6i7Lv4RDhP+aKz4ImnRxwOBKKGA/PjJHMBleuvhTf3uKQZaClCfbTrPzm&#10;Ox61xTgcNTYMap46fWQhum2s0IuYHtJIKcWFH96DCjujHOLqs2SpVTFBbrzmxOfta3drtac5vd+E&#10;ClFR6gFjNioKBwrzjkf5r0cTOUrnSWHJNHoLQ9aEGTlmGBnODXmYXklJg7yU9dIfgmo2lk17p/1s&#10;58Tfq2ah47MnTqFCw3T3n1OMiHk5T/la71ugQnG62rZqNgLgfxS16/54a1GMroQif3O/nw+gGGBS&#10;akLr3SI1UtVJY3o435ILiIqbvrDr/ezn5DiSf53VY/QH273nnDPoTD1DxoImv3+fpf8yjR50jRt0&#10;8YxSboArYXz2nLKHJ6r6mQCEJ5wPeksIISNWzQQtIT0Du4fFMylKDfXsHn6SnulaWKLjr4WJE15J&#10;vlImVtE4Tb3Igh9AqArEm3MeMlCpYZ3bcn04hQjjs2eDkHxttRjWeUqfNo/oJ9h/5XkSe8VkiDeh&#10;w75PHESO9Ck3rC+IMLDtGnocXthfphnPhnbqsAYaudfpUf7r0WzZ1VWce4XRPMx/cziD6ScxtqKo&#10;eQjeifedh6NueTh5P4u4WYdT9ExOgkAMyDCyl+Fb6LKIqUZwuZdBqVpcQBWfVEpwr0clK62y25Vr&#10;4o6YfaJ1laTgfOcnuQfiTxiob1hKMsRF2EwTyPpchjM5npb7sOmQSIX+pMy4YJPgkCzA2VTg8gku&#10;MYktowwGLd+jDrhqCVa8H4t7gm7hJMbFh9XfoWtA1F/A0vMp+3zAfPBU0UgxX2W3y4dhTd6PzMq+&#10;W3IbiRTGu7j/Qwe/t1tlnfhk8Lf0+LIq4+gJGx9GW148I7Bo9x5ieY+yCTA7j4uczkX++AnSk08N&#10;jXjyfLZ00+F4Y1HPSjepAwOMfhWkWT5MEn4an0Tkxe3btOo3l3pcOT5vAvlXDuxY8clPi89XzXXi&#10;6ck5LAtZ2RbiBwQBs7rz3rT0Zrfnikvul2iJOgu4o5CuRQ6zpMgLIeYeRWgcBKKTDXVK7b+Sbjk6&#10;As2xYkik10ySK0RaURwB9YtLdqM8ZmpTP3Yr/8N+2oUZyc1mv4A8GuZgHua/sT7EFhnPwZDppXPE&#10;4DxstykElEJPY2EwluxXZGjBAZGjsWwaFVE9OGPO/BTPHhL/jpWit9yZiuQOjs8FPl6n/+a2KO5y&#10;LZ/uyEjWBKZ43HZfSgp1DolqwrriTXQBOR/qJh9V3kPfGQUbaRNLzU6udQs7lRll5zJa8ye4vXxa&#10;AdsBcB6jlTSVgbeH/jHEJLEsglK3EVT2ijM6yRQQuvaZwdDMf4dqkJzLnonGZ86i2N9VqrGh7tPB&#10;unI0hkq3tOWn03k7HgFmUeJx/lvfJ7kqBbJ07rAM3n0ffTwPdjSMGqxwGr/FFsjVFZhKOMr+NkUG&#10;833O5J2n/Jse4581MiFrHnhCPpDJNLMPdBiI2Fg3j0Hjd49JyUpkwpB8NjNVKmbPCjF3RwuxvNHr&#10;YCAiuQ6LvkAiPCGgWhilFXuOtoc2yWAOe8GyVHw3CSQ+fTwe3ceavFIKvg4gKAQGfsFLL2Y+Vn1c&#10;mHUc5HShm2Ln3c3PzPgjUqDRpuTA3T5X/5V4jGNUIIxVQ11d6wPaqK/+NLyrG2k8Rtv32yQSPPB7&#10;8S6+fMNLsyzgnNBAUb2FHyEiqyACnpFx7hMnXKgWXc2JB9SBjlsUOOE/qZD8k/Rp4EPAM9V0RTYy&#10;Px6pYQ1t8CgD1QFh7oKTpznm7OexrlQpXqk5oe6TK5ZveZz/+hyh9DQjyclhZ+bPHue/NV6l114V&#10;V2Ws/GgdP0NO3dX/4I/9fOTNW9bfd+9VtUP3NX0HHTSUgUssTKlhI8i1l/sXM8+I7mv6ppknMsEW&#10;6yryQoEg5pOZG3Ez80IHM9eB7XRDZeE6zOxz7LvsvwxtzL308imDTyH/hrgoWaURyARYoI33y1m/&#10;kurhhD9R4H7m+V1y/XrkBC1x+rQ0gnXmYZElz3oIbRFwygdpEyu/mx+TUxXurAMNZpCgtISxenPP&#10;uvzS/A6fYg9acJDTYSA9VyYzv62c4P/rOSvfdTnnaWbtr1smLGw0GQj+RbZJmKx393zIRBppLklO&#10;fPqQqLh/0dU7Ak6Uoc7HQe53Zz5kIsXeGJrLp/E7JRqMG1SXx5PYI+JBA6nkXh2b+y9T1cSFuC1o&#10;yfVGWhyCC9fp70miHsJE6WPPdDZgmNKYBLslroPOdogIAl1LBAvzG8Uq5RSJnTJDdnJqv+f/x9zb&#10;9uhxJNnZf6XBjwa0YrPFN8EyMB57xgYGuwPPwrv+2NOiJAIkm262RuP99b5OZUZmRFY169wLGLDt&#10;56F6quKOyszIyHg5EUk8r2f5SCkDRVxOSIrGQtHQiEcuTFY0tCCJnklQA568QLbpuaHykU06Webe&#10;CHZsWPyYKFNkRDRrrKLPFhYKuFGrLfclnHVzQZ9tnCPVbpZBCbPbJYzKPBlo5XFyehj8JTEk/Cl2&#10;ZIwZuO+iHnEhI2WR7saeU1IeM38XjVko5TZfr9XzuG4boj3AGvpjIFvL+UwmOEqkySaTU9imxNvP&#10;SnqEbc4ZuR7A2W/GCu992+eYeR5lHURucd192Sa6O+oJSDuuehudrmKtTYQw0xDfus54BZGNZLOr&#10;uMTeVUKihuV49NM0ekJ7NM4HH4bL3jOGgmJdNuaz2caZDTE4WIwUpbh8nbesTBsUN1u22M1cSGG3&#10;+qZTv7lV9PGEwuOlS+2MNVWttdi26r8ZPhCh3X7BEXIZ78W/XcODOJIjtH0jXcLnfTvxXvw73wfC&#10;G++jaFfbvH7doNqAR50L7uQSFgFEF4FkTk5dR1X0C8o+4h8aU4u5mHsNhyb2miKpaxCKkyTsQhyz&#10;pfiHu+qIvHTt9JU1OB4zJ34E5bGugOXUQXG0RrgfBKEge2XM+bsBCFyQiwRFlqYTbb4eUfTl7L3w&#10;6GtLML1yRmZwhPsKqyPZBbucc1owurbOnJ21ZxNLR+4+hIe80rIYRO5ZrEaNnuIzfP2CMkZ3dVpg&#10;4+ug6PkSyQh1Aa7NFVD0r+MubGUqhDSwNdt3FPVGWIEhLcAWfpox9ymhGSe48LLOtHWIKhMWBfrY&#10;T1Wm6l99V5HbjBtRicjDef1pxhycMZda9eRQP7p3JuQTo4Xs3eGYl/3PzTbIdZ9nVniUnsZ7x19K&#10;Z78+R4TQcQvrBicoSivU7UfJU/Cjy0AwMzsoWltUcUB/dXibo1sSqcrupd0Xvhe5s3jMLtzXvEct&#10;mvZjj9/tNE+MPdZFu7nFI6ACURBrGu/Fv/193VDQNT2xIdI0Mb5473BOlV3rPhhUN0vDthcUCI0k&#10;DE0MlwyOchKKcG3zwoz38MPZyDgfVdLZqMAQNTf66dOlcsHQ8UaWP50Vb6X9Q3DrwDFpqjCV2URv&#10;XhLd56qzqAXFioXzticmZ46SHilWpRb9Y8teJuAfTfJQutwPuYnxbk6PV5NERAgisGRw7PWnkcyu&#10;RZB/Co0KPodkHKWSfQMRfRSe/2iHhDyF3IGI7UhxSlmAqKy47937qJtmK/A+EhXWdrwX//bfJ6sT&#10;eS/1XJwXpMR78e94nzlopy3vszVDI8V7hzNHNEey32QSNdKs0rFmjCryp9v944uVhX6Wt7NRMxkX&#10;nbNMu/p9NFrSsEs4i3IWYDb9MdmPxZrm6vpwqjA7AOvG3qijjLH3OSIHqmOz8STR3Ibz9A7UvHd3&#10;leGRFg2ZjN+t3IIL2zz0NXG6fh6OOaWWXJUO20cg5euZJrRp8KSzF11fHGlUrUKsPsEqmix1qvjS&#10;+De+kQLvfiMWYokvd5K6rV/FRrWki82muo0+VKWVy75Um85uPmNc7ieqzL4qKA9n4ngNKKnr0QB+&#10;muqeqosIDwQ4UXII4LB+mMy4vlfRwr1ZnqeLJDEdRkQMmxqfqmzohgFsu08JSfraIgXFiFfTU+QK&#10;hxL5N3SRLlHsnfRZTbVh6lSx6vHvWH0cs1gX8BYjVhzvHc6pGhB1P1KqbA3e0EIhTDmACwykLjZJ&#10;luj/yWMkKL6x8oov6F/KiR5VUlDFQj29Y7HO4855QSvAoy8zUbkFl5cqLemLot6cFUZAzCruUVaU&#10;CLOkSMtzmo/0KAyP2VbHIzvmTOAzLCxgot06G7qCzMWwsPA03zY0yHwMWiY0Db10L2llIkgLJnAb&#10;M1pmqbPjMR/WD0WKkTtybHIGNNXxPNQqc+DGaVZHWVcTpQ3gpks3LnkPwj25mrwPurPZy3ARXGdZ&#10;zfr7Kv+M+g3epzNrrES8V78uVp/1DvNgzuIcap4o9OySf6TUE5exz+PTM/EEZ1U0dVoUEWvJbg/O&#10;DJ+f7kc6bfyXrD6QHXoTBWcspqGTK6/6VxszByEuRdDy29VWUwdIfq9/GLLfQBDzw9QVOx4rdh22&#10;T+VV/wrO1ACEFayLkhaEMSqGo6lzRsm0AN3kTF5igJhU4Xwcv4v1Dp44z72nEb2ucJG+ftoJXRhN&#10;LnlfuOZF7g5Hxo6QOb2ddooj1Ty2ogVRTdHwVyVkiiDg08dig/p+woteRkZP4WGFwhy/ZfnS9f0J&#10;WNzq5ZrVlXbg8chwMXsMCSouCVk+nTMy1oy9sLQOkPsUQHWoSdCH7VB51b/6yoFKjloA4knSgGWH&#10;CB4fZg8VG8za8lhNyNqKbJcGHmupQ86c3DT4CFrqpuuYExyVWBSo5/XD6OQWnIn1XgLjo6v3OPMw&#10;OfGV6qBQCh0WI87CjGelQT4xAqM85jMvGTMiGrGCl9jzNSdKmchA/h4uhu4vGjPGnIT2rfNb/+rr&#10;jDU6mhXMlRrbXoG2UJQvsdaqOYdmhLrvHcLwT8XWl72g7MFYIxUSxffGe/FvfKOwqd1qAsihhr/N&#10;Nov3jkdG/CCMXHrzdGTlHBl2bzhghPnVkKqspu6o6DqFTJ56RzWelVf9q38vN9QpX7npIyndmrbX&#10;FV/RVQbUDFurcpZFGUfABggNHVh5xdiD5yuy8P1cwRLCf1nmaH0fnMJcOX3F8n7lFiuB7z2+TZNW&#10;DDLi8PS62onDnHIM8KEVmNIWZ7Wsexx94gPjp0MG5k+j4MKwPpJTIpRov7YiQ4xdzqQjQqMM6Zuc&#10;cWPCVphbID1W6VHIQsyYyTlvvgPOyFa4Wti+y10WKA15OTFmDodY4bqy9a9YZwL/4YeRTeD6rro5&#10;1Do1FuPgcFApQsw2seWxvyuv+ldwntetHap3Qi1jUxPyrjYhzYD5sMGZD7/gxFMDmjGdRwdLPtL2&#10;U6KzIzjrPLxAXxDGj96nBMxCRqYI4TMP2SacW8G7fAnyGRLGIW/5d1BxXHV3GBrV8FWduuiLsv9k&#10;wq4ewfFqSgfHySS1uBzWs66IlDo6aJu0MXAOsqmjKPh5wjI75IzLShSgSz/zuxxcREeiESicOdcW&#10;zkx5eJbb/TIx2sqr/jU1sfKRTddQzNZa+85BsdS9r5s47x6T6+75fTV+6pm/nb5YVofEUSSKoOL/&#10;nml/rN7JBUmIfRK/ezgycCWyLdrI+O8maWNkhNeGBwGIBO1TlEaq+5PxBIK9S1zlVf/qc4oFOuod&#10;VGBf0460pxuNJPhpzqiqrog3KjvRvzs+bDenx5xnhSSh86CdY8ZDH6ru4DFGxtD+47HHOV0+wqAw&#10;QKqIogjwltqgVLlSc4MEEcjL9THzDbg4/mzjCQaKCc66Q7QsZCpx5TGfsXwY6iRyAvOxOeZZd3v4&#10;0xyCYY1iveG51Q9DDCLqOR/vOIeMd9kijRe3ZYknjef7TMV78W+8z9WSEbNSW5+RtYj3DuWIgkTQ&#10;T325ZIzWSdtqwbuiFIq7hR+HmJEZH7HpuSK7kR1zPqRNP821U11RTkE5eexyJhYUg6K/S03lku4n&#10;yNKtiKkQEmeSWt1+mZva5Iz0hwxSwYtRUASFW2Q5ElaFMDlzfPdaWqXLsLK6RNT5rX916QCcKdRf&#10;1zVyrhbOZDDjQNyrUDJ5s8cA7QEu8dhvKC2LzALowU47B4XHPo60/WOCnFHHz5jZ9BdYi5yegSpj&#10;O7Atq2wDnh/t544ez1YSiXq3zrG7YheSo8Ae6POcvjfei3/7++pRNBS17kUOfRjvHa5mPlhUZldR&#10;lUppRiM2znKdjmWxX2JFRyqNZeWmJF+OUKGKP7Tx7U0j3Rk3xGxvWOW+QRzLukTI914RneHQDEtv&#10;yBGoVDWJbh928FgXJ8RZOx6frSYYXYAz8aOs1YkOlnaPXJ3MjhFr+fpqEqQeNvqYlTGy1AeAYjvE&#10;uPrlas40eKIUmgbfjexYjmZXmyNzkw7iqipocwqeDUc3xyJwbePuLnYIZ3lYd5VX/Svkfl7tBW3I&#10;/RizIMpjUHIt6phTr5mv7c1DztmKONr2yUw4epyOeo7Y/mHebIOEjv4zfHXQzjETSpizvVdXyNY4&#10;HIY28zhzygcUVVoU+70sJAiHAOYdPsYRGfpiUJucuaVhxEf2YwZeMn96LwakS+d5eaGEZdvkQEcq&#10;2jKCYZgiS5xtO7VC9BkDM29rqmzjghRTLqlsm6xCkbbFXeGgjismiDQwZRfoSOZ6nvK6h7xyBtMW&#10;+G8yDsQCqhHAvSxR1sPF3kRmLtjPnChqO7CpCtLUa/sCst7DUSIarXKXPCWgtNTxvFFj7V5fMGYS&#10;fIG5VZW9qg7LT3MWhslFGyeV65XHqbpetyk0b8aT7ZIUw45cbCrgL0OtU0GuMojCmZ0UKo7WM/JN&#10;eGxxJhkLbZ8vstoc+PmnAXlxosRj3Xi2PGZHdvQ4OXRevoQztc3ks7eVIlXdcY6hw7j1g6fxGAlq&#10;zvR8nCEBhMkusCNZWZUAds58f3XvgO48HzqMIn1FXdNsg7ACH9SpUb699sabbTJ16uS6jZl4rq6E&#10;Lj9NE/wYM/tmuaWBTA/Qkj4lwAFIjfnrDGwOk7hzvuFqtsoZXFeUjhN7gHMdMxg04Qfad4Npa2Lg&#10;jRmwRNSmMgJupN2+eiwk+dOokqLB3AFMDAxE58zs9fiayRkcbth5Cpy2TNnkLNRIXwyWQgDDvBg0&#10;yhx6SHUmzWTZcQ57rFkjwnIhFG2myCupK2bbi/Fe/DvfB+IR78MldlC8F//G+8AyAh1Bar0ndfiq&#10;eO/IUgHHprnrXIhwVSOI1eV+yvgIjqgViwekJ9xY5OQSWxvPG6RFd4GBBixhSDYibTs6Z+rsu9My&#10;l4gPjxVkrLo7oc1mHWX9K2aKiGFoRT5j8c3BHDIl/cOIhCpWWlYf1GAkekA56xy1OYNxiNopGKNf&#10;qmCBNhneItPzBoWQOV+jUjtinp1IxvsSzoCNYiFpAgTCvf40x9pQ19SDLbv8OTm9wJsQHZZRY48Z&#10;ezS6VfEfoMvqLldnqRgUrkBvpzbWGQw3W7/JJxgKISN9zpz44Vnhn8ouztNJBdkAwlC6yImWH6Nx&#10;eByc34Jz8jmDkgGREOeI7mEps42089NdwpTbWqwzgJFCEzdLBb14wTqT9RKysNMONFJMJ4LPTwdn&#10;1HULls/HwiX270YgelXhTrMd7So1E1ORdvtq3edV1hnRBokSH7YH/8guj3gZqT/pV3edyUHSACUG&#10;xUJWJdWSRJ0zBlQvzB9jZmHxwNt3T1CFN2Y8UoBInVZNWKsIYQNphrcpkQu9zDbu0ojyKUbyBK7o&#10;cLaL1zJox6C49wsRDM7x0/NxjvINam/MWFwTFjEyU+mnpVKD8y6vpe5S47HckAt2lcpMYp1n5GNy&#10;VjVSLOQ+xAHWf2bRx2NzzGiSmcvbhUcE5h9icDAl7PYwJy5dZzrBoA1iOne5PGXyQlVQebum+gi4&#10;DLzlfOyNmWWSXdSFdydC6o85k4wREhqLgSmNxg3qeGxyxs+Z07nzbYVBjKNfDRkXva0eanG6z8ce&#10;Z7Qf1l589W7D8j8Q9ozHO9mm3pnWZP3xCEzuOIc91qwRDiGVEHWql9zqvqKH1/cVbI2PGK49XOK9&#10;+Dd+X822IspAMG34Q/Fe/Bvvg98a0joQPOn3D/URpky06SOPryRPOUyldoc44JtXm4oOjOiFkJaB&#10;AdvN3DFnuaIx63vsApCJ4bPtgW1kpmboSBguXx0BbVLf/rY/UADVM8egJSwTT/VHng+4UiocT1HG&#10;/mnHAT9MMWLVS0E4Km5qIm2jYnioUDJMGqVYLwjjElzhSGlfjF2+VMCTB5UF3s5+jnK0dLK03gDH&#10;CWtIR2Lzba3VxacYSgina+k/g1qVm9PYotLraNUmLrYjCkhpcNekAMTPkvUfRlhrOJwoE0sWT1c0&#10;8RtsXMS7fdRlES6ACSxgkKptQ5lGzN/eJ5MQAKtXjA0il3G3H/Dhy0aLWoszZiKPQ5WrknlOMhqu&#10;ri27YHzyWCBvbVmd2CJ76DLmpEIRXaRWo47zdhypggW1GJDFFimJamm2w6bvk6ySlQVpHKqIcPhi&#10;xircFnbqpbhiSjpmbB6ztOoEXWWJidJGrNKQtk1iGVRuQ+KrPybgM+rIqlasf3WdLic2VonIR489&#10;zJ9mEYcVgXu3xGzx/pTp35aCqevAM2uy8dHxImJQe+1MXdLMwYxA9PgwIq3PQ+Q3LN6xnlxPMMzy&#10;iEmBvDnFd+lG5YEIygjJ+N3DOVVgaFiy8uLKZuVY50djufYHIkfyqEiYEFxzTqV/e+TrAHaps8h+&#10;HCe1x1lROnIFTRIG5nksF1EJBcOefIx4D0TQgB2bnMVtTCeTXQ429uSWCO2cNd1Zc+qxYlPLY5Oz&#10;HLdhP20DzPpiM9DH4x1nvlRxmn8XZ7VNGdYo+Y6qeQFKEwMbU7J/TAZ+ZKM1PX60iIAMecDx1buf&#10;RjWpef1T6wyqiHtY4/FlEkamLvoaHdmR3AIJUn/96SGAlAeOCt1phXrrnG6AgPNuIYnWDfwV4OM+&#10;nZNzeUyu0zckSZgRvB7bBkmtsq2+yVOT7D4M/KqqsPpiXDbbJbuu3Vk5o+wx+/pP87BZUGPMqkeY&#10;elYHmm1gqb+k+hS2r8baqgFHFeyoi1J7PByCyRmM6viwC+tNSKQQWY2fVliwqAq5jJHXmuGgyRkE&#10;6wgyyAW+YJ05REeBG31A1mNWEMuweA4OafB5WD39u4d54Mk2peoT1wKqswaW1ZtMpfttthHHmu8g&#10;AYBVGJuOU61FM03ObGiUcf/p1V3hU64FFGiPebqAjARvGdpzhO52nOOc7tYOkCFZ7NuPYkP3e1Og&#10;ivfi33iffGLYKAKFtDBdev/u17++v/vP7/7tn+9ToaTcjdi105kaglLCikBYl61FUzaCDTFwNvUF&#10;2pnFoEFy0O4DmiqiDXNNB3bd1LR6HN7YdCB3c3o8ZrbiNFFDEuaYARvHlEi1rHKEcpq2c0ihyZku&#10;MwM8uPO2adzHT4eI7g1ccOyjdnQGATzOipsNbOGwfseYCzTq4LGuCovFuFRfcD9e+NxHqmjeF5OK&#10;7uaHcYYN23moUHPMKPMZrmGdqzklcR8Lua+AJCMffZkp2ZMq988FlfUMo4bTvMXEx6Ao3o3LvPjp&#10;3YFVDunx2BtzOf8H7eTMQMaGPXqc7Jbx2ORMTiY87Gm1DM5U/8+Ko71hUgC947HHWYsTLvj0QiZn&#10;VMUQ3mGwz8d4oSMeP7wBj7MaME7bVpG3cgqzm6eK23NWcnRs90s5Y3lMv23PWYZ2KGYZWyXcgSeR&#10;/ZB4bI5ZzkDogr1skxihzX5X6/tdVSLqw1U2OetoDfVI9GrZz2B9yG8G59iwY53JWk+b52nZXk5V&#10;qIg2x4+S3dt0CN8b78W//RR+QbBlrMuwCNP7hycSgSEtUTMgJM61XgPUxUjibvpieazRxMAlZttj&#10;c07zcg3aMWlbX7CY8iGi4/HmpA/OMqoOdeQyR+RvJ1IdL2zXaWR9HytjHMjDgD+bU+68pfdczKnI&#10;yt4E8kE6LB6H2T9HhmyO7M2FcqqM/DAHx2k5f1p+QuzNfZG6onXj1NLGvsA23wIb46cjujY4a/+M&#10;rbs3PyggSM0IIrLnyRGQPvRon87RqWByJoQ8lOzepqIVIXHDoA6LzOS8NXDqtIQ9a3yBcPLAwsnH&#10;rFWEQpOHRtku9vHP+HSdOqFUfriIF90rh2FMo0ZB41O4RaHeWAfOj94V3houqTkueGmjpS55TRbQ&#10;TyT0iNpb1NFyuQkeUqcdDUI8toJiDdJdKgGfeoxnJAti8UFyyCVvjgxvXhDlJtA8VDqtgnqH5/HD&#10;grPGD++wGszq7IBzGQpETYYjkjwBJMGWYl8wv308Cu2WtaUCeagdQazaU2uS8W4nuIQ91FAFgy2B&#10;m5H2Qs4b8m48BcIXtgRlg0zWoSY+On3wGkdgXFVsNeoIiHCkRAX1riKl7sKhmsElCL6JnHujPSQd&#10;40FOwqabPzyfkivpKy8MCSO32aL3QlEdjIcjO7bXwVyQqQu5uHSScSHC5+TkWcBSSJQ65bQtMrBS&#10;Y7TkPeI8AbvY5cKbZCYnnOzZbGr8MI3Pw3DYd6piA9HFMj6KCNMFk4xmCiNQt9lWRBHDGX7Z0SSz&#10;b/v2UhrjgoSnMnehh+io1tuSjNFyrsS5K3ejjWc8zbtA8TT/2H1F1jK8epBS6kGQlP0rdPLYmfun&#10;7PixgfB7WjrUWlsc+gHUVpC9pqu5/yOuhFTTVaEH8kch54MtO6LlBz22dGUMC5cCvgVkyQEzIFtE&#10;UVTzmtiqRUDEqIA7qPOMu28FjosNxHUFwkjlHwZIGrJKw0vQM+UpV2SExlaEpS2QNVq1eQ3LZJKG&#10;0JBxjl7GqZfmfCpYedtAOL/qnOKPFiOyn7dCR1XHkuBv9HaGLYHeEtgAnDWaDSqqfEHKhHA1FQH9&#10;i8knNvziHE+aZI75lrsdTwWc7DpMDssFkiy051g9TvkazKZcgQsI+0eRaa0QlZcCwAZbDo0LwrpU&#10;uAx7SDcs1mwclXOqStx0smzlmjYg1S8YeXt6GWZcFl+ocz4dyciyCuxixM/lldT0OheqDTQIPe+6&#10;X29Jsm60CkQZPUlVm5o2EIOZjX5RlDWErct44+Cj0IKj+VCSq992AwI4CubpLqjvbuIfr8W/zXXm&#10;MB5deIXDGiopXjuyXaTl4zQns8h65kFhdg4QGBl48DDlKTMdpwWXD07XvjKqf/Vv5TQPWww8hG68&#10;S3OpCxgj08BR33tLxj7RRZzhlz7Hc79gn5DBeBMGL0Gr3qRx/DCw0rCzmYml42X5KPZYk6ud5MRk&#10;93FS/RObC/wd8dKvLyGFBpFwpaEkmml5/XAudeNMS9uAVufYKiXYOmF6/hf+fHbZLLphsGfECdRw&#10;8hzL5RFbXYvY07vAzcETFra6ILGnI4U25//LC4ymUymYNr+sSWyJPs7KqM4lF9BFR+RKFK9V4rYA&#10;eD/R0ghoOo5FHT6NJrrK5cTTvR3lKyXeTW9ylrC3jr/ykC0HZtduVJEwOUW+Of6jLxXlGKjfyhbB&#10;7LYfcRCSwhew3Wpq27wKvFbPeJ0L/UwElgK8vs4FYtQtGmqhOE+2T97J9+Fo2cL9gFGLAUJxeRol&#10;dr0iQB25+Ks+BXfTDmqFRTuQ0WKLtI+rI9RKvDp0tCIOHLi6B7IImS3VPXO045MttjjyERFRqZ8y&#10;qkl3UbEUeFDOJspcK1u1Ow2RErT6grWVxhykyjoWtoSHYpIJfy2tcpimaJ7yNZGKjdS3DsZ0t7uR&#10;UGzHr/fHogjqVe/qhDVCRmDVXcuvI4o9loIw4kt8vd+Bbn7sfhgihpx8/SyktkZm26ZgKIgDZqvJ&#10;YnnjI47EGBUQzflYYmpPikZjUGM6KNxBWeT5R8SiGlVXLbAPO8PKKNi3GeY2dC6ka1/JN4JIWL5y&#10;fR0/sEHEJUU0wFher7w6D8z67m2QHt0unEvSqruOu3WumCOxsTIotGfsa6AIwH2cQWEI9fCrrinF&#10;Vlu+chkUr183ZACvczpvYn22UpkIU6Ia0uj0+ZMktqqhptOyhwqIo8owOxzU4VyiQLv5QO2bMHd1&#10;tujH3Axpev4wc8tTAJBdItVut3kGlsLBjZCi2IQZJE6/cCCsFnJRUYHNiUvcvKgjZXQ6CpAeYWgQ&#10;X6sDRogG4Pww46lanWxRjJb5X1wo8EK6z6F9MkbaBWdYWT2CxOvastoxjZw11XBERAOicvHaEj/v&#10;9RGJdEyy+rDH2g6hmU9ZoG7OXCpS3PfHgbhNFEHRVZLxzXrUn83BNJa15STtqBhK0Om9Gxutim79&#10;qykFboQM0w3APi3DshyTIgxNS3R/8Z9YkI57Iv8T13RaUowd0502rimg/23hiZEW9iCgwyUxSTe/&#10;7neBSGSmfRF+w9j6unA6LbUZbOCQJKJZC0qF8DDzuS0LTlAHz1jj1K2qfUEnZUgKd0yGGB08ZD7j&#10;ay/kuc1K/1rGXMREzdTiZ5GvJibjg3g7vvayW7sxuMJc5KglYpJlSNfSxvTxWv2g/JDdfoECTpS0&#10;rBNkPJ1l6YO4lmXpvoGx13GG0oj9SgFvPefc4sILlZJ48j/E/qSqfwnToidia4NSUa15s0HqjqzH&#10;IV05wyLQPdPDPoy34t+2j+miTAPAbd0VR2yqn1HFW5VT0AR2m5ww12oVxwz5xH3cfhCXbblAJEk2&#10;9o+6456PRxuryxcmUr/pLH1hfGn7tvK20EydQ7x1OJ65U+V81GYcab+pwK4eyWl9cMPkrx2N55Dn&#10;lCZZgtXNSnKIZav+fklgMEfg0yaYTo1PyMQRTw6H0LzUHBCjLD+r+1r6z6LQ0TGJJyGvsDxYDVXt&#10;Ho0z5ritBHZpGEkch6BhO028Ff/G25FHpJKD9N769tF4VFYekjG+KtQSHsx1jIe9XE95nJkeppHr&#10;LIT60XiOeGLUh8qXV1p9M6yjCJToOtuFZ3pIT4pLeLI0fcXV+KBF/sY4WdQ+CWx3FfakdUOrRnDC&#10;1h+Jhv4MrPyyboezMvnQNxbf8YmPwOvlzC8P5+eTormk/EoXDI1DiWsxijOVVoL7B5faq/zwNesZ&#10;bmYdWf2rSSk7b5zpaIoaLkgTR54PdzePkyMjTmbcNJy2PquVS/2r8VT3tb7AkzJW/+sP2bVhcV7G&#10;k5MgdAwxAWn7JFT5IQp96aSdKLk2/IKTOf+s5rmIiSyAPgmAL5Z6xkSJOuz9IqyTGUUXRgaZJf5P&#10;HmfiSVB7SRezg4c1wB65jnOmrmDVcbJxuq+u3dhidk+eZOyjWL25sdPblVOXFWK1Q1MwnKLE8QHH&#10;w6GAhiClh1yo1s4Gbw4nJSHJ9arROU37ozWNkNklN+LviTk3OJaqwkzymfbEPErGOOduIgPTXV1v&#10;nHMHs7vVASLzZB/EacNWbxGLwZP4bd+HhLGJ5trjTCpFVZ3V+CBe16s81GBtabdFfDhOXy7X43cO&#10;eVb5RP/GqcjdpTT+6zTxVvzbT2xs0z4qSjPlgjIfJ/Ip/6DLJ212VT2Q5jCd2M8BDtRIejp3gdD1&#10;9KS1bpw5cUCqGVfbqWNpNhXVjCnaNy2B2CQrKIMnrJ7DfZjk8wVLU8aZVAfeKEHPPAlpk2Jm9YiJ&#10;Nc5MCeZpyRdM/UmUbs1hpIfDjvJ4JsqdoYoJFO7d3lTKmhfnEuuySU+dzfpX13FJZ7PVlnFOnkxs&#10;x0KNxZ5fSx0ntQX/Lp47Dw5h7Bk30hb4hdvPBk+iWBEK4c7G3krSm9s5To7DpUg//SyBckGT0kbK&#10;D4e7bvHMlIpfFLnNDxVtKeNM0qc+aAOjXVew/rU7syZlTF/aKwcP5y6bD61xctaERsZNWTIsSenu&#10;I2ZJDxGnU2dKV26Tz7GP/CZXZh/4xawPTSvs5giH19msf3UdzTi72bQP7CZ3EES7AEVJhlKcBH0x&#10;/ejKpf7VeM4epfKAdCNX+lnl5/o5Sf5BJWDpISOLM0vlfGT3j+a2nkIEMPvdeFhyGLlxzsVb8W/7&#10;Nnz0jhk4fvtoPEQaQ40R0APklT8ZfFfcJIlLDQC0bArS5tFKgxgZj/2TXxG3ON3RKd2Qjm2Bjxyl&#10;d+xKYYrLRyl7MRKi5ORjUurw6l9tgmgaHngcIV8WDAqx8aiWga0Ak4VtCjW/xrZrMWFrP5L9D39D&#10;UNgaCcSkjxQS8d8VUD0ju9zHS1zuUGaOhsp5FTly4QNrBCaFmrksfcWOo3diescH7cZZJY8bK/sd&#10;t0gB2fzwOeOt+LctA5Icfjum+ITFxFtH40mxNS7L6vfVh8AoGBz7jnBaXbgUxVJR/AU6LakQUCNL&#10;T2G5893YA7qO2ZGFJSk8TA4BPY72+tE4k9lLNabAF0mFJN0NSG2JnCUffMMd+bo7uYL0sFXuPvHM&#10;D3FFF3tu2pAzx7WTlaNxpqOP8717DbGeybYCJKeL8tIHJX+YdhUzfVq51L/69p/WCkj3fmdH8CTr&#10;GRFCTiQVY2eeRGMiSsGXX7APUSpxRu2TRfhc8auEyZuVGN+DaxnxH6kIfzW/QbV1zwV5WfoQfSPk&#10;XQ+IY0ZXlulbqVCeHnydy/pXKNa4mwEXEMO0nhNb8mMJ6cYwk9mF6tCVK0y7JUGyGvsMEU9BKsqC&#10;bVZj44lktvDs4Mn7QXmZl6zAV/i6O0eY3Ro/u/dYkwVJKYu6gLnjTDsFe2OFtUwjEf205D9TqAD3&#10;uou0NbdY+qFQaeeh0yttBlw+JnubWzYu9WP5YfZH1cvO13zTp6d4frmnFruq7yKCNxLv9DlTSxN1&#10;vuRYnkYgho+irelHcaACUUAURfnB/HB8zbWygy15t5vXOM3aDtFX9o2nVntUfPKD0MRb8W9/e8vF&#10;aorpcqLbgOrLR1swj2ZrCpI+GCQMWJjt50CT11vvZ8IFNG2/hmA3liOGHGw9aEkibDENZ9oPbCPm&#10;XZ69eVi/RZIaGNNiOM2GtwS32u1DsaXZUt2epCXPYgDgy/VEiiohLoiHq0yy6QkiR92hDobThOKA&#10;Qu7yCKe9B86LXjt99eok1gUnitLNNQELT7JJySxXadKILsRPVkZdQ09jndgXTbfyBye7GAXDN9eH&#10;wxpHPb8ZSLHKpf4Vp8KAA4Exe8GNaEkmN9BOszNxm+jzUR9iisdDUrDb9FpCIvu6OzQURLxeMDk8&#10;6gBPXSOw8AQ23UtHCA30CwI9nghHd2EJjvb7GENQdM9FHwqG69qFlYRudw1oiqz7FttGr7NZ/+pz&#10;CyKwV1axh3aIUn62TR+d5xdYB1lwVa9IG5DuURrR5UmQMGCsHLj9FvQYJ+Yoqaj2s+isZiKNh1h0&#10;HSqJvulJMmtuObWi3AetpjZLSYZ0C0XfNlQqdV0yeBKSiHGC+rrAOxWwoPtkdNNj+QrPiVwmMo8H&#10;XB7qf+qTQCy87TJvnMhQt8xoMonxV36Wme2xa7WRrNYMUh6XoQN+67AOj+fEfoNoIkpSeKJuuwVK&#10;WGYpMaCjWugrku6X3NSSQOoIExZL4SmPp52SWJ8d3T/WU3j6NrdEmC4pBN2Omf6zhN7rpaOgwIlS&#10;b3Irl2CxZvAKuk0neO0FsSngr+j09rMIUcs2xFAAOVM12R+SWyiTAPIL4HZ/iDLeHu7WM3R90wYw&#10;COyt+mBTSdP2dLwV//a31Yu1WXD0oOs3DcAh3jrSN0rMdx3HdRsdUzDGgzcV06SvL9YSZVwISxsP&#10;BQQX5N7A4BG56JTs5bInaEZPTf/2UHCDahNy4RQ9s/pDUC3bB53NocD/Tb4ULxxxgpiV+LfPIZj4&#10;rmJRv2A6lhk/nEMcua6RNt1U9Aq2RsTS6XnSa+pigpUa75UWJPyJ2XRulUv9q32nmtB3wxMQga6z&#10;T/qTlYyMFZjGflHG4ImU9oMLG6Nn53ZzeMhzu/upzT7x+3oDvDDMXdFxxvYivsFTCOu+BkRNxqxW&#10;LvWvPs5Z84byXrykXGmHrFTfHsmNaCOBc0H03fOQDjijK9tranSKfFJRiS2yTQIaernyQHGoHgzG&#10;Seun925uq8Rx/BFSbj/Iqp7IZ6nRpFg6RhW/eTSHJOSUMpZlQNSHxhZZVoAsaB9tDwV3LsJLVDyK&#10;OiAE327PIdpKKmH7WY62anpqW0fcRTeYF+Gl3V7cVqr6YgttpxqQrhd0EcfwTmNW4t8mU0rThhf4&#10;hqpEZw6RH0RhGw94PnZtnkPucMEB6Q8ZWx0PtYS9BJKKvktQn2QhoueWjuUqhxRN4IY3nixTq4mI&#10;/YaVDUSyPUQ7PGEjLbNCNeJI2BBt/fpZo5h2LKHQ9c4cciArmSCZYNZ1rVbSWVsD7/aQmEC1zd6y&#10;RXpEbTMuDqWwjoaiPl1eLV60URmHbbwU/zaB4D4x5Yr0MgiJcf9tvHS0pzAadCI2Gt3BnsfCQxCf&#10;Xd+x90q+iNgC52yzTIjBeLUlLAf9RBo39YjtMxBfGP+24dALgLhAP0OlqJe3j8ej3h9twzKwiini&#10;0OUUaw9fM9gyVo7UwOpT2+yfYOCRCbG0MdEOtGwotjA6sa1I/GjINszwVvvSzpREHVT9q08L86Yj&#10;dpOJ5QYoBQDlHx8/4wwIM52p6bNZWSwroCx+Pw2JzISZEi/Fv/27UIaj48LETsRLlU+QkJgIs61P&#10;+pgfCp+w+rehEGOqgvkd8JVuesVC7o6nY4aKFrYfxbxffpSS/tAcQHDKtgZEC2HXU8iiNXvb7Z49&#10;FImeW+U3ZibmgnB3RIyRo5DAeOt4OF/9ZHZYB9+wHEWZ43VjvTbBfIXFdigLxxzpJNQV5k6iOfbZ&#10;C213cyCV7YVTnUp1Q5Iqi/pXTMuecIrIfMZqPsXviVj2h/sv75op9fn28Zct2qn/+NOXxx7h//L4&#10;x3f3H9Ur9sv9h/c//uH9hw/bH3e/vPv47vcfHq7+dvvhh2e3d3fvPj0GWqu8+eHT1W+ESDe75O72&#10;8w/Pfvpw+/hMv/HpXr/Wjo2HL4//5fbLL+3XNvo2kI/vH989tA/88IlP+u3zl++/fP7zw3/6j/qv&#10;v97/+H/+/HD18Pjh9/d8BVry9tPdL/cPPzy7e3zQD2zv//bl8/ZfP3//88Pnv/DfIuV/vPr7xw+f&#10;+K/PX3549svj4+fvv/32i4Z1++UfPr6/e7j/cv/T4z/c3X/89v6nn97fvfv2t/uHH7/FNni+/dfn&#10;h/u7d1++vP/0819+uf38jhHpZ+/+8W980PsfOameXX26/fjuh2f/493d4+2nnz+8u9r2S3/rLwyC&#10;D9RfbTy33//9p4dtomF39XemDAR8j1N884JC9UDYvPv749Udz/HoMU8Y851sQcywIcHxQ5+ZVa3e&#10;lf7jh2cPfMg28bd/Y33bpMYr/58v8D2fz0i/fL77w3vG8qfbL49/vn243f7Hv717ePwn/n8/fbhH&#10;0O77fz27Qg7+7eh/1/ssOE+fXf32IIn88r9/vX149+zqw3//hCgw79jtV4/bH1QkKFL5kJ/8NT/5&#10;9OvHTfawGPm6EMMkkT893H/8FyTnd+LKT2UJ7X/8/hGJ5dFP9w937373u+2/kTs24p8+/eXzHRbW&#10;tmxaq3/++7/cPnzuC/qIKPzjfYjf7ffLurZ320773a+P9z+93xZdItc2Tt4fv31O2+PnJMc6ZJsg&#10;//Hh/tfPV82v1evI+h+1obogd3rtzZ0sq+srIcVNK1LHPqCBIcs4LgRx4CRZlm8i+xwJvf3+7pd/&#10;atuBrCi46m4If0NIUdcgxjv/te8JBam3e+v1O4TcMO5Dy7ZNgUJI36mp+H+uCDDd2/z94eHdO5b4&#10;4/dX25JdtcPh6/rg6kGiD7YVp097/acP7z//NwnE9l//M0Sjq4xvFLlrxoKu8N5Kq2+/j0nGX6TZ&#10;NnpJk6NrSrEoNiU5l+vu16nvQ5puv//5x+080H/0odzdf/r0BdX8r/qkjx/YiP/h2yslfPAOr367&#10;wvOkjV03LXdE/ysTgWyhFOHl1S8QCebSrZEd0b9qyJMT1ub183NOmQgEPcGA1+ecEMPCiaGcc8pE&#10;4oQdeM6JtZqcVIr9ypi9TARsVX1Ezzmx6onTc5pavzkfUyYCH0AXG2P2sCsnJ7VrfGmsUyYSEgGX&#10;/nxMbKzECdl7a8xeJrLHhDmXOJHreG5wykSsE/AQY0wY15OTKxGZyJYI3N3JifbGBPrOJSITETIg&#10;LH59vk5CH2dWN4QmzlkVKngRnnd45R1PbFR5GoNXphIvooHGuPKe52pfCrUNVplo6wyKLJ0rv7zp&#10;6ZQAFstglYlUdoDCN1jlXU/kAefaYJWJYEWB+FuDVd72hFJIYTnDylRsYbSSoWo5DJMQEh/ASTPG&#10;lalsxXSdtz7RAKXfDF6ZCl4c4N8Zc5g3P71uwPM465Wp/DnM259Usjq9GuPKVBoXjRDOxyWreyoN&#10;7B8qpc55FSoqQtG6xuH4Im9/cBbcaW0ojUJFop9uYW+MceX9r1IRImDGuDKVeHGsGryyAiDux4I5&#10;vDIVvLDPHF5ZA5B14wh/YYwrU5GWZ70cXlkDMIV8oSMbmQpeugbYmMOsATBQgTAZMq/2B0N6hUAg&#10;hG/wyhpAt7zQ4tOYw0wFL92cbPDKGkD30ZAJM3hlKp9X1gA0EEKxOeuVqeCFnjf2lwKiY+Y5/KkD&#10;MmS+UAm0Qxud8zkUPCDxIlL7nWFVFyrxIh1l8MoaQBffk007Xy8lWsYXtr3s8MoaAF742g6vTGXL&#10;huL04wtJpiAbhswXKp9X1gBclAWmzZBD5UrGF+I36R4vY72yBoAXkWaHV6bCG5bfb/DKGoD1IuPi&#10;zGGmghd6w9BRKjsZs8H+wnl3eGUqn1fWADhdGA7OHGYqRRSAzJ7PoYJTc1x01cC3Od9fhQpehCWM&#10;Ofyu6I0WiTF4ZSrBxqlPNsaVNQDILcpOjPUSkHvMBrw4H5w5zBoAOwqMk8MrU9l7Wfng8YUoXiGK&#10;jTnMVOhDjBtjLyuVmniRLceCPY1yFSp1J6E7mLFeWQOQe35OetnglanEi/sQDF5ZA2D00pHHYJWJ&#10;sIcAxjiikRUAKBWa6RmsMhFu+WbnnfrKaiY1Vqtd0GKwykSKbGB9nU+gsG2DFaVm4F/OWRUiIgBk&#10;4w0ZVOneZGUGGwqRHWxQZnOwIpvJ5jJUYaECNEYRp2FCCUmaeKne860xhZkKXmqoZ6xW3vzUTiFQ&#10;xtZSO9jxheoXAjzJ4FVUxg3dXh13SEn5zIuIjWGuKScyqDChgPMY+7hQMS4OBkNlqPxu8lJBB07U&#10;qSosVFovijyMOczbH4gkbpRhXgufML5QckifUoNX3v+cks9p8GGMK1O9AJtJDOCcl9A84wvBA4Au&#10;MngVKnhx4Bly+CqrDUKo+PLGehUq5pAghSEbAhCncXHVgJNkKFSMC2y+M66sAVSfSFX8+XopOTa+&#10;EF6AxQ2XEhjlpKJOkVC5oTcKFSFRrCFjLwuaNL4QeDQIHOOgLFTSUWhEQw6z3qCGHzCBMYWZSGYy&#10;QECDVVYb4BmV3znVGoIXjrlQNb+lDVV+MKjcM7kQ2WcyNXOTFcU2hNiNUWWiZmkYciEg8hgV9hOV&#10;BOesCtFmP3G4ntpPQsZOVkC2XxmnfyHarMJXDqusMXQzp+ObAOKa37cF5Dhaz0eVtz7FanT6MCYw&#10;E8GKEJSzVllf4KTJrz4VdgD4eVTblerGqLK6oPJGodpzVpkIzQTA1BlV3vh4/cq6nLPKROwreDms&#10;8sangYsVShaQb4itbWMIYDWotjv9HGHPRDqy5FOfS2De+BQ/0LzEmMBMBMRL9R7nrATgnKMyNXsh&#10;sjX7m6wtNlC4YcsUIrrdqkWEMaq88XWdmnPkAyGdU8Go1DPGYJU3PgWyGKzna6XinzHrsOK8cljl&#10;jU81AndvGawyEROo8mljVHnj22uVify1yhtfsSoHrfMmE70g7kwZrDGqvPHVPcYJ6qpzwlwr1XU5&#10;wRmVng0qkGac+cZaZSJyH0TFDANXVUSTFVLrhOALkXpSgL85n0CVu01WW63P+agKEUhtZasMVllb&#10;uGLxNhPZYiE04RgVJd34xcaoMhGVy1TaG2aMigMKq7evDFaZCFZysowJzBufYDOlWQarTETxCX1Y&#10;jENExaJpVCQInAnMRLAiVOpIYNn43NIj+MipcaF2GeMDKRh8CT9jBsvOJ6fw1vGIVb9SeFE6aPAq&#10;W5/mQUrnnI+rUG0Vno5kZIVBTkHZfoNXpmL+VGt0Pi7i0mk6dC8iXQrOmVUy2lTR78KYRZBBhRsh&#10;SSfOWsnY/xtc5dRM0+Wrc6mv3xAIYmOeLlolgxvxGWtsWQ3QwV/9aR1umYwyAJqZWeuWNYH6G+IV&#10;OtwyGUcY7TKssWVlwDUClGxZ3DIZFgd944yjBTxSXjd1pHAM7EqmknIBcgwpyQqBsmKQ19a6ZTK4&#10;MTbDddClVUkmOZSscHIls41f6jkLN+DMFqaskMGNi2CcmSxAT6pqia45UlLIcMJwIpwdQGOlNJPc&#10;96nM5vnuLmR4l8S9nB2g4olxbOjeCkGoDW6ZrEW+rJnMSoHWa1TbWdwyGfEAEpXWTGaloMYENAl1&#10;xpbJUD/MiDWTWSnAjeySYXuT8E4LADfAG9bYii5RoeV3hkkHxK5wA/hpaa6KF8XSJ+HuzGTRJTg+&#10;cojPNZd6N0yZVMD9lYNbLmTMJGEtayaLLqFakjoCZ2yZzJeSgv/cArKO4741CR9T4u+AggBldxNK&#10;M3z360Lm7251gxkfyRH82so2b/fTDDJfc6ndziBDK1Pd7chkIfO1ssrhJzfVWzspTG4NTGT+iaMW&#10;GYmbSh+ssWUy/zQtWFD1/aRlk7EDCpmKOzGgjN2t0uM0NsINTuBA3U0mGdyIyDm6RI29EjcgZA4C&#10;km2SyJhJ2nQ6VpDuDU3cdIWqtW6ZDJuLYJkztoIJxcIjZ+XoyUImbhS9G+tWUKEgXUkaOHqykMEN&#10;hLIzkwUXimDRM9CZyUKGZY6PY3EruoSrPGlqa+wAXRQ8lhuvQz0tnJnMSkF3otEA1eGWydTThl6t&#10;DresFPAWdU+vwy2TEanDE7bGlg0MXeRCQxKHWybDN0VKnLNbfXXGAuDlswSOFVTI8PK5wsAaW1YK&#10;NGHBMrSkJJMRHXzDhe7OumWloMtBgDg6M5nJiJdQ2uOMreJE6aFk5QR1Bd5cAL6QnILFLfs4QHQs&#10;jM51QaVSivrC2wAFKkqCij5axjwWKpjR19OI3VFhnCYEo5z2jQ6zTCVm6HJDRArElCoTcsaOY1rJ&#10;kH+CcQ63ohHgZhUubB07xx7l3nb6LTlqS7eATTKfWyGDm5U6xl3L3AgD0j3aWbdCBre3lsuhZk1z&#10;bFuLJkdJVjJ/JotGUEGXFVAoKFXKuSilc8yECh7VRZUvne1WydgCBBoNmaz4USBMFhZEjTTTAqg7&#10;rLUDKoKUNrL0xzWkpJJRGIdd4owtKwU6DVk1E1vn0yRbrzl/ne1WQKSEnOh14IysmCQgLshtOiPL&#10;mkSttxywFc5yXjSC3tfeNBaNQN2fhcO/ruhTTDtylc7QikaAG1PiTGQl06pZ3Koi0eVsFrdKpkpI&#10;x9ri+tC0awDjUxjmjK2S0eXdKTUkWlG40cDPil9XMloA4pga61YBpYQmLWgoDbLzR8KN/+dwy5ES&#10;to05kxWJqrIcp98F3YfzRyKTnpSsZM/pkeOMregEe79VNKq93wqwlLOGZoeGSBYqGjfQANwxW9WK&#10;eehWgK+akPNYeaGCmS4BcOYxqwSYYbc6zDKVmBHhdZhljUDfPBC6DrNMRXkujRsdrVVQqfQTtlq9&#10;8Ntp8l9gV5CZMkZWIKZUpdKf0xhZoYIZjbadI7uATLGrBc44F5BCpTYihDuckWUlApSG5rUOs0wl&#10;jCSVBA6zrEPI7eGzOcwyFWAp+o86AlKgpgSorOp5VEYWELX1ccDEzEAi+47oCMXpxpplKryaDVp9&#10;ntp4XTTIW6bRWrNMJfdQxWkGs6wLvlP9vLVmmQrTmCmxBCTrAtLG8vKMacxUcg7Jhzkjy7qAGh8L&#10;/XhNK+qpvn1PtMBOEUb+rzGyQsU00h/RGVkBntprVqj8NSvQUxATVMQ5IysaxJbGAj4lmuul7AuV&#10;8G6kOg0B4ZaYudTsaUIjzsgyFbEzXdvhMMu6gJZ1XGPoMMtUMCN24JgFBYKqGxMs5EOhghkxSGsa&#10;sy6gaTXRXGdkmeqCNcu6gHIkQv4Os0wFMIN4pzWNWRd8x5q9dAyeCl99wZX2VgekAkVFgPlGY2SF&#10;iuOMKlxH6xcwKhVTGBQOs+rIuIdnwbDSagEUq8OsahAuQHDKE4jvp01NHJ17PRxmmeoFKQmgtsam&#10;ps/j1CBKEVgapFDRBA2Dx2KWdQFdAnE/nZFlKqwrMumWgGRrgm4m2EkOs0zFrRT4no5uLLBUsGt8&#10;psOsaBDyr88dmDhJkrRmIMvJZDvMMtULUsuIiCMgRYPY05ip7GmkzCCN7EbldcY0VipbQLbLJYab&#10;227IOZ/GSmWL/tb6fDLbrgBymBUNQst3q3aV0HeeRtPNrVS2m4u3k5gB4KDa2Fq0TIZIPwekci6O&#10;W0/6MY/iZsULKpm4WSWsZN7K2FCr2BOn5v5CRhcAKxekmxinLiar785kJiPEtpXMn7pN9AzN3HCs&#10;LbO4kpFnJ6htKEiydoUbNyQ5sMFKRrkEB6/DrWJSuTcChLWxboWMzDcdCA3zkbutyti4zcCxRSqZ&#10;vwMKlFWoTRo3O2MrqoRbDcF2GftNlzzO/cYVMq9vLG6FDAzHa6c2mAhU5UbDM8O9XsiA/1l5LizG&#10;yg3wlcWtkGlz40+e77eKSaXlifornOuSSobVr15OBresFJAS7gy1uBUyjGo0p8Ot6hIgIw6wiNMz&#10;LQA7gBUxzEi0cCJTMEWNTI2ZzGTsbG6QM9JB2BOFm/qsObqkkLHbEFJnJismlcv61IjzfGyFjPmg&#10;eNXiVpQCJw798RxumYwTB2PBkcmKSaW7M5rS4ZZ1Cb7G5p6f74CKSSX8ixZyuGUVdI3LZgUhOc2y&#10;lHBtH4NzuGUypMRLYxMbLdxoruukXysZtgylhNYOKEoB8B/BDmdsmYxbOnVlvaFLVkwql9A5J04h&#10;09joKeNwy0pBTpEVQgMlkhYAj527qx1uCyYVSXaaUXLxZOG2gSKNsS2YVJo2Wu5UIeP2Y2bSkZKK&#10;SYWIjWpISSFjv71UGej57q6YVFuXFDJfl9Q2p1RUcb2rM7aiS6gExX51xpaVAj6OrlJxuGUyqqm4&#10;rM/iVnUJ1f6WLrnJZHAjXWCtW1YKqhSgxZ8ztkzW7oq09ls2MFQFAQjT4ZbJUFuUdRo4RVyTtE3B&#10;gOuGZIdbJhMiAOVlSMmCSdUp7Oy3QsbZzYWOjh9QQamEaD2ZLGTsbpDqjpRUVKq4OaFkXOa0AHAj&#10;+eLsgAJmRfrh5qxbIVPAFfCas25ZKShtYOWYEac8Nq5m4sYZh1tWCkIuI8yGTJaeqVjm2MqWTGal&#10;wCFJTtXiVsieA0tyCh/Zz2lKkP4b68qFlUwdlKx1y0oB25UbnIwEKYVe5SPBt3gzmZUC3JQXcdat&#10;ktEiz0k0Y3aWj+T2dqfMciWjLSSVOednd4WlUgOhRvnnPs5ChmHi5EipWSxjo+bJaYGzkOEGW93G&#10;ufUnc3vOJcYO6HMhw8CjQ4Uzk1kp8I0oWCc+WVCwpALYbha3okvAV8t9MNatkIG4pa+IM7aqFNg3&#10;KHODWyGjegIl5HAruoSuw8rVGdwKGTfjedZr6Y2Ka6QOmA63oku2vKyjlQug9fqtbtywZrLoErfo&#10;BXRF2gFwu/EujClkClipiv1clxRkKg60rog2ZrKQcQjfUAzqcMu6BG5cKWTgxxHCNCU68j2PqiBT&#10;dQW7FzEsZIAgiJdZY8u6BOOJ4kBnB1RA6w0gFCvyVKCpmKE0jrbWregStbtxYH3sy7QAOCtvrYLV&#10;SoZ5Tw8lx1Io/VLVSIO0nSOTRZdwhyOAQEcms1K4JqSjo+Ncc9VOq1yVrDukjP2WlQJRZcrRLW6Z&#10;jAPHa7dCR/u8blSQkqY1xlbI4Ea/D8fHKQBVjEKSi84OKGS465SQWtyyUtjcPgckSYoiTYmShOpT&#10;dL5ur7NdAkSQFkDOuhUyzBJaN1ljq7qE4nfrNK3Q1q2XnbMDCrQVJD4WvjW2qkteoxWssVVd8uaV&#10;sJzn+61AYpUf8XIdpZsqgX3i0Y4uKWS4tNQMOzZX6cLKiYM2dyyFQsaJ8/aNAy2hWWYSZZ2mnkdV&#10;yODG3cKOhVeQqoRs8ReddStknN3cZefYJQWq6ttchQwFtN1wcr67C8IVd/2V5+MUMqLMtLNyMpkF&#10;rIr1ij3p6MlCxnHDDQ7O7i4YVywuNre1blkF2Vhh0mZJJuX1KZV8vrsrGRcQEYswtHLFqypi68Bc&#10;wVjnj0TdQedwKwYGaovj2xlbIdOdrE5rC7rF5Y8EYmzdhrGS0SLB6ZH5okJWMSilXo11yyqIMAvF&#10;v46Ft2BW376xLnPitqI8JWBZcIWNdStQV8XwiJAZYytkbFOUgrPfCtbVjxgWMrm0XnSmgF1Rr/jP&#10;1tiKOaNmH5YuqbhVVAnBJ2cmsy4BOaDklrNuRZcQV1ZPmHOZLP1eOaioIHCiarULq0rArOhMIfMz&#10;0AXwqp6eeBDO2LIuEW6DFXBmsugSILlW2w6SDWm/ye0jueJwK0qBXh8oE2dsmUzug9WakOhI+kgS&#10;VFzKbUhJJVNfMHIr52O7KS1cdcmbkvKnMlnJwKG+5Yodh1txVrg61CpKv6mdX1+CHHhh+DiEEPJM&#10;+twyGQ60yy0rBcLz3BFrxF5vClyWktybF07MHNusjO2NCJ11y2Rw43opw1YmGla5YU5aUpLJ4PZG&#10;vRxOrVf2SeEG5smJYFQyddnEVnC4ZaVAtJK4jrG7ufQyfSTc5As73LJSELeXzr1q6PzKzZSSAmDF&#10;CqW63xlbIWNsRNWcdau4V5SC1d/oppAhJa8tP4A2GGlK0FzA/pz9VsiUR3vu4BRoeVW50RjJqHGu&#10;ZOKmjXO+AyrulQA9Rp6xuwvZxs1p3kHkoY5NhonDLZPBjbtCnB1QAaxcxkGNv8Ot6BKsSR35xkxW&#10;XUJQx0GigqJOU0JuF3yPNbasFGh4g560xpbJ6C94Y2EMqc1PH6n2Olwv5sxkJmO/cX2SEcEg9lC4&#10;gUKy1q2Q+bqkAFhJvoKfdMZWyPyzu7RwZZMqjm3MZCGTmWC1uCCMXGYSDLcTM69kfCKnsrMDKu6V&#10;WByGkDO2bM7QhYJghKO5Ftwr6RinwpT61TQllJdSlO3stwX3igZClM+t10JGYSTxSWsHZKXAwcF+&#10;s2Yyk2GZUyJjeIvUTaUp0TElwLgxtkyGlBDWcfyAAmBlByAlFreiS15hYjiRXtKrZWwEQiwpKWS+&#10;11EArBhcjM3RJYXMt/AKgBWtzMHoSEkhQyvTm8eRkgJg1QXTXExtSEkh48ShsMrZbxX3ip1AZNnh&#10;VnQJfbCsehymoEgJzqnTxruSMZNvrRqxmwJgZd1eETd3xlbsErB7xLoMu6T2YgX0ymWuDreqSygF&#10;dyJPXGJUZlKTYslkJkNzbZDSc5ur4l5fXt9YSFRifekjOXF0waAxkwXAip5k3ZyxFTK1IiP46nAr&#10;tX10r6D4wVi3invVfYaWb1oArMSCOAMcKSlkNvKblGBaABuLXclooYhr7NglBcAqzJmV66B4OX3k&#10;/+XsDHKlaXLruhWhN6CqrMyqV4LlFXgB9rAhG7InLQOtgbx7H74WYF7+gPNQ/U++lw0WIyKZjAje&#10;S5IrH7uwem/hS8iR57Bm3lsX09kIYJBtkLgfl7WVYhXppZSWscnuFICSqRisbLKL4bUIT6r31p0C&#10;kCQKlU2GGK3rK2Xi3peMcqyspMmjIq7VX8CDj1utZPJeq3ONyUagnUjXxomLDVXMLQmsnJ2Ixgmb&#10;TDH4q1RIMdoiXkJ7C1V+nWNIzE2yo1/Je8VMVFuYIWbr+HGF7YMk3x6Wm1nJEMOZuJh5VmSFb+Oi&#10;oSlWFSLVmWtWZAWTV1YSLsgWBAWU6isJAAo91KxkiMGTUhUOKJsb2uACqztOih2gfYaxD+sltEHW&#10;NCXNhhiEq1qSe8+VBFZMRFX+wpn2QaKtymoJbXEuoSYldR/Ee0veK6deUAujLZ3ChZTZcZL3Cg2p&#10;GrOLucW5hKtptZ+9vwkn7xUw/1IxhSSwQm/gRGO0DV9CsF3NrR8wSArHLai5hRiHLvqgmJVMp8BN&#10;WJ0ngy5bSflk0xpt6RRAZEyeMAVc+hfw5KqiIr1JYGWIh8nroJ5WaCuQRM0tfAnlIlXB69eo5lpt&#10;183XnQRW8NAqOH7/BaTYgxg2TuH+e0sCazVHVbGgFIMAoNjRFGPpL4C3zxdn5tbFuKp/VHsRwKWu&#10;rW4P6nsLMaKTaFMrGU6BSBAkNzO3LqbzFuFCx9xg4akvIMS4B1PBx5xek8BKUAejNHPrLgjHRWk0&#10;47mSwMp+/2PqYJAp2paEmzBdRNX3Fk6BAxehXjO3LoZHrs5/5nsLX0IJyK+K4QXvlQgGm7d5b0lg&#10;pe4Su4CYW4iRjUM7JfMFJIFVI2IhRgSbg7lZySSwXmSTqx0nxAiOsU8pbeFLNJIZvFewRdA+9d66&#10;UwDv5tMxCHTQZTkD0Y/YRNWSwAoY4DDhEEMbEJX5upPAqllIIQYC/f5Ru+lPdwps+GTFmttiiBGI&#10;ozq6mlt3CvCCaLQpcsSAcrvnqvfmvu70JaVNza2L/VqJ0pYE1t+VNPtbiP1tJQXP/BUEVo4ylM8w&#10;nivEOE6y/uZ7CwIr2njf5mQeYsyN5B/jS5L3SqXz6ip5f8ILsaqfRAsVseMk71XzgkIMK6HLoPkC&#10;gsDKFyB5QSEG/P/h2zFz6weMhbYuVux0UmSMtvAl3kq62GIlu1Mo9pjjqiXv9dcm1dy6U6jvTeUt&#10;sp11z/Wq5B+Ra8RxookR0wH/FJGnFHsSCVSVPKHMhzYYbqZoboo9uc6pbDuuGakNfonwXCmG52I3&#10;FV83Z9zUxp1KeK4Ue0LhfnN4ur0tsg+mNo4mwnOlGNpAQIUvof1nauNcInacFGMlQcqFV6aQcmqj&#10;Q6e4B6SY3gP4LlObw7tTjFPQQ8WCKNEd2ihDYnacFCttD8AmYSXdKbD6MFGVTXaxwrVU2xbqlYy5&#10;qZh5imEltIMTZ2XKwqY26blCzHuuILBW/Ig97v6kwJmnDRJI/qe6z92/t+S9EminrZbR1l0Q2kg2&#10;UisZvoQeZiqGRzH3mNv7qxoyncl79XPrLggr+cAWNSsZvuRN811zej2DLvukKxDt5Y228CXQDcix&#10;N++ti5F+S3FZcVKgcWJ7AVSkxbrM/hZi1QCKusxmbt0poA0XpObWxYAWgTbNewsCKwgV9EnjuUKM&#10;hnlEMJS28CX2hAcq215AVag7TaVqQLomVjEFVVUqxeAFAeaLGxX85NBGNM7wlVOMubF5q5XsTgEf&#10;SfTVWEnQZXF2aFNz606hQASVaUFCQFsS4lxQQ5W29CUULjYZaQRIUhsVXcwp6OhOoeo1SW1djLmh&#10;zXzdyXulDgn7sPBcIeZ9SfJeqQ5VpOrbeze21FeS6jEkuArPFQRWPBc5SsaXhFh58o+yySCwoo3I&#10;h9m7Q4wzF/ESNbfwJXrHSd4rjGpOXWYlw5dQlqLC0ffvLXmvsB1IIzLawpfovTvostQ8AbhTK9md&#10;gj/hBV3Wn/CC98og+XbMQnZXUsWhTJTrDNYruiCMG13dkaCrUh3vT67BeS1d6hIcUuhSbF5qM3V3&#10;QMaoOpCEFIG7Kv58P69BXKWkoPmoQwrmEX7V6IpjReVcGVccZFdqNKnu8PDk+xqSmmoSkVOqThRu&#10;Xt17/HYeFVAKJ/Y2wh9uVCYeSdnfJlW6TJGNlEKXs8Ms06rfV/c3tYaGJ0MVrT4vqsM5O+xSH/I+&#10;1JkgKrtSh8h9XyH1IV/Q2Ua/ywD1q8Rq9uS2GuiqsvHiW06/AYCl7LBLocvdmpKkSqKUCq+GVBUH&#10;MMxW0Kq2GpR1qKoO95tzSKFKMQOIf3Rdb3SZg0BI4eVVxwqyTrsuSI6m7XZK1ayUbQSnlXpwp6FX&#10;EPxuI0QX91xhh0FNJSHOfcsh5dewewCoDqptKNy9Ni9vG/3kANUElpaxwy5F8YEPpJ37bzlJqURO&#10;DFwIhtbnVccvcwZIJisuwBBZSeMPXZzGzLySkEqpUnVlCSkuOpWWdr+GSUetQm7mfBhS5AdU+x+h&#10;K/wGUQX1fQWFVZ9tgopKUiaEImGHIVXxC7UvB3+Vz7+Y2Pe+N6SqLr/hAUP6ahZFn+1iewhdXYqM&#10;juosLd5X9wBPbsHONkKqAFMV9g4O6hPk0/DSuWL05cCz/RiOFCV+Qoy6NcrqU6ruYGoZuxOoUI46&#10;Zgdv9QmHqEog3b+zIKBybFMR7xCiHzKmaL7noJ+yGup4E0LV3Ey1K4d+2N4YfWvVkSOEnhSGVX09&#10;2LK6Ls7L5nMOIUrmUb1Bva9+eiiijDHEqNL6JNPExTCDdgoFToUCQoicLiBqY/TBVSUV42OKOIJ+&#10;tJXH6CGdmktzck4hd5gKrdx2QxlNOwG2xRcWXqBqG5sbRBRopbkDUJQoKUe2ax8jvlQdcVKKUvpV&#10;HvR+Zkk4pSaQCvClFKStwpmFsriwcIIAZLvfyIKlCs+FTAWjqzsP7h0UvzC6ulTBC8rwk2tKFX3l&#10;qUKKZi9ULzXz6s6Dr4XUUDOvkOKI7k5vSTQFXVOAY0pxA1Z0OQIi3e7Zkkz1syHFBw2nySzjcASq&#10;4SOQQB/io/iDSlm4j8eTM5x5ZyGlTwNRk5XKSJUhJT6ycDoPe85Jjql1+UPKnuCSYlqIiZlZSumz&#10;aTJM7TcdUvrQnfzSCzqA8VUhpS8TyS6tkltKV/cf+pKU3NIfCATqhfWLi778RUXVg3k54+g+R19q&#10;swyrDUKEFB2KXBAiWKUUublMVwvqTzVHReACZyqcYnBKf3Up2+iuw+qihE4bIaSBIm7cuqmUIveQ&#10;WlT387qShqp19dNK6TI0NWoStHlxe+ZmZebVpaBpUtvAzKtfWs43b110KaDwXRshurj6GV3dA6Cr&#10;ytmJ99WlgJ3rFHZ7TgSjayMkKMkqGl1dCjisoC2hq3sAArsEIYyuLvWiqzWZa0JXPz4QsOZob3R1&#10;KegF4DlGV/cAENqo4WJ0hRTdgYzfgC3a3hfHetWtPqWqSygjvF/DIJ1yrCcfT8wrpE5sQ61hcEeL&#10;xmDqp5FD1FaDv06TeAa+1KTIuyzyyf33FVJF/jF3I2pFNV0kOSuOZEoRjKmsdvG+wgMUZc74+eCa&#10;8rLIFjS60gNQ2crYfBBUod5yyje6ugcoshBvWbyvkKo+I0pX9wDaR0V1Ve2jgi2q/XxIaT8fpVW5&#10;kr4MexbUt1tvFUwTVF2qWTQpSsbS1028r5CiFGzVVri3+eCJntx+TaUoThhthFzrH1S1Fbq636j6&#10;CIanDkYful6QS42u7jdIqVUgFVndXRdd/wwZAXZ/k6Ibd52W77+vkCKNoepHizXsfgOaNQWlja4u&#10;RYEDRXygqkefF7EAU9sxpcA8VdlKmNdNl96XQ4pcLFVy/QpmKLpYfLOGed7gfZmzaPBCX/CpTd/c&#10;K6R+k1wETZC+U30NoYorOwwprJc6f8IOgxNa3TFN5VuqlrcRcn7luzS6wgP8ZvSJ9xU8UrpaUyjQ&#10;6EoPQFKAuacEixRdcDSNru43XsRtDMwHDy7W8EvSrdEVHoAiwEDH9z4qGKTQA1SjUJasjbCSFNXZ&#10;JqT0txwEUvIjgezMvMLblI9SNh8eoEpSm/N8EEi17w0qaBEz3PuK8wZ7Cqtxv6cEFZRz1MNUP+BI&#10;3d9y7ZVmDYMKypeikFLCp11XFShR8+p+g4S/r7pXBu2UcxTF5Mwadr/B+ZDCJsIOg0BaLaWVj0oC&#10;KRWXK7R0/zGnWN2z1SJ2xwEt7qM6mXHVbW8MgosqFs/m2KW+9Z6Nm0qxaqdrXGKwQeEkcphSy9h9&#10;B8FKleqEOfSZ+XcWYvqddTdAISDq7xpPFTVSudSb/Guif31inzJ9oyvEeGPq8Bt8UIo30SNS6ere&#10;A3CKMYovOgihfhFDTC9i9x5gbuUXxRcd7FPcgIo8BCG0SAwqERTaWHvPRB6crvACD6ZlSkuRit91&#10;UcjKfM5BCAVMBFhRxtFdzk8Rmo1thA+gLa1qIADNoc2rqtCreXUXQLm4t6lvwNW6q/ptz3V/EAg+&#10;6JegtAIEQgouDYWJxBIGH/QLo0A535CqT1kFR4MP+lMdQ83mHFLg4C44mnxQstBMWXEKkbbX9bdm&#10;D2YNu9uosLlhM4PZdl3VRcScA4IPSvUvTonCQ4UU2B6FEs28+vf/hiZoGMaQKdq8uAiwHEZX//7f&#10;XJrVwS0LoL4OBZBSFLeNkNTSjwqohBTJx6pa1RUcUip5QKw376u7DQqJF7Hl3m8EGbT6R6nzaEix&#10;hKqjFilxbQ2BRz4qABZSuFAafYp5BRmUWuyKYUy1mzZCSu2oes2UrWlSF0wkBaqEFIX+VVVE0KGu&#10;62/9mu/vDyFF8LY8wL1tBBmUi1zRkISuftpga1B1oQGi+rwIthvCSEodAKQmK4yShE0XkRsSDc28&#10;uhQ1CCq0L9Yw/MYb/qjS1aW4M+MRja7uAUieUgXFOP601aC7C1us0dXvKXBTOIyaNexS8HTI9Ra6&#10;ggf6+aFHgrHDkOKoTAcOo6t7AGqYOEA7yKNwA6uc571tRKnSH4Icys+H1JPgjQJVkgYKCK6AxJDi&#10;ckMir5lX9wBUC6LxgLCNLG5a917jo4IFSrlvmsUbXd3bcBR1QMegjnJIUVHEEHvzks23nBzQCviY&#10;+io0QWgf80mmiyGMjPKkX2JZ5mMOMbY9FcxO3iiIU7Vsvd9UQozKjOpbTgJowXQmBwJ+Q1tDjgTq&#10;jJ38TxqOUclIzCvEiHOqK2zQPyEgSdsIMWsbQf+kTV9BbmZe/ZiCszFZAgR528JXC05FKk4xMgZN&#10;hROqSYeuz8UBzMyri9HCTgWYgzQKbR8WuPm+QqyqlhvfG/TPxfsKv2HfVz85cBwicGNYbcEaxYmq&#10;+GGQRou1Xy3e7v1GiJ2EiMR5A/fSbeNRFRuErhTDb5h9+R2kUXaiD6kF9/NKMUL05k7EBTnm9Xyr&#10;g2+KwXg2+xfvp+kizs4QzbS6lAwtv6NoaTUaNBhYSv2tOt790YakxzatT7XFUG+rS9mjKDV6uy6O&#10;oodawi5FoF1dl9mFuy6ulcbLpxQwTOFLt8fedxQrfdPuxqAOKUUGJLcbo6tfOEhmhGhhzLBL0ZOQ&#10;w43QFexPqsZV44FbD0USV1t5is09PmZewf6keP0Fg1bo6pcbkvBUoTM2xjbCKhrKpid0dSk6YT1M&#10;CW6OTV0XEKKpcpZSL4q0myIP9CdLXdyYzby6FIWVq/TKvc0H+xPerfPyIYXFU2jZ6OoegKBjHSrF&#10;++pS9F1VIYd3sD/pv1MpvEJX9zZUhq38brGG/bhxwFx076tLsf9DkjC6ugcgF7RYd2JeXYomG9Rf&#10;ErqC/cmxl2RyoSukPqygyRGkBm+zeXQ9TMghpYCWKAlr5tU9AMWy1AmbWmZthLaAFcBakwLhrDYs&#10;9+8rpCgHrjhSvKDQdTxMvllKUSH9aYovUVOv66KvNV5UzKtLVSfMh8hlfgdnlK6DKr84pbgPVc+7&#10;+2852J+EvuG1mnl1v0EckMOD0dU9AFcH1SUMG28rD/YF59no6h7ApsWCaXRdHJXV9xXsz6p1akw+&#10;hLBBV0OF+G4bIWQbdcQOIdBlakmbNQz2J62RTICIn24DhHZPtUdjG8H+JFCptq8QogXToSAOPt02&#10;RMKb6tgbQrCB6IJlvq9gf/KdmEIjnPnbAHlfpMOoNewnhy9VK5QddiHskNxMZRvdA1RoWbAB+OBj&#10;XhxT6I5w76OC/VkeyrioEKp5UZ7T6AoPwBoKhJ6qZDmvoz7L+3kF+/O3gIpZxJD64ueV7w32JwRf&#10;LqTCz4cUnxdpu2Ze4QLAKi6zVwZnlC0F0qjRFecN/Jp6YcEZRdfHhHtJgu2vGS68oR6kFFVAVYEi&#10;OlB0XVV53hh9SOlzVFI/uacYNIXbQhuhPh8mYZQ0kkOQ9Ogikbq4+hrb6CcHjhuU5DE236X0GTt4&#10;n0+cryHOkcLd5kVsDk6QmFfwPilDRVhEzCukaC1d5TTufVTQRQl9k8JodPVTCm+PAodGV/cbBxwY&#10;FSMKsigXKaqSGF3dbwAf8J+ZV5eCv0WSsNHV/Qas1Go4dX93CLIoYApYm9HV/Yal24CDNDv8jUeZ&#10;M0CwRQkswRYz8+p+o+JshkJPDcQ2wjf5gSqmF1K/H4qaV/cAHG0eKqYXbNGKi5p8aXgobV7FI3Rr&#10;2KV0vDeInzRcqezWezsMqd84tlnDIH7CaFd5Ae+Q0vH5IH4WBmv6Cr9DSuMOQfwkpE8w0Kxh9xsM&#10;z6QUEd1tpvHkxEb7UqOrixVKpF5XdwBFCa4hCtvoYoV+KV3dAXCTAkMzZ5ugi0o2ACPqa0icDZDD&#10;zKuLWbQy2KKgsERGTfwwxODAfszRJniftEwk6KDm1f0G3CMORPdHgOB9VmPZImLc20aIma0rOJ/V&#10;kAViqtHTzxpVScNMqZ80wIe55ilVXYzoq5pV//TJwoD7olQNMbWZBE+0WperTE6i/u0jIWPJVNTj&#10;U29CMO2+8ObM2+piHNZU8DV4olUo0IW9Quy3xooxjf7p4zC+PyqCHZVGQSkMn5LwYl9DIp0quzLF&#10;ICybLjF0+EpdjtOTYlWa3wQ2kvFpuUpkKLQhUplU7VyD8Ql/yPC93iFm1zAZn7BLVfYywfE2L3ii&#10;Ju2LWgBNiGwWeo4bvxFiBz5Kva/uAACIHu60FkRRCqYZLiBV2vu8YL9Vrbr73STFik0hvuUgfNbZ&#10;uprvCl1xQLG6wm9AcnYnqOCJ/p6uzbzCb4AccJ038woxO6/wG9RZ+5rELxIp+2sm4dnslUH4JIMT&#10;ep7ZU0KsOiUb2wjCJ62Swb6MHYaY9fNB+AQUhderdHW/YU+hyROl7kk1ibi3+RCDW2IKs9AQtr9k&#10;dFVGq9DVxaoClwkqJ0+UBSSsbHR1d6PXMBwAXqMKvYt5dTFiLwogGjxRzjbq5hVi5MCoc1QQPjmL&#10;UrFdzav7DZL1TZFA6PXdNgjLk9Fi1rCLsVmY4BDRxdAFm8oktKVYHeeFj/okTxQsUd28UuyHiKjY&#10;lzGFPq83Z2zTtTPFvlw51LzivEGpCRUt5yTeh8iZzaC9/HaX4s+nCW0MMUJsh/D04IVDGXy7e0sc&#10;Yo/ra7AvujyFMjrrQj26dR1DjJCo8Yn0JgllMKpMgs8QK4aZQGE/wRalhAmdWAR0M8QOOueod9bd&#10;AMqgBIkTDg0z+4JwFDAumNoeXepDErgpxDXESIg151921q6MItlsmsJAUqzCjsaBBGOUev4nyLRR&#10;Fn6Hew60+9s4EUnEMbM6DgiPP8QI9Bt+D4eGUMZeZmoEDLGKt6uZhQehm426s5Cw1MdIKNYcTKH1&#10;dikuVSoxK8XA97/O9MODsLOruoucsNsYD0zfhMI+UTX0ScDoYa5jKUap7OIhCWsMV4AyaODG9LsY&#10;yrifCmXBAeUcQQa02WJSDKaAMpCgjuJQSfgzMwsxwtPXy9yhiWL3V422B5yd+w0txGCBwZgUGZCf&#10;IIJWWfQ6bApt4Xpo3UnnI/PauhOB9vBbkUdo62LcG2tTM9q6O0Db74FTaOtisEGpFi/uS5AJ4r1V&#10;EwdxN0ux8uAqvYODWGgjSmBO+ymGtiocYFayX0hYDquti6GNDVtpS5fwpc+H+gK6GJ3DH0VNuvdb&#10;wQtlblwjzXsLseIMU1zCaOunkcoBfpqMSBq8t9ddkZPCT8TcwpeQs6Cymzjq/Me0dadAIhWwq1rJ&#10;LobnetRmL+bWnUKlbdUJ7f7rTlpplYFWu1swRNFGPNT4yRDzX0CUFT3gwuOZzdy6CwKkhA1svrdg&#10;iaINarR6b90FPakLVrxe8d66U0AbwKOaWxcDFP1tjSi0dadwFHRjIoH44P4FnAeO0thkUEXRBoRg&#10;jiUh9uTCBslUrGSQRUtb3b7uv4AQQxsrafa3oIvWSvLqjLbwJRQZVr2cYXq1F+CtJMSenK0rN+De&#10;SoJo6r+AEOMLgKCqrKQfMNAmv+7gmvJ1vx6H2QOCNuo9V4jhufAJSlt3Ct4rB9+UvRttxpdEgVLq&#10;V5N4avaAEEMbnYfUe+tOAW3Q79T31sX8SgZ9FG1EqIyfDLEnzUcKMr3/ApJ2CsG+jtj3viTEAHUq&#10;Iddo604BK+FcYnacYJ7ydUNLNDYZFUfRhsdTK9ldELvUb6qWWMk8lxwECoyVBPuUHinsOGpuw5f8&#10;FnwU762LAUBT11Np6wcMTq9EWNTcutiT6wMVToyVhC+hgJgqqQilu20daINCrWyyHzAq86IqnYqV&#10;7GIUlgBNUtq6UyBuCvCitHWxKjHpIoVBKUUbND3zvYUY2gjJm7kFqZR7N/ES872FGG2KIXsarxy0&#10;0jqDEkER7y3EaPPK9U1p606hKPMfgx7i37pNUrcIrqL4AoKRytx+CZ/3Nhlii7l1p+CjM1HCdPHe&#10;ulNgJX9L74i5dTFQChrXGF8SvFQ4gb+kO6EtfAnx/KpUd78HBMW0GIhV1lVoC19CmxxC0UZbdwql&#10;DYq/0dbFIDvjz809IGimaIP+YbSFWCEjYKtibsFRxUqIPJkdJ8S8lURlUs7leC6lrR9naIhAoN18&#10;3VGbtEyLi4B4byEGjsvhVWmLcwlkXyZntHUxLIv6YUpb+JKqyu2spItxKqEhqdLWnQKFLpibWsku&#10;BoAD00rZZHcKdB6Ch2/wgGCscn2mRrSaW3cKNHGkx6d6b13sSQn2OmDce65grQJfVmUTYyXdlxzs&#10;bhXWvNcWBFSuU5zpzdxSDDuuQKPQ1oOoaCNdwEQwgrmKS4DuYawkSKiVea1q35H1304KBCeBFdXc&#10;+gHjeHHrUKegZK9yXaRWpFnJ7hQOgt/E6IWVDP5q8V6Vtu4UFnMLMQImgPhmbt0pLN5biEEocahR&#10;0FEPOtbWC7g/KaQYoaeXqf1IBeFuXGymdJ0x2kKM+yz958xKhlOo0hkqPhlM1oMDJVd2oS1JqQTH&#10;Klf0fiVTjMMyle6MtvAlQJLcGI22ECuSjalfSO/T/t5wW5wwjLYQ42ACR9rMLXwJ+SngCEZbipHI&#10;ofbu4LRCav9Wf1jx3sIFHbw3dQ8IVmv1NydNxWgLXwKWX2lt9ztOFDKtCuM0ljPawpcQvlBVmiGX&#10;disBW1cM6yFGJVOq45m5pVMgjU7xFIISyzeKpxT5d59gtxL0gKpuPFeKoe0LlHz73qht9x9ZySFG&#10;bQx62Rltf3AKxkrASfsgCWJzyjba0inUtUN8b3zLXRsHjK+5LcI46mKU1ntBprj9uocYlT+qV5F4&#10;b+EUQH9UZ3vIn32QYAgwXY22cApoA0wzcwsxtKksXj6TPkjwT1XIfoiR1STnFr6EYyg93c3cQgwK&#10;EpCAWcnwJSzkj8FxyDzvS8JZ5kHjU2ElcS55nKc6l5C+E9rwyiZmTqZAF3vArTV4wBCjfY4q+UZA&#10;PrRRNssQvYcYTNIiityvZNJdv+zdbm7hSwjgqdJ57J5tbhwU2LmMLwkxGhH94PHM3MIpPKpkrNi7&#10;qcHeBok2GhEYXxLU1aoWdRn+9U+K+ffWfQnE0Lrni687mLJVrbPgVmEl3SkUb+BlagL8JOcV4vCH&#10;y4rQ1p0ChYEenHrN3LoYISQ+OBHppXBme90ErABAjZ8MMbQRnTHnkuCvoo2VNDYZYmhjKc3cksAK&#10;Ivk1WAcFptqSsCCoM1aSBNYfiumZag4/IYa2qrMkrCR4r5qoDyjY51alBQwTlWh3EyPU/lYtJVOs&#10;Qu1cBMzc+gHjyUENAr34AqLiakFbis8Fv6DP7cMWYND1FCPUXmWNzdzCl3xQZ+oSER9sg0QbYTWz&#10;B0QpVNiT4EbGl4QYK3lUge17zxXFUIlEVDcl8966CypqtMIWOSy1JUEbmVPGSkKMuVFqyMwtCazk&#10;M6i60kBgbZBFvQcTEyuZBFbyDl8G7wYCS22cupS27hSolMfWrVayiwHukmZhvoAksAI94PKElYQY&#10;2uqeb1YyfAl2XN3Z7+9vwXvlvbHjiJgCjrG9ALokkj+sVrKLoY29W2nrToE4IyVmzf0t6bIXNxyD&#10;43ATirmRx2oag6QYc+MDMDeqJLBCKK2iJeK9pS8hicRwQwksxtwqoc+sZIjhlckZMt9bElhx5Yrx&#10;wWtqg0QbK2l20+C9clXhJqzmlr6kLt5qbt0p8KrhG5joTPBeiwRTYNP9jpMEVkrps3sLKwmx0lYl&#10;D4S28CUQZ2giYbR1sUrjUQ01OEC21w1CJT1XiEGVwisrKwlfgld2MYXgvQIhsOGYrzsJrHyjD1N6&#10;mq+yLQnaeG1KW3cKFMf/whk3762LoY3/zI6TBFZCQaqsNr+dc8OUzXtLAispeqfB37idd23Vk8sg&#10;K0S1mhj1ICgWYr7uEANXxJWZ/S14r9SQo2id0tZd0EJb3HFwJSqL5Cd4r9y5gZLVe+tOgSALiaNm&#10;f4u6q0Vg/VEn8yi8CrDyrHIS97tpiBW9iju08JNJYCWPULUfphBfM66a20fdhKOMahHV4B6buYUv&#10;IVxC1TEzt+4UdBUgmKc5N75u47mSwEo+muqqRIHM1CZtMgmsdC2sgmr3VhJivDdwcjW38CV1vjC1&#10;Sqgn1+d2QbI1HPqfJLDaSlEphi+pe5+wkiSwYpOqphI9WHJuBVsYbelL6kpr9rfgvWL+fN3mzBVl&#10;VYknsAcYXxJirKSdW3cKEP05wCptXYy5yd00eK/UqKRnqtIWvoQaZJfJuIb42F43rBRXpTLF6jxZ&#10;zVbvT69JYCVii0LxdYeYP70mgZX0GHiXRlucS+gr8HyaaGjwXllJuLnmZB5if5ubiaolgbXKxzlt&#10;eS7BcakbVRRb5QugaI+aW/oSrIZBCitJX8JJTSFiUdzV+5IouEqKkqvRRvf59uHUxk3kw8ytOwVO&#10;Cl8XVw7e62Ju3SnAk/qpUgX3u2mUeC0/yS3HzC18CZ0UX+o8mXTZy1pJEFg5BcE5M3MLMe6mfALm&#10;vQWBlTAvNyOlLX2Jjc4EgfX5w3tTnivEIFUTeTLvLQisVYOnuvPcW0mIQXOmJLrZA4LACpLpqvf8&#10;hBiYMB0zlLbwJfgf55WjcitZbCDQykrCKVTmg/KTUfKVykSQo5W27ktoxkgKqPHKyXvVDKvkvbLf&#10;qIw0/GL3k7iughHu94AksFZvKlNPAScc2kDXD6MtCayQZVVFEUwptPHpmNw+SsSHGF+AqZI8xMor&#10;qFv+4L0SoFTISopVUqapaslhNeZW6TjmHpBixCIgdAkrSd4rXw00JOG5Uqz2fPV1J+8VAutb3XFS&#10;jLxdLnBmbuFLMEmVKU/DuP4CiHq4k3nyXg9yHxQrYogVlG92nCSwkg9S5T7vd5whxiXTZICCNuSS&#10;UCRU2WSIcTQ/DdbxTd7rgxR0w0IaYoS+Sa+8t5JvEljZcchSul/JIQZzpkjVt16ZJLm2krDHCCwr&#10;bV2scsIrCV1o676Ek0Ix6szcuhgILYCYiJeQ7hZzIxpt/GSKcQo6i+gv5hbnkooNGFYEqYNtkJzw&#10;iuFgtHWnUCnv3IXNSnYx0D5u+Wpu/VzCydzF8IjG9LlVBMOwxzjRNTFMxMXwUox7gNXWnQLaiIYK&#10;zwXPuw0SV8L7Nl9A8F6fZDYptI/03tTmojPf4L1W0T7csrCSEPMrmbxX5OoidrsHABzH3IpPZGwy&#10;CKzUDi5bNtrCl9QYTbwEnncbZOWSq+hMirEiDjf9BoGVIvhVNtTMLXxJHWbMeZLCIzE3OkYYBDrF&#10;wLsJ2gqeOcHu0EZMwdxxUkxj+exnoe1FRVpxE04x+CVkSSqb7E6BbYMUNfUFdLHSppofwzvtc6OK&#10;La17hJWEGHsAEXrjuYLASmarKgLwDSmUOUIjHN42NXRRBsPMrEvBDGXnMHtp0Fcru14dgUIKii2r&#10;aI53QXol5uh8ZEgdLH1RnO/PJEFerYqtyo2EFMToh0q25gzY3tkPfTFMdcaU0hGub1BXCTDSR8oY&#10;SPc9i5l1J0KDMSg6RlmXIl+U2J3xIcF3JQLktuyQwkD4n1EWvFUaLpKKZqYWYpqCTTp2s5DKQ6sm&#10;1PcHhBDDh2D85rMO3uqTa1th8UJbOhHcgQlvfV/9XIHrh1iitHWxquRCL0/xYQdv9fkkxG7SFcnC&#10;aC8AbdxRBT0BVngT4zjCWctsoiGGNkcJ5TwQ2vAQyvmH2N8ooWolu0vgYMdXKgBMvss2SLSx1xuH&#10;nHRXLs5Vq0/YZLiSX7qrmls/V/Bp/94ahLYuxtxqcsImg7fKZYO4pLGSEFtoC19CTqWihNKSJ98b&#10;m5vxk0l3hXz0o95biHkrCd5qVYNXyf8kfeTcpE0Gb1XDpYQ3UhuXDfMFZL1WOLKqOCnOO7XZuYUv&#10;qUwJ5ScH3dV65eCtQvSg2ZT5ukOM/Y0rkfm6g7cKvEEvHLObhhja6nhnvu7uFIDvwQXU3LoYJwX2&#10;AKMteKtUNOWUbOYWYmj73Truj8nBWyVVhWCa8VwhVhu+Kj0MgNJMuYrZkQgi9oAQq5Q+aGTivSXd&#10;lci1C16HGNqKzm60dafASpJXbAIXSXflAqZKtDOovpJvDhjqPBliWMlvLEdYSfgSDkG4ZfPeuhja&#10;5KU0eKsc8NhQlZXkuYTgtQEwv0l3JZr5UKGEEPO+JHirlIOHDqRWMn2JDVwEbxVqIUWJzEqGGKdX&#10;vgDjlYO36nfTEKuTOWFv8b0Fb7Vq23xUwCnEFtr6AaM8SfXovj9PBkvWn/CCt1qdS16mUBbBouYU&#10;0OYSP7mJNjHOysRz1Ny62EJbdwpoY5BKWxfz58ko8+pD5SHG101MwdwDku4KyufOJSG2sMnuFLi/&#10;EVATRH1q27fXXdqKsXG/BwRvlbb2v7HT+y8gxNDGjmNuHUl3/b0tGj8ZYlhJHV/N3OJc8nsTVtq6&#10;2K9NmjRT0nPbC+C9VUcv4UtCrLSp4jbw+UMb5xKTsJtivDdMWVlJdwrEgvhu1Ny6mP/egrdKnAvk&#10;X2lLX2Ij88Fb5ehEdMx4rhDjFESYS61kD3wQn8SVqLl1MX8PCN4qoQIKsRmTDFdyQltVR66grVa8&#10;Vp0mQ4qgMuVfzDkhyK40U+P+JmYWUsTmeWnmEhCkVVK16yhz7yNDCmXMzPjI4KyyGNyLjLLufTzH&#10;IyirHxZfAQEhhTJuiuqddXdAvwzVEQrksHk6towPhbyE8w/CKn2AVVEbomChjHJ4JnEQ/loTozUv&#10;yJR5Z12KErREs9Uydl8AmkI0wSjrUotl7L4Az0h8yyjrUlzZwNLNdxZkVUy//M79dxZSVdayVv/+&#10;5BMUVxyBqq8Bn6y96aMQALWBBlWVgIVDbkIK0jUzU8vYfQHdVEpKLGOXOqjF+DQZ8ZRLawtCsyrV&#10;KCOlIBKCNpndM3iqF+5K8RZDinJT1VLaGEj3BbR4+zGlSOERtPWApMomo5R1X0CRGOjd5p11KZQd&#10;VUhFmH73BfDKTnXiGdRW3JVCGoLaSiy4ygMIawwPwktTVYafj6C2Xo/n0zB/hlg1i1SpUsh1d0Cz&#10;EVzd/eSGGAWDHQMauX41OelVZYKRQ4z9grCusEnkukt4kbFvdpohRhFfTjDi40auu5IXZNpDVCkZ&#10;Ytxgv7Uqtx8Bcv1gQXKWKrY9xFDHmcnNrjsGgm+KTYu6LlbNbtW9HrnuGl5Eac3JbogRoSLVSpy2&#10;kOsuBRaoCkkOMd1QArnuHtg7aLWkvrsuVs3cf0x9gecj2KpV88XQBYYY7cvprSjiFsh1r0LPc4WW&#10;DjECRz/U1jQfQvJVuaUYegLqujNiB2c3duq6V6EJqiqWjroutlHXvQoBFtXVHXVdjEL8eAc3u+5V&#10;6PRAlNFYZhJkwX1UxRKGGe4BKos56w0xEuWoiad2hOS6wpg1jVxQ150RoRKSCZy67lUOP7suVqUQ&#10;FN+DYYZ7oFSiSdUaYlVkFLjVfHfJW6VsCYtyezLiVB4sWW8qyVzleG+KgKGuOyOOKiRxCooVct09&#10;cLt9XyKMPcQAW8FI1G6e7FUilNStN4sZXgWHSTBDvbvuHqq5NQUYjLouhmXyJagdIRistLOoo7dR&#10;151RlSTndqxm171KtZM3dTV5dyFW5XRMgQ/kwj1cJHU4Uwkx5vaWixnugfRPU4GYUYYYvoFWpWox&#10;u1fhTKvukagLMYqI0UbJqAsqK0xKLgnGVFKMFtfcrpW6cA+oMwwhQI4QqxOOyUdArnsVNoQXNxnx&#10;IaQYhbhV+THUhXvgHbjvLsWqorYhQKEu3AOmYqibUwxk/zQMKOTCPZCoZwpGTDHI49ToV6YS7qGa&#10;tqvLcvBgqeui3124B0hhBvxgdiG2UNfdA5E6w7hCW5eisQilrt1adu/AOcww5dDWpcjWpoy90haU&#10;Vio8uoNKSJFkyRtQe2tQWqHUm7IKRfVvgbdKsiSvwVhlUFqpsemsJKQ22rpDqXIkah8PIiy95QlQ&#10;qVt5UFqrR7xgOLKS4YVe7CEG3C8ws70BLiLu0BBStT1+pJV0b4JTMAVh6szbxgiV7EVRVWUl3Su8&#10;q1md2XaCCAsrhi/AfW/dK7w5tqmzbBBhYcUAebm5da9Ay3CTUMhKdinirPQ0VHMLSisooCmL93yE&#10;FOXt6EKmDs5BafXawpfUpeBwc+unE22TQYRlJZmb8lxBab0o7a+205BiJenArqwkKK2Ent1JKKQ4&#10;rxFXcXPrvoTCTe6YF0RY2nGTRKT8ZFRwLe/qVjJ8CcUwPoQFReA5mLBc+w2bgC+geyCshBQpp637&#10;Eo6GHOvFgTmIsJCXCcc7bd0rUGvIgD3MrUstvHJQWrW2kIKGXECKeW9BaSWy5zxXSLF3cy5RKxmU&#10;Vv3eQgpGK15B+cmktNLQTX0BIcV5kguLm1s/YUBNNTxY7gtdaqOt+xJ2Recnkz/LOQEKibKS8Apa&#10;W0jhkrnZKm3dKxStQ33dQYTlXHJSjUBpC19CMF2dgoII+/t1u5N5Ulq1laQvoX2ZwcSL+NdOhkA8&#10;hnsypIo/q7o8ItdPGPoLCCnO5TQzUe9tVHAtDyT2gJBiN32BrhsrSUorEU4Vogkp6tlSssLNrXsF&#10;esu7k0LyZ+lqq+ri8d66L8GXu707pDg6Q4IQ9XrR1r0CluxQzpBCG4FD5bmC0vpi53BW0j0QQ+a9&#10;OW3dl1R1WqetS8FEpjCbOk8GE9Z/3eFLqsmju+MkqfX3ti6+t5BanJWT1QokqPaAkKocCnpFma87&#10;aa16bv1mxI5Dm1OnrcdLqn2Z8iXBoX3Stp2sGTW37ku8tpCCawGXUGnrvkTbZPBhOQXhX5227kv0&#10;jhOE2I227hW0LwkebYV6qzituFFFBVftJ0OKximQSNxKdq+go2pR9xVGLMwApS3orYzQ7W8hRYrm&#10;bxlEsZLBbyWIbdqcwvDqpxn8DxcB5ZWD4Ercw9QpQlv4koW28CWspEPGovArsSA8s3tx4RYKGVNA&#10;XBBq4UpA43Fr2b0JpAQaTphDXpBjmR152G523Z1oSCDYsXTrwlCctu5OKDXuyGxR+pWDIVwGtQ0E&#10;0/XjustXnlK7QGAjVFhTV+8gyPLpuJBJSKENYpNZSahzbZQ2RJlSuJOKRwjHjBk2bVV31BzyUqpi&#10;hvTQUtq6YwBJUEEMkPY2xkpVqEJw964SNK3J2QNsStGngpOJe2/hTWRYgcN/GyMb6teh+kTkQq6K&#10;Bd4fYKcU4Qj1dRPZadqIYZjYUwo9IRHWh2NeW3clFVRyUwspOrpVaXmjLZyCPL9yYWsLUvtN5aUb&#10;bf1kUridW8mUsvd8CCltlPb8mlLcF0nnUu8tSbHyvkgcoY0RA+XaoT63ILfaWC/+LbTB4VF3Yfbq&#10;JodzVWh+ShGfdzs3gZymrAho6gMIKTx0VX41JhnE1pqaSFbjrYX/gcxOGrzS1j0J9YoUT5sPrK0I&#10;CYcfTmriawtWq8XfQNy6sjdfgNrbou5rkRvMJR+YqCs7vmz4ambdI4AHu2076LOVdaagB4KmfYwc&#10;k5XTCiloohQVMzMLNuv3rQrM8ll3L1JcaffOggJb7BtTr7EOSW1BKitUBWZI7m5ifOWqdhDauhj7&#10;TBFnhfFHAdeibZhsb7R154Pr+SrojeBUnxvZLCbxD21djKqLquUiYt0f0J9cJeMNsTenfwWZwk1v&#10;c4OyQS1uc9gKMSJOVZrNvLfuEQ4us6YqDHPrYvg6uGNKW3ckpMs6ijsRu7YkXDWqo62YW3BY4Wxc&#10;JnW+LspdG8CDuiUCHDcxGAo/6n6fYjTuOxWsCPG0a8MmVV5JinGuUC2pWJLuFA4iM6ae1RAjq1Rl&#10;zyPWnQJpF1CJzBcQYpWvrMJ3JF+3laSUDE1ClLYuRi1oktyUTXZfAkWn8ApxlQrS6/m3viLmC+i+&#10;BK4BW7fS1sVwypiJmlt3Cq835yinrYtVJXQufGZu3Sm8ftDmVjLEaE9iqgPwWXangOOiGqhZyRT7&#10;Aq2rU3KQV9HGwU1p6y7oRXMG996CvFqsDZVGDDu5fzjv98f5ySCvUruJQvtqbt0FcQaiq7qxkiCv&#10;AtjRI0RpSxdEbF59AUFepaikPHOFGBh+5UaJLyDIqxWDU1gAYZ/23ghUuWw4jKmJ0ar3Jb+ALkbt&#10;D/sFdKdgaxLwmXYxWLnvr1vJ7hTobge/VFlJF4PsQXKNeW9BXqX2K/XSjLYQqxIZCnwmptjeG2nf&#10;tAdW2roYh6DDhS6CvMqnraroVkC3DfL5Q/RcvbcgrxKY50Kr5tZ9CbU5HaGd2GwbJDccmNhKWxcj&#10;CCdPr0FeJVLr6hEQsG6DpEbzg6RV4UuC8lrQiAvxhhgLBEKrtHWn8MWXKPYwBKc2N9wriXpmat0n&#10;kAZPrW312rrY+QFGVsq6S/hSwfdQgZlgvNIyy3Sw58TTDyUE4ahaoew/5CjtozIJufa21QcmIe/E&#10;5GWmXEUv1FaazFVySem7a15byJEu7OJAyVzlmObgUu4mbU0o+KLOJElcfRGF5qsRl4CQk3Aip+I2&#10;Ql3Ttk7TTY4QqPqu3/1ogbJD9XZEWZd7vwHqxHedrFX2bEJqahm7FzkchYtNoi0H3McioyhlXe7z&#10;fionEkxXzmvEQNWpNeWwffXSgunKMe9LuRYztZSjQaD6rpOzyjJSxEZpC+9TsSNjI8lZPWkhxkFe&#10;fGoh9+Zuo5R1Z8CNkdembCSprlxJlbI4VSyUdblxGf37P//DP//3//LXf/3P/+nP//Dn/8k//r7+&#10;9U//9pd/f8a//u7Pf/nnf/zT40/1f/zvf/nr3/3bP/7pn/7lL3/56//61//xX9mN/s//+/O/Pf6E&#10;OD+J1L//zP9PmNfbhZ8rYU6PXfhYCfPWuvBrJcxqduFzJYyL7cLXShiX2YXfK2FcYBf+rIRxaV34&#10;ZyXM+agLf1fCBTF3af5e2dg0sp2VFZwb2nd2VqhuiO8srRDXEN/ZWkGoIb6ztsJEQ3xnb4VyhvjO&#10;4gq3DPGdzRUSGeI7qytssYvz98bqCi0M8Z3VFfwX4jurKzwvxHdWVwBdiO+srhC3EN9ZXSFvIb6z&#10;usLEQnxndQVyhfjO6gq1CvGd1RUM1cX5e2N1BUeF+M7qCl8K8Z3VFWAU4jurKygnxHdWV5BOiO+s&#10;rsCWEN9ZXVUMCfGd1VUJkBDfWV3V9AjxndUVYNHF+XtjdQVchPjO6gpSCPGd1RW0EOI7qyusIMR3&#10;VldR/BDfWV2F5UN8Z3UVng/xndVV4DzEd1ZX1R9CfGd1Fdru4vy9sboKcYf4zuoq+BziO6urIHSI&#10;76yuosohvrO6iveG+M7qKoAb4jurq4hsiO+srsoKhPjO6ipqGuI7q6swaBfn743VVTw0xHdWV4HK&#10;EN9ZXUUeQ3xndRVLDPGd1VV0MMR3VlfxvhDfWV1F/kJ8Z3UVywvxndVVlC3Ed1ZXYbMuzt8bq6v4&#10;WYjvrK4CWyG+s7oKVYX4zuoqzTrEd1ZXedMhvrO6SoQO8Z3VVT50iO+s7jOsjr9X731YHRnMG/FK&#10;Ju6D5++V+LA6soVX4sPqSBpeiQ+rI593JT6sjn41K/FhdWTcrsSH1ZFCuxIfVkdO7Ep8WB1Jrivx&#10;YXVkrW7EK+20Wx1/r8SH1ZFXuhIfVkei6Ep8WB2JnyvxYXUkcq7Eh9WRmLkSH1ZHpuVKfFgdqZMr&#10;8WF15EKuxIfVkdy4Ef9NT+xmVw92PzAMr1IQdz8wTK+yCnc/MIyvEgV3PzDMr3L/dj8wDLDS+XY/&#10;MEywUvR2PzCMkNyY5Q8MM6xEut0IhiHCS9r9wB8AizViMS2RDLbVFP4AWvBg9wPTEsExdj8wLREk&#10;Y/cD0xLBMnY/MC0RNGP3A9MSwTN2PzAtEURj9wPTEsE0Vj8wQYzKs9r9wLREcI3dD0yfCLKx+4Fp&#10;iWAbux+Ylgi6sfuBaYngG7sfmJYIwrH7gWmJYBy7H5iWCMqx+4FpieAcqx+YwEYl3Ox+YFoiWMfu&#10;B6YlgnbsfmBaInjH7gemJYJ47H5gWiKYx+4HpiWCeux+YFoiuMfuB6YlgnzsfmBaItjH6gcm2FFZ&#10;HrsfmJYI/rH7gWmJICC7H5iWCAay+4FpiaAgux+YlggOsvuBaYkgIbsfmJYIFrL7gWmJoCG7H5iW&#10;CB6y+oEJgMAcW/7AtEQwkd0IpiWCiux+YFoiuMjuB6YlgozsfmBaItjI7gemJYKO7H5gWiL4yO4H&#10;piWCkOx+YFoiGMnqByYoUiTz3Q9MSwQn2f3AtESQkt0PTEsEK9n9wLRE0JLdD0xLBC/Z/cC0RBCT&#10;3Q9MSwQz2f3AtERQk90PTEsEN1n9wARKqNi1/IFpiWAnuxFMSwQ92f3AtETwk90PTEsEQdn9wLRE&#10;MJTdD0xLBEXZ/cC0RHCU3Q9MS1wiJ/QzzCh0PViNYIIndBFe/sC0xCV+Qg3dMYUlgkI/jvkDS0sE&#10;NIlQPhUkl2swLXGJo9AIY45gaYlVTjTCwksshbaf8weWPrGKfuYIlpY4ARWKg+zeQpXmjBEsMRXq&#10;5c8fWPrEqp+ZI1haYlXEzB9YWmLVuMwfWPrEKluZP7C0xKpEmT+w9IlVXDJ/YGmJVS8yf2BniRSm&#10;yR+oBxunSjmo+QO73Zn20PMHdpZIO+v5AztLpNj4/IGdJZL6NH9gZ4lHlUrsr7Ee7N7CsERqWS1/&#10;YFjiscRYSJufU1ha4sRYaDG/m0IVBYxFXGIslJGdP7C0xJkaQkHJ5RSmJS4xFpqgzCksLXEmiBxL&#10;jIV6VXMES0ucSSLHEmOhQ9ocwdISJ8ZCO4Lda/xDqsgSY6Ey35jCEmOhs9P8gaUl/iFhZImxHH9I&#10;GVliLFT9mFNY+sQ/pI0sMZbjD4kjS4zl+EPqyBJjofrqWIMlxnLM9JF6sNpYZgLJscRYjplCUg92&#10;I5g+cYmx0KR3LuLSJ85EkmOJsdAmfY5g6RNnMgl508tFnD5xibEcE2OpB6vXOFNKqCG0/IHpE5cY&#10;C306x1tYYiyUk5g/sDwnztSSY4mxUHtyjmDpE2d6ybHEWI6ZYFIPdnYwLXGJsRwTY6kHqxHMNJNj&#10;ibFQU2e8hSXGQk+e+QNLnziTTeiEs1yD6ROXGMsxE07qwe4tTJ+4xFioeDYXcWmJM+3kWGIsx8RY&#10;6sFqDWbqybHEWI6ZfFIPdiOYlrjEWI6ZgFIPdiOYlrjEWCgON+xgibFQ43X+wHJ3nokolE1ersH0&#10;iUuMhaLtYwpLjOWY6Sj1YPUaZ0LKscRY6Ek0p7D0iTMp5VhiLMdMS6kHuzWYlrjEWKhOOddgaYkz&#10;OeVYYizHxFjqwWoNJsZyLDGWoxrYRRRnibFQ4HD+wNInTozlWOapHBNjqQe7RZw+cYmxUNp5rsFy&#10;d54YC9VMl1OYu/MyY+WYGEs9WC3ixFgoUr78gWmJS4yFBoXjLSwzV46JsdSD3RrMG8sye4Wa0XMK&#10;S584MRaaVSynMH3iMoeFZi1zCsvdeWIsVMNbTYEGuzmCerB5ja+JsdSD3Q8MS6QP8vIHxu78Wuax&#10;UFB0rsHOJ1Jecf7AzhJfE2OpB7tFHJb4WmIsr+r/1Le2erAbwTgnvpZ5LPRZHSNYYiyvibHUg9UU&#10;JsZCO+LlD0xLXGIsr1mAqx7spjAtcZnHQq30+RaWljgxFtodLKcwLXGJsbwmxlIPVos4MRbqRy5/&#10;YOzOryXG8poYSz3YTWFa4jKPhbY1ww6WGAvNzecPLH3ixFheyzwWigDPESwtcWIsryXG8poYSz1Y&#10;vcaJsbyWGMtrYiz1YDeCuTsvMRYqxI63sMRYqDA7f2DpEyfGQlX75RpMn7jEWCgQPaewtMSJsbyW&#10;GAudY+YIlpY4MRbaMe0WcWIsryXGQinwMYUlxkJZ8PkDuxsLVcznDywtcWIs9GVYLuK0xGUey2ti&#10;LPVg5Q8mxkJX0uUPTEtcYiz0cxxvYYmxvCbGUg9WazAxFvqqL39gWuIyj4U+LHMNlpY4S3q9lhjL&#10;a2Is9WC3iNMnLjGW18RY6sFuBNMSlxjLa2Is9WA1gomx0NBq+QPTJy4xltcs8VUPdlOYlrjEWF6z&#10;zFc92I1g+sQlxkK99vExLfNYXhNjqQe7KUxLXGIsr4mx1IPVCCbG8lpiLPRhGIu4xFheE2OpB7sp&#10;TEtcYiyvibHUg90IpiUuMZbXxFjqwW4E8+68xFheE2OpB6sRTIyFRjPLH5h35yXGQteGYYnLPJbX&#10;xFjqwW4NpiUuMRYaaM0pLC1xYix07VlOYfrEJcbymnks9WC3iNMnLjGW18RY6sFqBDOPhW6Hyx+Y&#10;lrjEWF4TY6kHuylMS1xiLLRFHZa4rBH2mhhLPdhNYVriEmOhBfacwtISJ8byWmIsNBPOEdSDzRqc&#10;E2OpB7sfGJZ4LjGWc+ax1IPdCIYl0k1m+QPDEmnGtPyBsTvThXT5A8MSzyXGQg+0aQc7S6Rx7fyB&#10;3e5Mw+LxA0uM5ZwYSz1Y2cHEWM4lxkLXtDmFpSVOjIV+ocspTEtcYiznxFjqwW4RpyUuMZZz5rHU&#10;g90IpiUuMZZzYiz1YDWCmcdyLjGWc2Is9WA3gmmJS4yF3obDlJcYyzkxlnqwm8L0iUuM5ZwYSz3Y&#10;jWD6xCXGQuvwuYhLnzgxFhqM7qYwMRYaTi9/YO7OS4yFnnNjDZYYC70G5w8sfeLEWM4lxnLOPJZ6&#10;sDKkibGcy1phtPuea7D0iRNjoZ3rbgoTY6Fr6vIHxt2ZHqPLH5iWuMRYzomx1IPVa5wYy7msFXZO&#10;jKUe7EYwfeISYzknxlIPdiOYlrjEWM4/tEpZYiznxFjqwWoKE2M5lxgLrWfH17jEWOh4Pn9gaYkT&#10;YzmXeSznxFjqwW4RpyUuMZZztk6pB7sRTEtcYiznzGOpB6sRTIzlXGIs58RY6sFuBNMSlxgL/WeH&#10;JS4xFprzzh9Y7s4TY6Gt/HINpiUuMZZzYiz1YPcWpiUuMZZztlSpB6sRTIzlXGIs58RY6sFuBNMS&#10;lxjLOTGWerAbwbTEJcZyToylHuxGMC1xibGcE2OpB7sRTEtcYix0vx6f8xJjOSfGUg9WU5h5LOcS&#10;YzknxlIPdiOYPnGJsZwzj6Ue7EYwozjLPJZzYiz1YDeCGcVZYiznxFjqwW4E0xKXGMs5MZZ6sBrB&#10;xFjOJcZyzjyWerAbwbTEJcZyzlph9WA3gmmJS4zlnBhLPdiNYFriEmM5J8ZSD3YjmJa4xFiuibHU&#10;g80Iromx1IPdD4zd+VpiLNfEWOrBbgRjd76WGMs181jqwW4EY3e+lhjLBaQSaSj1YDeCsTtfyzyW&#10;a2Is9WA1gomxXEuM5ZoYSz3YjWBa4hJjuSbGUg92I5iWuMRYrlkrrB7sRjAtcYmxXDOPpR7sRjAt&#10;cYmxXDOPpR6sRjAxlmuJsVwTY6kHuxFMS1xiLNesFVYPdiOYlrjEWK6JsdSD3QimJS4xlmtiLPVg&#10;N4JpiUuM5ZoYSz1YjWBiLNcSY7kmxlIPdiOYlrjEWK6JsdSD3QimJS5rhV0TY6kHuxFMS1xiLNfE&#10;WOrBbgTTEpd5LNfEWOrBagQTY7mWGMs181jqwW4E0xKXGMs1MZZ6sBvBtMQlxnJNjKUe7EYwLXGJ&#10;sVwTY6kHuxFMS1xiLNfEWOrBagQTY7mWGMs1MZZ6sBvBtMQlxnJNjKUe7EYwLXGJsVwTY6kHuxFM&#10;S1xiLNfEWOrBbgTTEpcYyzUxlnqwGsHEWK4lxnJNjKUe7EYwLXGJsVwTY6kHuxFMS1zmsVwTY6kH&#10;uxFMS1xiLNfEWOrBbgTTEpcYyzUxlnqwGsHEWK4lxnJNjKUe7EYwLXGJsVwTY6kHuxFMS1xiLNfE&#10;WOrBbgTTEpcYyzUxlnqwG8G0xCXGck2MpR6sRjAxlmuJsVwTY6kHuxFMS1xiLNfMY6kHuxFMS1xi&#10;LNfMY6kHuxFMS1xiLNesFVYPdiOYlrjEWK5ZK6werEYwMZZribFcE2OpB7sRTEtcYizXzGOpB7sR&#10;TEtcYizXzGOpB7sRTEtcYizX7MdSD3YjmJa4xFiumcdSDzYjeE+MpR7sfmDwE99LjOU9+7HUg90I&#10;Btr3XmIs71krrB7sRjDQvvcSY3nPWmH1YDeCgbG8lxjLe+ax1IPdCAba915iLO+JsdSD1QgmxvL+&#10;v6Sd3Y70OJKeb6XRN+BWVpakHLh94GMf+gZmBgOsgfHOYrZtL3z1fl4xgmIElVkKuNFAfUlRZJAM&#10;xt8bpIoYy5rPsaigRkHmxCLGsuZzLCqoUZA5sYixrPkciwpqFGROLGIsaz7HooIaBZkTixjLmjEW&#10;FZQoyBjLWsRY1nyORQU1CjInFjGWNZ9jUUGNgsyJRYxlzXeFqaBGQebEIsay5rvCVFCjIHNiEWNZ&#10;M8aighIFGWNZixjLCqQSwHsV1CjInFjEWNZ8jkUFNQoyJxYxljWfY1FBjYLMiUWMZc3nWFRQoyBz&#10;YhFjWTPGooISBRljWYsYy5rvClNBjYLMiUWMZc3nWFRQoyBzYhFjWfP3WFRQoyBzYhFjWfNdYSqo&#10;UZA5sYixrBljUUGJgoyxrEWMZc3nWFRQoyBzYhFjWfM5FhXUKMicWMRY1nxXmApqFGROLGIsa74r&#10;TAU1CjInFjGWNWMsKihRkDGWtYixrEAqUTsXMZY1YywqqA0hRXHWIsayZoxFBTUKUhRnLWIsa8ZY&#10;VFCjIEVx1iLGsmaMRQUlCjLGshYxljVjLCqoUZA5sYixrBljUUGNgsyJRYxlzRiLCmoUZE4sYixr&#10;xlhUUKMgc2IRY1kzxqKCEgUZY1mLGMuaMRYV1CjInFjEWNaMsaigRkHmxCLGsmaMRQU1CjInFjGW&#10;NWMsKqhRkDmxiLGsGWNRQYmCjLGsRYxlzRiLCmoUZE4sYixrxlhUUKMgc2IRY1kzxqKCGgWZE4sY&#10;y5oxFhXUKMicWMRY1oyxqKBCwZYxFhXUGkgYy1bEWLaMsaigRkHyWLYixrJljEUFNQqSx7IVMZYt&#10;YywqqFGQPJatiLFsGWNRQY2C5LFsRYxlyxiLCkoUZIxlK2IsW8ZYVFCjIHNiEWPZMsaighoFmROL&#10;GMuWMRYV1CjInFjEWLaMsaigRkHmxCLGsmWMRQUlCjLGshUxli1jLCqoUZA5sYixbBljUUGNgsyJ&#10;RYxlyxiLCmoUZE4sYixbxlhUUKMgc2IRY9kyxqKCEgUZY9mKGMuWMRYV1CjInFjEWLaMsaigRkHm&#10;xCLGsmWMRQU1CjInFjGWLWMsKqhRkDmxiLFsGWNRQYmCjLFsRYxlyxiLCmoUZE4sYixbxlhUUKMg&#10;c2IRY9kyxqKCGgWZE4sYy5YxFhXUKMicWMRYtoyxqKBEQcZYtiLGsmWMRQU1CjInFjGWLWMsKqhR&#10;kDmxiLFsGWNRQY2CzIlFjGXLGIsKahRkTixiLFvGWFRQoiBjLFsRY9kyxqKCGgWZE4sYy5bvClNB&#10;jYLMiUWMZQNSCTiTCmoUZE4sYiwbkEqioMiJGWPZihjLljEWFZTmIGMsWxFj2YBU4hwUMZYtYywq&#10;qA0hxRO3IsayZYxFBTUKMicWMZYtYywqqFGQObGIsWwZY1FBiYKMsWxFjGXLGIsKahRkTixiLFvG&#10;WFRQoyBzYhFj2TLGooIaBZkTixjLljEWFdQoyJxYxFi2jLGooERBxli2IsayZYxFBTUKMicWMZYt&#10;YywqqFGQObGIsWwZY1FBjYLMiUWMZcsYiwpqFGROLGIsW8ZYVFChYM8YiwpqDSSMZS9iLHvGWFRQ&#10;oyDZiXsRY9kzxqKCGgXJTtyLGMueMRYV1ChIduJexFj2jLGooEZB8lj2IsayZ4xFBSUKMsayFzGW&#10;PWMsKqhRkDmxiLHsGWNRQY2CzIlFjGXPGIsKahRkTixiLHvGWFRQoyBzYhFj2TPGooISBRlj2YsY&#10;y54xFhXUKMicWMRY9oyxqKBGQebEIsayZ4xFBTUKMicWMZY9YywqqFGQObGIsewZY1FBiYKMsexF&#10;jGXPGIsKahRkTixiLHvGWFRQoyBzYhFj2TPGooIaBZkTixjLnjEWFdQoyJxYxFj2jLGooERBxlj2&#10;IsayZ4xFBTUKMicWMZY9YywqqFGQObGIsewZY1FBjYLMiUWMZc8YiwpqFGROLGIse8ZYVFCiIGMs&#10;exFj2TPGooIaBZkTixjLnjEWFdQoyJxYxFj2jLGooEZB5sQixrJnjEUFNQoyJxYxlj1jLCooUZAx&#10;lr2IsewZY1FBjYLMiUWMZc8YiwpqFGROLGIse8ZYVFCjIHNiEWPZM8aighoFmROLGMueMRYVlCjI&#10;GMtexFj2jLGooEZB5sQixrIDqQSURwU1CjInFjGWHUglUVDkxIyx7EWMZQdSSRQUOTFjLHsRY9kz&#10;xqKC0ipkjGUvYiw7kEqcgyLGsmeMRQW1IWROLGIse8ZYVFCjIHNiEWPZM8aighoFmROLGMueMRYV&#10;lCjIGMtexFj2jLGooEZB5sQixrJnjEUFNQoyJxYxlj1jLCqoUZA5sYix7BljUUGNgsyJRYxlzxiL&#10;CioUvDLGooJaAwljeRUxllfGWFRQoyBp51cRY3lljEUFNQqSdn4VMZZXxlhUUKMg2YmvIsbyyhiL&#10;CmoUJDvxVcRYXhljUUGJgoyxvIoYyytjLCqoUZA5sYixvDLGooIaBZkTixjLK2MsKqhRkDmxiLG8&#10;MsaighoFmROLGMsrYywqKFGQMZZXEWN5ZYxFBTUKMicWMZZXxlhUUKMgc2IRY3lljEUFNQoyJxYx&#10;llfGWFRQoyBzYhFjeWWMRQUlCjLG8ipiLK+MsaigRkHmxCLG8soYiwpqFGROLGIsr4yxqKBGQebE&#10;IsbyyhiLCmoUZE4sYiyvjLGooERBxlheRYzllTEWFdQoyJxYxFheGWNRQY2CzIlFjOWVMRYV1CjI&#10;nFjEWF4ZY1FBjYLMiUWM5ZUxFhWUKMgYy6uIsbwyxqKCGgWZE4sYyytjLCqoUZA5sYixvDLGooIa&#10;BZkTixjLK2MsKqhRkDmxiLG8MsaighIFGWN5FTGWV8ZYVFCjIHNiEWN5ZYxFBTUKMicWMZZXxlhU&#10;UKMgc2IRY3lljEUFNQoyJxYxllfGWFRQoiBjLK8ixvLKGIsKahRkTixiLK+MsaigRkHmxCLG8soY&#10;iwpqFGROLGIsr4yxqKBGQebEIsbyyhiLCkoUZIzlVcRYXhljUUGNgsyJRYzlBaQSUB4V1CjInFjE&#10;WF5AKomCIidmjOVVxFheQCqJgiInZozlVcRYXhljUUFpFTLG8ipiLC8glTgHRYzllTEWFdSGkDmx&#10;iLG8MsaighoFmROLGMsrYywqqFGQObGIsbwyxqKCCgXLbxlkOUqKTSSYhSZqiB8vJHY8SopUJNFI&#10;EzWO5IXEkkdJkYokHmmixpW8kNjyKClSkZQ1TdQ4kxcSax4lRSqSwqaJKndm4GX5rYi88MLEnUXs&#10;hSYm7iyiLzQxcWcRf6GJiTuLCAxNTNxZxGBoYuLOIgpDExN3FnEYmpi4s4jE0MTEnUUsZvktgzFH&#10;SW2PZDiGJqqyMwMyNFGzKnlh4s4iJkMTE3cWURmamLiziMvQxMSdRWSGJibuLGIzNDFxZxGdoYmJ&#10;O4v4zPJbBmiOkhp3ZoiGJqrcmUEamqhyJ6hMsFVpoqrZM1BDEzW/hxcm7ixiNTQxcWcRraGJiTuL&#10;eA1NTNxZRGxoYuLOImaz/JZBm6Okxp0ZtqGJKndm4IYmqtwJUpO4s4jd0OckO4voDU1M3FnEb2hi&#10;4s4igkMTE3cWMRyamLiziOLQxMSdRRxn+S0DOUdJjTszlEMTVe7MYA5NVLkT9CZxZxHPoc+JO4uI&#10;Dk1M3FnEdGhi4s4iqkMTE3cWcR2amLiziOzQxMSdRWxn+S2DO0dJjTszvEMTVe7MAA9NVLkTRCdx&#10;ZxHjoc+JO4soD01M3FnEeWhi4s4i0kMTE3cWsR6amLiziPbQxMSdRbxn+S0DPkdJjTsz5EMTVe7M&#10;oA9NVLkzX19GE1W7MwM/NFG1O/MVZjRRjShl8IcmajF3Xpi4s4j/0MTEnUUEiCYm7ixiQMtvGQQ6&#10;SmrcmWEgmqhyZwaCaKLKnfm4DU1UuTODQTRR5c585IYmqtyZASGaqHJnhoRoohrvzKAQTdRQIV6Y&#10;uLOICy2/ZWDoKKlxZ4aGaKLKnRkcookqd2Z4iCaq3AkelIyDIkJEn5NmL2JENDFp9iJKRBOT7Czi&#10;RDQxyc4iUkQTE3dWsSLi92lFVFLiTsKuUxNF7iQ2NjVR5E4CGFMTRe7Ey5yaKMpOXIGpiaLsxF6b&#10;mijKTpTq1ERRdiL5piaKshP2nJooYkXLhBWppMadE1a0VLGiZcKKVFKkYuLOKla0TFiRSopUTNxZ&#10;xYqWCStSSZGKiTurWNEyYUUqKVIxcWcVK1omrEglNSomrGipYkXLhBWppEjFxJ1VrGiZsCKVFKmY&#10;uLOKFS0TVqSSIhUTd1axomXCilRSpGLizipWtExYkUpqVExY0VLFipYJK1JJkYqJO6tY0TJhRSop&#10;UjFxZxUrWiasSCVFKiburGJFy4QVqaRIxcSdVaxombAildSomLCipYoVLRNWpJIiFRN3VrGiZcKK&#10;VFKkYuLOKla0TFiRSopUTNxZxYqWCStSSZGKiTurWNEyYUUqqVExYUVLFStaJqxIJUUqJu6sYkXL&#10;hBWppEjFxJ1VrGiZsCKVFKmYuLOKFS0TVqSSIhUTd1axomXCilRSo2LCipYqVrRMWJFKilRM3FnF&#10;ipYJK1JJkYqJO6tY0TJhRSopUjFxZxUrWiasSCVFKiburGJFy4QVqaRGxYQVLVWsaJmwIpUUqZi4&#10;s4oVLRNWpJKBiv/05z/99T/+9b/9+x//5T//+U///Ntf//jl77//+vdff/nj91//+PWXf/7+6z9/&#10;/eUvv//6F73z5z/925//+Berq3/+8n9+//WxPvkuGov2L/r38vgmnqqq//Mf//tv//0fx0t//PIf&#10;v/+6PL84xN0GRCUujPWw1Fnz7/8a33jwjegWHXysZE/08LvX87//Zj08+BJPCwWq/rMnSXu9v/79&#10;H//+t2MgZ5/27vfz8TDg+PH9BSbka3XW/Ov/+sv/+Ot//dv/DTR+Q6MlOvLec213+TBTjaTvZf22&#10;LBoec83u0ez5mKxKk+gP6P06wxChr8uen1wHZ5zOuw/+szWyyeDDzJb7yONvoVxtCe0xb5iNwWO+&#10;F9LDczd6Du9eNE0eXJNoNM2YDobrYxYfWCCfx8UxM93m2w7vnk2v3x6wu5rt544D6hz4tUK474Qb&#10;Y36xkP3di3X+/u6D+vpam73XCXvLXXFlP/Dn+ly/LMLx+H6wtB7gPvnTudxYb31++QWAvIHt5294&#10;Pf/b638vlhSp+o8u/L3ee+q4hEtfGhGwAlMxsR73PomLA21dcuUSAsNfgwcDB3MFzGJA4APi7Sue&#10;PqVchrAYQMfT7XkaUj+u5Qt2t3A/r3J3dtgZnCz/7ttqfsoGP4nydyVEf+6W74xZRIT5Xe2UXh8P&#10;d2xYHA3W/ea/sF2Rg5vlcrQ95cLz536VGv+0PFPeRQQdbO8dg3ysOsjRFg/GjqsAqgFh/fFbQeFM&#10;YsxEYqtnRtEncs+Vjtfzv17/SXLyKDN8fF4vjrO/tfqJcHpBQRxq/hzZ99faZ/zJjKc5ZS0NRRON&#10;w5WEP64lEAk9O72SgKlpvvxrcafHt9gzTTlfxTHYi8dIIlc2cZQ+dhvtsnBI2UXQ+jg/xeH1/K/X&#10;f9CL0whzdYXr9WJv/hay26Dax/f6tJBdn1PcUP/qGI+Z0zgyrE7PuOcxWt7XMfYVf3nPfLi797wx&#10;p6lpJq1Li22xr7mehKEO+5Qz/ad/9/NqLi/2mwsiPpXbFENvmnl0a+7xvX1/N19neMw4zUw5H9+S&#10;CQTKadrX6KLpL6jphKHdgoTE2DpobVsX8XJ6DT+P+aEp7E37u+egXjzuhLGB42J8LUyDS4XNCZvG&#10;7JxmK/y1oLecg8e3vJ7/9foPBEefWWbKnQmvd8lHX9oaDTxkuSZG+fqCjOZk8Bhxd+jFPvAvpryv&#10;yIpUuN6b1z1jGFlwE+73d8+mn5ufjNRjDIog47++e6Ly8Hia0+uev789qWB49+z5ez91zwVhSP2u&#10;IbRrXVrHvnzWfXWQQf2tO6spNXDFM95u7M174XM7FiRlubBTo4z/oqgrZD6oklTAF7vCkrMwtBnm&#10;wcY355Qxdc23r3ac+pxT9kdnFIRPi9sOj7/Wbkdg6ZxJDT/vTQbp37/CVcLDiNrlCyHbbXduRGqI&#10;9NkzRlU3jdBSJ8J6o2dGbOf56NnfPZseOfjiMR5On7H++OZsP1DALo+Qxy2Uc/aMKdbdmYvH5El1&#10;jdqn5F7PD61t7xnNEUXdg9mGbZqQxUrLj2V39Ld9rW72/JAf7E0f8nj00ZCV2NL+2FmoTwnmgMze&#10;RtiOtKnoWrmi3vPMvAtCoG9tvumRLCeEPz6j9+yb7t6YgUgwOP1djNHI2xS8+jrP231hSvpijDIn&#10;yo74yyQJ+WZrX6lNfnsQv2Qp+6e+pBey+cEBEP8WGRKWugVJgp25Lz5f3RLrC8lp4s2QfMzBQ+OP&#10;bIDOeFgKH4/d1pxm26Woj5bD1j2ggUfWc1q9nv9t9TEtz40vH8EjZl7takq5+8iz4XBa4MbkSWFU&#10;OY/hRTQAw0f9ona3vrUPvMPYUfxltOIf9fmaPSkEV3clMCCa2du7JTrbxbIMu/ubhkuOTzlBXCdK&#10;5Z3J6BYRXBpNfi6N9/s58JDZXPe5Z0c89cgDpzSi+4bY0zUdTQigFeJ2euuYx2l979mDwMH4tohP&#10;FGjPKD5de+cQY7wnC2tH+R54VYq4wM2wq9fzv1Yff+PhoZPn60va/HP9DVvGKZIIdGPF241j817w&#10;HlxwPFFNafMTmcQJaNN4+RjLrT9G+PU0sp9V6pOzC+5fM5Vyccbd/VSo0mTDk1usk0P1ZAFcXDKb&#10;+qBCm504yvirrwQSy8xt3n22O7Z9JyxPHFNLpmKhjtBpIAxRZNn1PD5U5GXPH2KqcLrlST2e2wOz&#10;3Gh/yzvf3EfgpjtRGgUwW5++tv7XRqjwjWtI7LyvfhWE17ucl29MDY8iqpeWzNHnBYd8s/RxyEYd&#10;HV7H+fhJBMjcCzyF4ZPbkRfez8v2tSDBjNnEHO7WvJ+XjXCCO07SgZnnfbw2L7gW/o34B3vq/GiG&#10;13u/4zfkuFtSCht3hjuJu5pU+NY/9vF44mHEcDN8qHjiIaWe2BMNCfEp5cNpij+3p+OOjh3FX22k&#10;iNWvrgoIpi/BduO7N4oDmHCcROf/h0z+KOwnRRH8vBfWE2Q2oqSBfC3j+OKvNlosIx0ltldRbbFh&#10;JKlP8kWAkcXsUXn07ZkvE9k2/LJux5DoFNx+rQzBiZqNACypHsGQ6XdfcnKr4O6ScQY4uPXQ7yUl&#10;DCKLZRSrkvDdQkWEtqDmZDNdTjJ80j1K7YBk1Azh4blbjESX9Sf0ca9bwhsOdl3YUuz5Hvzqq9c3&#10;EA5R99oUUbpWEr75beswvZ0htDDOh17tanKwAEBgfEehjgIHamf3WZcxEp8Ssu8OM9ffdCEWO4q/&#10;jFYCtd0K6RKiD3/hI6DdIsgals9398BgUYNubHOXHwpit/xc7xbJ/7ITbChIVz796ca7ThShgmYP&#10;3mKFDdZ2N/qJXd6Mxd4wIs957EnNOMnE9DDK2wIBGQ25CGFjX02y7Hdf2ycBo2gibWwx509sLsWI&#10;B2vhrdaIHX1QO0QGLXuAcA+jcnfgs9ohrIKIt+EKdgve5I6o7WYbWxnpONDMt2sFszS1g9IveCB8&#10;eFfujL2aJwObl7n0pyx9JOqBpnT7AW+vuUW3GAPZ4p+jejyxXKJrg9Hi9+c/ngji6IEcTOXdysm+&#10;lhFxvdru21Cj7oEQ37FXOz+K0d3KnJ++W9fY0XvG+GaynO8EkfU42mfGWLE4XCt9sf2IZgxLv7La&#10;Ht/4wlZZAmOs1Pag4Zc0pVuhieawo9pUER36cl9d2HYMFmm39h2GAGy2lU/kymOX4uAuayP5FmNg&#10;5WBWGcehsdopgN4wPNYlxkzUOBdIE2at2dw3Rgsru+D9UnQlxGbDEsyTjA3s2kDeFzvxdrcETFwb&#10;yOCI04h4/PZJxpLXlA4r/5ad0mjfWu9K9/DoKh7l1nPnTn50BWq7hxfsvN8D7xY9YQP1av7Xq3+v&#10;jpF8PRlnVstT9ZcbfV8CUX31vNr7nfXg9KTA70OKEYd79Iz0d0Mh74DQisk93lB4py1a7+1iTzw4&#10;4Y6fZP2wneOmeHD/yO6RX6IF+KXjgmEh89j6lD5rTHZrWzywMhTHO0b4pSBcaHohctLjr+fk+bYh&#10;vio0097GRzlzHMMoI+e0VVywHJBV9i4aIG4NYg2cBLYNe0q1s2eiZZ1uLGj4+e7mgGP4KpuPWTh0&#10;2JQ8xkB0wkBHmtY7eybi4wIMZhVAfr9nIh0eWzu3dG8a3pGya4uBIZnATL7oh+L0x0cs9nbPxMgW&#10;F51f9NJiSGfPxFT7bHOnbNSMC5/JhUdbz0+ue2J67veMre5UP1nTtlJnz4jTboFMEh/u+yIXxHqG&#10;t/vujTwVfxmHEbYgiG3vskuiuQbSStM2nSAnuo+EQZ2EsTNcShLQ2Fvc8NauWmCLnqzxxB+M9umC&#10;yO3R7udkkwHicvTFCUNHtjDqvZ6JxnS9zczKIB0HhTReHTxQ4CyqwYUB9ySaJ67AednEz/t5Q7n1&#10;hcSziTpnwQY644e499HcwO2Bbl/nmqlJ8oiMXFtnMjLajuwLqVSHvpDdnDwfE17sgU2pxoMNbs42&#10;Z3C7gcwAl2AlgRGtPd6gkE8ScStGch+zUjsKuwpLyL81SQgOUzuuM/0KH2zmNxo1scGKXw4x9pjF&#10;KkhPxGX3ip87xl/cNitxf1dlF8FchBret/UsP7Uw24KnXW4Tnk6hLA4b8MFRGzO72a6Z7+usHM7+&#10;tu40Kcw2QQs5C8d8kQOYoAsissrm8sfKUwubjshul4DYEO+CD5cyTN5tp3rCasgWGB+zkJEBAXLO&#10;FFf4vFtWsS+3TUxuPsnStZNGyrQ7L77xev631//+7nnLPTOPHeT1/K/Xx9axww3IdgIzvhJez//2&#10;+kRrfXrH+fN6cTT+FuEIxwUUBU9bAMCve+sXS6oIpPugEFjiFqXUuIVwxYgA0e5aXbAxYIefTiUy&#10;XdshOBRfPUYwIykrC9vF1cXWZYc43WcM+p4kXDHJu2IhNSNtgRUD164rEGKguM+olla+AN/956Ik&#10;BB746ijMLGRJCOw5gbB1FtHbgyG7X1iV/vigvpDEPC1O0QUO/gKC2UTdhVpSurJHBd5rPOdx42qg&#10;h9WdQtBU7AhN5Pu9RlDqpFHetctbb/dy76BRCZga6YQUkiG6Efvq6uNqZN9+RvDBSrO4RmPsK/7y&#10;8QGjsVObZrqwIuAjdxqeSOVkugPHPV0SneGfiYN97N6nsigMIeYtPOIf5nQnluw0EvRr3tqwBtcj&#10;43tYHVObgk+oY7KUfMpnk3FHrfaR4ae1YP40ssueqXwipBeGLr6n5+QRgEYgh725o0Q8TYIkR8Dr&#10;+6spNnGv4wzY9B2Cn9sFO362gZnnYyzKjo4SLG8y5eaY4YRu1SEhkn2ECO5JNESvcFHimFkr1zhE&#10;q7Ca74+Zb0339J05crbA3f3QAUi+FmaUhHgGsuUO/v9CjsJnbX/HlU0cjMOGgW1vsUTNJhs4Mtd/&#10;okZN9qAw9hb2HerH3myfKKnMzv4+vvAdYigZhx7H0Tj4i23fJq2vJstLHpTRiKysWH7kwWBi2Luc&#10;jYkuOUEM3BqfNOIZUdWjE7Vh7W2CJ+9W821EC0epbyA028mI78JA4Aqrrwdx8BNj8HXwv21m0Uv6&#10;MvWx6FRHHNmie7WPISoMXbN6H4ixHo54RxtBLc532HTwBk5i6s17bcTl+jMMlurrexOePkz750e7&#10;vZ7/tfY5fkEcxUZ/Rc+H0XOby/kuPncX3W9Hz408MIv1hm7qGJtT5X+dOuwH96QeRHP7/Ho9/9vr&#10;Y9saq3Kg4NnvBPF670fzRXadB07haPm0be+/GwxOHAcKbSxyqT1Nwvvyv422L4j3LAIiSUuBNB0l&#10;6sl9KAHD1JAY72jTG3LyD6Y+RvM5TKv6XQFiPytpIVo2VzIJH5DPjXovygML4pTHaz+bg+hNGY08&#10;JrTlbytj4b6cFxjnFywTxyRXNKgQHhNO9X2JN9pAA5eGnDaDrcyjpK4S436W87zFYJ25OMvd73Xy&#10;hfa/zoxhfNiC3ovXezOnRC36rCCQgkGQppwdEWz5uI6IpkJsgXf3hyMBOLb8r1k5Jw00vROGRkhy&#10;/i2PxlG+34A0/uV5TSwQvulPG1ABM1tk8Bllx0ae9Xlu64Hng16wLQGySkg1Vn9P2tcX5q5pbCIo&#10;pxA+918cpW15Yq9uquJVWlalTyjuoMKabYviJrSbCftTEGxnNoQm0UCjNnYUh4hd8ARvb01Ccb+w&#10;y6v5X6OPNQYfatXx0ieGjn35S7zjc6F04MCfKHvy9qxJ8P24L78QgR6eomvy7y4HddUtFirelzVM&#10;ZkObD58tLCoFStpIlG0SdgWxTWyI9vTBRxjOC19/DKwSxVWG7tGwDp1GbAh/pR+tQgwRstZ4OlHh&#10;KSGPwmgVuXABBefE87py606rA7kau8VO9FycBwGh5ZpzLicZjnS7HecRUyWMB+DW9xt+ik7Vj6Ml&#10;4uEoBfM0fBbu50lGNfo+IRCrFKWxYUbvilmnwtLa6siWry3M+CaBKzI+0XUZXm1VMdsa7jZY4Lm6&#10;Ihu9+k82G8uuNNnWOufBu17zVv2vyaV3I/BqlyulSXGSLiaFdfSn0B5Pcikw7OGg4kpx8BrbxYaG&#10;axYDTbDE6s6qEPO4+fGge6hfp9g6nBvHF3+1KSLTtxuaX3ggbSf5PgNf6EYfrhipJyP7KELic/HF&#10;cf9CbjSKuAMMJOPooxADX+oEnU+jblaIXEsYcnXjBkDv1bgWFovji79stJgWLurOV/toEbAehPkC&#10;JWomdH+KovIdfD691y0pEu4JXIwWDXWOZ5pkbHPfwdW1JcDllipnH9eYNCqsyq6kB61htEGwc+6e&#10;wExjR8GJLbB5a7QKX3nKMt44YbZxbZEP/u0jNAtME1aeuD85OL4LkEjH03vdHufl7FXss5igCCh4&#10;Cpp53x6rYu+ym5q2udetoohOMQh6RJiJy5IjZQ13jeEsRbo1pq89ZZILakxYd1e8C15FmEbyvpWd&#10;broV2yXoE87q9ZtLSOzA9tQC3Rotbi8Szhpm9Vp2rY9HRpmPVmfUlqBtCMhsLuFOn+Vet6hs52SO&#10;8KYTWiNROtAd1ZhCki6lgEvOcyxRQMRfZpDt2gVttBfdajhurs3dEjPyoNLpRt0a7ZMsJ0c7CMok&#10;F4tTJf2E3oXdRBzIT37g0YBN317b0dLjSpxX2plHBo6t/MzJcJSLTsyb4bNXwURxvWvq+fnQyZTG&#10;pWydxi5MkVfzv1b93dC82tUSxtnCoAv75PNMhz3WPeFbS0iA9BNvYJd4LOWCrwgeu8SvMuy4xboX&#10;0LcnqTJuRKBC7eaf/pRcetdvXC0HGHybc1Clu0MAWAHIiFHiYzh0wBLta9fL9G7fOYBxNd97kIBN&#10;ZO03mbQoZtjF2elCOoc0RtIb7q/qjfkgWa7/UFZXY1RyQWYr9RN1xL6cOnB+4uA2rW+pw5VzI1LM&#10;MZ/fjDNjY5KJYbJ3eXFyL/q8ZC4Sv2+iDNmLVRc0Ao/J6PPHuFsFTcS7fOutyUFyzJQbP64+kVKs&#10;NX+Mno2mK4+h2x/DKf0wQhxl/OVjXnWjw7EuyH2aTj0TizJ/mvUjYTXsfZIeedvHPPJN7Cv+8p5h&#10;+U41kj4mBWFP4UuZaoBhxDyDeSuoHzfb+Ik5O7+cEKTldc+EuR0WVpJedIwxqXBMvWk2WzSsiSQ/&#10;sfetZ+I0TX9PIi3xPwE/TDp/S0xpPOz1/K/NzgMOc3dW2wVbvhkYXs//9vog3aZnsTQtrWxQBG9m&#10;AmnibxFMiIgTM8GtAv4Y5ZWXCAnotgpWmHL17hpByq8jpGfzgTpuRxZcopHrC9+5QIIvY0AFvkP6&#10;OMejCQqmNWvLbvGmlVMew8IY2ySFHYSxIY5M98B3hE07YThsDTycVv96tkluMYMTc5Omg4xPQgAJ&#10;FmJXPOb4gI8Zi5mZvz/bcgb9Xd5s0ctztoPgI9ks9cxxMYP8GTx1Cz3DXkjvNp2YyTpFN06nLjVx&#10;yQYP6BBXeEy+rY8Z7wq85XrMb+E5cRkyyvpHx6JH2qyduuNyrQg4eoY9OAASIa4VWQyewCFwAiQh&#10;0E3s0C8ZIW6NJnlDd5BVtpOxPT0t49BdeL1hSlgMs2wFGOvegfAYarpUxR/qQFEcZfxlPRMIIAfN&#10;WB/Bl3AJHEsUoO8Mjq0kwrjwpatHQmxNltzbGQCva9cjhFPYYWFQzKc5AhgbNB1nm7wDBIYR9lrW&#10;N65nkphKdO4TqSxJXyOvdz1HK+c134sHzpT59Umo4eOARxgIOLhpLSSAkpA1zptzpCiT7SSc1RQT&#10;wGQjqOOTQCwienA8hp9d6uEz9H0QRxl/OV8Az1vsRU4nWGRcHfLHu0jETm14VRcunMv3i5uoxjz7&#10;Dox9xV/eM5NkKT/sBeYr9TzsBbCmdTmms/dMXwzb9j5sUxkzil0SVo4VG5zoUmp63P/4BE0knj2/&#10;kzpxlJ9sXo4w+JwLqOz7+JRbzqc+V9xsZHGFhYyh8+4tr+d/z/p9v+psXNODg8WQ6zOB5p8KOj0x&#10;H6/3aTQb59qN+1aQEiRU4/v3oyHaZPaPMGWype2N3tuV7JSGtG+yKM9SuQZh+5GuY7FvHZew2Hdf&#10;NQA+t0mQ+Tjvx9vT7nQKbB6JdJ3zDkbZ5PX7eVR9s7kQFZhYB08P9SOP9F4wiJwfZ1Zn7TGITQT2&#10;TXaODPlqmMywg6eRXffMBjYMQ3b2ZJagwn2LkqdvBtHZM75Lt3nwL5rSuNkzk2M2M84HTcfd/4Vx&#10;4EzF2VuB+eNiExd1TA6lwdvOQXGU8ZfPNrvfeV2ZS0nikTKGyjlmmyOV3LsRCSP7qR8DIseN+TPe&#10;jX3FX9azzgE6DvwbOHPShAy5X37JfKDrwpjh6n64BD1VSSenMp51B6yBXqIOJp6hxTsiTYRAEnaK&#10;vEMxOn4NlP1mttPekS7t8Uyu6WjGzLAXpvrc8mfhLjIAsHVsZr2e/7XZVMZiHxPKp6M6Xs//en2A&#10;cGNmYnFYYsf0DvRcrhngr+tW7HKypuLMES5l0drMYQubCdp3CLehyq61EB5B92tuSZTy3eudgLW9&#10;JR37eSbIhZJF1uqTTjrlkeX2FfF2EHIVR//UPnE2HwWBsa5rvd3rmcNI8ujweSTynBpOxLH1GtE4&#10;DwjAYYdzAlE36tljDJPOPbGv+KutNBJBIQR/F9AuNT0mLBI/jnkuOIZEBo0wnblE9DZ9FvvysXuf&#10;3+fmxZvWwY/2ltfzv14fZvT4Nz6BncAfuHGqT3zK0hswLU9Ly+v5X2+fTewxAzzqMz/Q68XR+Fsc&#10;QvA1A1k0O9/XDDMN29+nBoAsQldoPFKGbd6xqpSgdWPmuIwNBm6rpdOdPTXDKfW/RuMuf6EZw8Th&#10;iL3c0bFYNQiUpkQ5TkPKxsHzfWSomD5d3LLA/4EbObJFxLfRyDXt5F7cGZmcGbPzMJGUpviZJ7Cu&#10;yRGxXsZjeD4Dl2um0wCm/9vdByGYBitybNrWDLtLF1mM+wyVRB6498kxrWu76Lpnbu/0nTLfq8Ce&#10;hTBjByXCRMQR7iHM3B9jvRV6xhLs2ZnzxQsS0z2j8jjiGadENmcnjOufu3cYRxl/Gffhy8qzO8SW&#10;TpXEmCqHh4AafTpJHm4A7clmBIDNU8NPIz5ZGDMOYr/T+zjKGwdFFr2uCjgIA9/Exg3rzEEoYrL+&#10;GGV8i4M5tdsvBUTovLrV7Bzpf31vjseNpfLz3sz1OWDniX/YQ4ScP+8Q7ixgb9oogC2XH3YU9z10&#10;ywV5RtrvD+0TL3cgFbVxWrRO9yVPcKtfvw0HUa4Ez3GLIa7kOLSV6bkCnSeCvsEXfGNROgUuqfe1&#10;WzOcFFYI5bO+USq9rT9sR15hqn81Mgxg9PCohQPPQSx72JaDELhuuxoGTo42zGMs+XifIXXdM1KJ&#10;UFAzD6aEBHLpBMf6Y6yH1DO3CPQsNviqpzzHvuKvNrOYhvTsVOPVxNUEcKZnJwwWjIgpj3UThBFG&#10;hKKww8EBaNrfJYYctzDHFsGNfQl7OoTzEZApt6/6454weM8b4wYjRX6O2cb00qKOC7nA4M7ByrZN&#10;sw2m2Y+Ak8vJtdTGW3F+4y+bbT5u1W8NUT5hQyfPQYHvucAEwQB2j4Qhb1wDncjqvTGD4esWmjZm&#10;zPwEQ3B4qh8V4owWxyFCz8QC+k2/RJD1ReW2/+Io466lHpB6W2GmmR3sM+X1/K/NTvBzETL3dm1w&#10;nuUdx10rUNBMQx3e2dKckuPmd0M1kMRpjCOLv5zeEbsBqYppN0A7GFYe5sTAidqRx3jmPjvK37nu&#10;Oc8RWXi2jsRd8SN+8Btxfnq8ihU+o+je7vXI8Pp7vOICIB7hH5pszmVn4wMDbvsLI1oBiEtuue4Z&#10;BeHxHTBayx3pTZPB4V9yRXexXeLW1e0LznFYzpg+93vmZnx47tghGDaAgEGvYWwSs20biPiUslrC&#10;Dhnj/th6lcsGlAGMhLee8cGaB3yOWZ/WaunjpMSDwKSe0Rdm34FrQvmbMX9Algj7gTRINhAbwWb2&#10;9Xob0+R6Kz8os3yDU7S5euvPwbE/1P8QcRW4Ycn2HFcQmG5r+p464jvOvQiRHz1+AhD4SDZ+CG2y&#10;cRjNJafKdzPNiX3Jiavgd3P7NC3ZJjiSafJj7LOm0nmby1B8zmNf8ZfJHdIFdLVNWy8xT+RUopQK&#10;1NljGd6BUwUBevwVwk6JEPty+WB98tY3eSDW6LAKXs//fqTx5znl9EgfmdPWdwKsppQZIwLvLY4M&#10;3vUTjDp5dFp9cWSfeI3jODhuRwdypTqS8J7XiCLjRfob4qNPlik74Rs1d9Zvm3mYlzyPiFrXEhyz&#10;s7NdQ/04Np/98S34sEV1znkcHwMOJEuWwyYgl0YjkdtCNCrsdF3JljJSGAymvDUNFpTMEGQ/4XF/&#10;DGxU2RXk/zherBPZLR5zjhmHwCFhMvOzoUtiBt+4aj0r97ZHL+L8xl8+20SMHQtlsmS2jvakcpFc&#10;sfAvXVcbH4NJOlOTJtpjabGvzBfgJL5GdGAy4Ee+4OY5148ESuQtBlJkUDgpKLkYSiQDASTRH49S&#10;P1Iaf/kcKRHG3sUk0QcdQ8/4OC4OMVTTdWQ4+4oWtdVB2ZxH0GJf8Zf3TCTcwRUMCsvtOfkCR8MX&#10;XoeY85jJ+vAcGw5d2P1ZzHPsK/7ynof8ByBAFimOGW/dvDoUN3Bz5Au8LdSmjRnB1rVS7Cv+sp4J&#10;M/TUCqKnGDOhZ3Y8EEVrmh2HGZUewwb+GCHbCJvGnDiSVM+OrtGo/HVWeODIVJ9bYQgz2viU2uj2&#10;r9e7HNmYU8IdFrKFAx+Ny0V8NkbhJNE7Fg5Yge1iNMa+4i9fTbwezx3S9VsxFgaLnnk05Kwp/BQI&#10;G7JwuJzsTG+OfcVf3jOBB9f3OJDmF50czMZ0wYeazg4QiZDARW2eg3UX+4q/vGeyaZ1R0ArPhB5C&#10;CZFma1rR1GiZcs6Ue/Ht8W1Lg83vH4KQvcfYEh9dU4o3BVLTTAPs7zz9o3hnCpPLzxFJvpNibyMi&#10;mmExcfx1zyDSnhdG7AvWjwtPMpELTew8Lm6Ij4NC1PrYaGNf8ZevjoJiZi1h8U2pW4NChDt1YjVw&#10;5EA3pl0py5dTiV2ZErgibhabxjHuKg3QGWM89DzoS4xVYgOFMeuiAhvzqpsNUs9gyj4lTPx3ti9G&#10;NUP0+p7PjU73T9UiqI/MCobzQbLhorqZqmOWjcah/vVqEpYyRFgnE4jXxEljX8M7B4OTXGj36J1C&#10;gKiNpzdjwxIGuT+nmEN+4P44Boa2HJeLr370rCiChemOMULmZ64dCSE6E9tmJ44y/jIOHlO9QKTS&#10;IQSaPvP0dAl7M0T7mHU1lOvmkCcU+4q/vOchxw/nK33rUQCW37elWyxBA+KUDBlEwK/2Yax78oIY&#10;q5/e5GYLfPfcNOETY3BdTZ7HrGR+f4w188ZavB4zCS5uAnPgUlhHWOfh6MRFJijnc7C8GgMSUTtx&#10;8dhX/OWzDSJp2QhaURRp7BnmdevvhYJmg4+EcW9yz9rVpfdLQUaGow4KwqWmx0gWAdmkF/jaAkhS&#10;G7NQtEbYvXUe4nvgMrwbDQIiFMCsR9NAB3NG+pkShMw6Muhu7ypO4vVr/RTMTbY2AEo/aAhZduF9&#10;31XcTdGveSfV2u6SuzdmQif9LBOJGTBJWEiB9I4XIs7oPD5GqPm5MWwz+zjTzZ4x58xSUf4+ST+p&#10;abCGtpA8puf0GEjJdhWP/QaJmz1zYZRZZ+AKxFvjrsI4O49DcfwwLQb+YL/+q5rnhNWnz2pJJUh1&#10;MN9xzIBKfnad734T+06PIaxJEthhuKcj7mC3xm0nA/mQYGF9cvNZjzZ6Pf/b66OsHHfoYAoz6/Vi&#10;b/aWQvEWkQSw5sKHODIi+v1jWeeZ1c7B43U5H66due6ZCGvPLgLBSHOKxyAj+JhyUhwsQHH2jHR2&#10;lAUFcp4Ni3352H206HrfFgQmuElVCzXMUa5PcgyGTSMCP6T5QJ/qY5TaSnMUR+flP7cPZNLngA3b&#10;MMEP7esjwMaHbLPzJgynO47eR63AmQnAi2Qyguz9fh6yFlCVgXtxp/QNiDYHzN4bH/W6Z+wdlzPz&#10;kVoYDgTQtxX5lklNSkD4cS6oqHwBkmGEd3UIb1R08bGfTu7cpXOiFgXRfNjFQaxLHGX85fsQ2eQ8&#10;QB4H1k/sGZTcPDl2zJQTKf/TkXEgSMuovNlzkFI6ORN7DgIQyZykFGZKP1fNsjT9fbNngq0WCGf0&#10;SLg02+w6ZyHuNmG3RsKYI7NZWBfW+aD7Zs/KfTXeRv+yVLFpLHQ/tkfcx+6HPteZ+Cuc0eQ6tmlD&#10;Fm72DKrue/cirfY4vGe8zcmeHPkJBwYRbs0TuNezUGFPUsA9wdUNY9aHFV1ZkfKJCx4fkztmkX/s&#10;HT58dDy+2TPc6cqdrNN0wyYSqR+TQ2T48YA+2xz+ZVces4084qDLsVY3ewbUhSO1UoDLHFpPgyLO&#10;5kEJsEUT1L1nme+2n4my0XOBwwCc9KXf1vPFURXCre4mk66QEVoiLOQ9tLdD5n6UHfGXSZIns+24&#10;F7F8OSujDCPOQI6DNa24bdzu8LqOxh10nwDuvdnWDHouO4ZpuiQq+mxs2LSfSc/1fBOEJ8k8hXXm&#10;vhDlGTeq0TZpneHXfhiKxLV0IwVuLP61rRUZNCb1b44Zl9pjCZxfVlZTmG0Y0JlX8YwmpE4OQ0v6&#10;YgDpYOXp7Zs9j1EBUKC0YWXpOIcR7TRjvffMlTHkS7YZIzKnQwa3e2aROxhwEb0eDzTq8E4SNMT2&#10;4NDWM/eTSsTf73mId6Lk8jFhwkB+coBovT4QGxYjYEikZbM/7/c8Rj2J5SWLl3XvQUZugUWWxp7Z&#10;GX5u8EA+Kz2zLzxAyR3xU2iUFfANqyzdxIABK1zBza7X2S1BkyGEhZVidOwndtOZT+T1/G+vP6Cg&#10;rMtk8V5KKubMvQjCn7hKce+Ex/p8SZRU4bHyed/M6Ye8CrKNPA+BTBaLbrH73qPJHOR6trx3SZmf&#10;MkqJb1Lfkgxu1RdFJscOinIe5QdsnA8QCzs71ox9cMb5ztFcrgJonx/0wQRFsUcdOaYjCJ1LEmxM&#10;ZpBx+GZPZX7RJ518HslgvneGQ9/mtixM+IXv60ZK42Mi+SFrXhZiz8o4ke9J1mZKh5wF7gZgQU1m&#10;eD3/6zthrE8GyoSapfph/joeD1Ve782aacPY/lT+QIQOQqM9KaHL/rik+ljPpRx0Cmxk8JefOoBP&#10;FHRNM/GBNzFI0LLGmwBIPd/75M3U2zeegV03xK1kZE67NeD1/K/Pu9JNO/cjgVyreD3/2+tjV5qd&#10;Q0BXu67pAq/nf3t9oEzjWCbc8Kthnab6JwIDeHNqdq93ua4K+naqgFyXJBGHxxd7ESN7d1vkw158&#10;0/NJLzEw1kvz0VmGCEKfXizqHOkf1R+H0t55vj52n1PO7nUpgOlPJPeHNWAH25oR9j2vTfV234wM&#10;3esyWBIq7hUYbXiMEkoDRzy6tQLXW8rvJDWuewak8EQv7tQwWXDOqfA/IwwW5xhwnPJ3eyb29WHX&#10;4Zj63bnISs6W+x46d11sy9aFXG/3rHmPuEPE8H58zC0VJpvOt+/NGLG1812EdDIdQ8+c/Vri9giP&#10;+4Te7XkYM9lJKfQdCMPKitetEQIY6O779m7P5JaY5Dq5unPJ2LTOsKacOj6ipU+zNUsN4VHBakf+&#10;IJsbDDowICiDx+SJXrMzMhugg8yDULpKz5SLPBV/OYfhAfjOuDBaSfLxoBJJA57sdU6JmNnGjLNB&#10;9MDkRuwr/uo948obd5J5AUAZx0wYpD9GkqWYPLPgaAAheWxx31Gxr/jLe8bl92DDRa4GJ/KQL20h&#10;z5Tdc8ycDujJSIy5koegQ7ieBnKR+gK2Slpx65kPtnGgME4J0QmPZJDoS27S/dlmkXsOLiCMfSW1&#10;D2rMFyUfCu4NPeOF+Jlt8Del9BR6ju/ikaWmkfrGQsQO5OwEdUcYwBMkziyme/sZlab0uGNHgtQh&#10;SmLTBAz6QuqOv+TVEB90NmApQKcKYx5szzOHaZjtM3lXHTdoenh82sdcCSLV1LRx5GbXtc7VpOe5&#10;9GK1zS9mprye/31X37nJ68Xe+lvQ5psDpZbt3WFznCnTfWRha1XlBSCepx8q4JCuaCPZ0a9L5MQP&#10;vl4SJ+R2eSyOY8J2kfg9PmJ99Hn1JtlBttO1dHiuXQhygoRhBTYDBey3uiCm+QzY5Wpezza5q27z&#10;cJI2n79ChKwetLrSSHI+3TeRqegrHPuKv3yd5fS6Nuse+bmQNOYqh0NgxBvjmMfHzHabkpuzPfSs&#10;8aVkT3Jbzp6ZnRSq4BSeQxXYpdjtldke1CwahUs80qBOLcya5oNho/4nvZqrtArrPNgOJP9aHukw&#10;24P5iKmakshG6yFYl3Fl39unHAEG9j4YXGf1e+TgtE5dJjTuoL6nllFfJ0g+eQuqbduH2mcOm7f5&#10;gS5Sp82NIjCh+zZaPyddcYRGnUygJqI4IsGajauIs+yRcSJr+Y4H8mDNYOYwo922dYtrgaZ01FYi&#10;gsCL3fHl64dcUo69HmLPklMSCJK5197kyP35daQ4Mp8rG6HSSZsTL/XYESCv5X+9NhGeFkLktDdp&#10;qp9XC2rsuCi159XKbQ/Uk/6WOSGOwunBsGti6WI6Pk7ksD6k6hbs3LDs+oRbWAIC/mYIYBIgzMPD&#10;kQcJM/oI48jSrGiAzZ/cgO6xIj7uD/LG7QNZ1D5taG/z/f4gHUrhDzGW4rf9DMgP+4PQIlLzeItz&#10;2NHsITMZJM4e6jNyYS5IukWgtjfJADse3tsfyiC1ZtlZMbVHhwjREGpWF5ik+Qcgtag6suPdbZA+&#10;Vy4BgHratRyi8qf5x5Q2C5Tauizh42oNPDjS4xREvnB6mPE2+osByhppAgA2SHfOAw0pCeWHGfe+&#10;W28gdqDi7R1MedC4OJ4P/ITkNGeQ7HlLwGJ9T35KPcGvll5DhgD2Seop12ZtmxmFTaQs8kTX1e1u&#10;8kX8Hd1VoXdcrupuFhOdyrVtgcPzIQnINnMAsQyr9RbXJ/6y+dOtO9YnflJDuXuzmIJmZetoWLQ+&#10;SKfydf4gy6/61EFZwwj56JG+FDaMkxtT/KZMVFa68wzc2C9bkcPSJXDsJf4yrlQ6ehsnOLX5sT5O&#10;0rf8OgMyxwXOjAQRHUUQiiuPL3QV5AChJLxavcknDoXIjM2CVNtWB5IGd44PDzDreBNh14TEPdkD&#10;/mjRPQEPacmIMiDH1KzuUcBACZ1ia7rXIOe7vXuvVzmU3jAmHas7DlUeRZtBGQQJJifq2y8lZ/9b&#10;4vPUbdxebADh5W0kMuN8VbzaJQ8IR3I6tMxx+HxRwT1kUmSUTh3GcISXjw4BJsWiPJ2ovOoWp9bT&#10;E+gg3eEJdu8wKp4caz12ijb2IBt5mtqnt/s8QumNWmCDaIXpNErbCpg8nN8NoQAm0yET3rMbJG+N&#10;c2gWxZKuuB2GwtUYXGETxnlOAn6v4edTn760bUOTNeNRbEJYdnyPd7yW//XaPSFHiWw9yOC1LtdN&#10;HzJtLCbbI5pReHnEhWyCZeiH8bDNjDnJcDcDeRrPVZ98D/RkQoJiDcfrcgrf1GM8GAdmPZ1PiWQZ&#10;wbqU6Y0f6kM2uQigbJcPCW/XjfSNx7ya/7XqXHjAuZW27xQC9lP3Xs3/enXUvbEa2eyWpvJ2lciT&#10;7v4s8kmoy0di0HR4hyIGYJAkwB9qsw/bqpyScSDlcjk4eGt7l0uadGEI9PT5xtsy7Ug6qC7yDA9P&#10;8d4f3mMBJRW0ZST50jIbe5+koXqMBO8KSDV0iuVvqgoJxqkzn784tvjL+WB4ta9U73ZsGL8tZmOS&#10;c6ZUbGMK3NBKt0RqXHGglhvFZ7fMsAtsNlJSK6PS0aVY90XyEl7FvwwiUPLdE7N08DzpifBU36w2&#10;tovTGn/ZJA+q7krFDLubmjGDLkiGmgKiq673rrodVOk8Wtx0s3r18e5T0cbxpW0vvLOv6qDSvVp8&#10;2TlwmPXZSiDXFuet8dhsYSjg5x0WTRfSp819vbKJhs04m1ODCVe00mBlSym5MP5IKzTEBnmswOQo&#10;V1AKtteq1ugQmJmNXMK+pk4vzGMsULNDqlb3R2Neoau2aKR16C6EcZy6qsEevo8UXfERGLLMKHHK&#10;7LRwMO6DuyMXq70JCFmRnuDzOiOmPhlTzmViEszqlkJPSaJvvNA4sg9eLAakXcqJeypQgElEz7z1&#10;YlW/yepQ33em/217EkxIrpLGRda7cIHWutfyv5e15/Otb3Pi8DswcI9+2Nuk5P8wCn003mIeCiBj&#10;wHyii9qYKtb6kQD9sTY5JxYfRtMp9Pi5Nru1XdwCNKC7LD7X5mIxGycGbNfPPo9x1dusksD3bQeA&#10;EcXppCIJthwlPoamyzOAjOje1efwfVyyiyt55ESU/Os0eOrpLkcOoPg5QnpIKalsGy51agSxp9up&#10;jlt2z/DFQX2wM5rbxLjJYm7N6nhZMHuIxfj5QTwLXXLU1iDOZvzV5hYDn3Zbs5iQMYmV3E+08PGQ&#10;a73S8QHBLXa4gIRMjkpf9unravtDX1xpUkKY5Q/2Koe5PMUCF1HnbCJnXY9H+VlGMlcKxmkivGTu&#10;r0DtaF4cX0BsO50JJFn4cjyXfYJjm5EG1qiTSAMLKuHCZJ9us2rhRudPXES/Rp5EFvsE0i1eGT5H&#10;fXxGIYyTwJC7hhfMSzcsliQaU3XejxNHFteNvMHKHv9B2ryX5RjsfDT2oE0nf7v8PGV5pNLkA0FD&#10;w3F4i9Mm4/zzJVW/u5bTezij8eGi6+w0F+SfKPXlat+kucC6t6PPuBomcFgzr+V/jTYdLrARkX7f&#10;793zWpfjQZf6LBD0jHIARcEFao1k3dkecG9lC1nMlVuFKplBSkMyix8BzbWpYZrwkE1lAnUq/jgw&#10;+JMrSi2AQ5qNfZR74mEfr82KLmJoMWuyy0+UxWv5X6t9fukT0u7de3J86d2miWtuWyTg3HbHXYLH&#10;shNCjflVo/yWQrkj13jHU4xw39Hkxkc+Dv/bxoMod3125J05cuy1rniCteSTC23Xcso3ouQkMcJm&#10;7aGU1aGC+2CPq2/aQ33d+NpZ876NQsn9tj5sfJjq83hQPob26Ht/LUXv7Y4gZuD2GrXJ4PuhbYJV&#10;NjTu6O8RHaf3cq4AMs1TgnF1E8zArkL60Y+H+Jt1t9JzTDbyWXYMvyt5cNnnoAN0BCZsEbKD/T59&#10;feEA72UkaNAB7/ntsk/yPUybEjLUbVyh2eN+qsbjeQMg+P3jJ8eOusMTXCGqywOOBm/sWUwSm0lJ&#10;BVRym8lP64YiU0D+6IGkj7huqCAuqbKHhMbCBGPf+rWsh9y7Hs/VHIL34NG1ZhXMC9FnJZf6BM+C&#10;mKusXe7pYJWPMPYSf5k802UwNpNEe+NHBriPiaMrjaDj8oJxUcmI9vCnjo32vRN78Tm23jgO6dqE&#10;Oxyn3fleG5MZoIj2QQvIiNKa2iJ+Vse62haN3F47LqoahyCIU1dnaJXZpTLWBq7Vp4vItbenYCH3&#10;dyDsCbX2KoZ3CgwioHVe+OgWOwwKQrdawMYGqCZ9xrONNE5s/NWml245uegN42WlhuFUD+Adh+5C&#10;tzvBM7O+mYtKniWhAUH3NsmKQ8eGOUhthg1mpQTeONp36xrH94ExgOj94Cb2PGS02fqBLxCofnN5&#10;f8u1FOFVBG6bRpYnXiLMlxxg4vaQ1WlQw2RiROptdXQLqceScWHi4uD69AsoyUSIcYkFia6TigfH&#10;QFAziW72ysXzpoEYclMj50h1QLftqj6Y4eHlzMaxfVgZQBHE0kE0m7c7MT+sjK5nseN1RN7aPu8k&#10;YSEj+VuTmF/BgCaMrNvvjoc4ML2/RO8F1E+IWSfJ2psEhYI8V6CVTLP/x9nZ9fpxI2f+qwi+XCCx&#10;JNuSbMS5ySJ7s1gEm71ILhVZfgFky5C0M7Pffn8PWQ9ZxeY5hz0ZIEd/d7OLLBbrvYr9oQlsTIiO&#10;BC4ooy1t10bP9kVNf8KxSJQV7p1PhfqBB0NnXxa+hHhxHc4bnGum+IN1qlt90ALhk6qI4ovGv9lp&#10;jFbXC3nSBtNtAonOP2Bg1xkE1ROqU2qZSPdKfyL0yBNFa6hskuJ39OE+kFO4X2aVL5Tyq3d8OyYk&#10;tPe45oPaH5dkOPlKFDA8Ff7mbjlwWF+gA7ktPgoV8bv7lq57KXSEs4j/1ueGe/cGCtXNzp+V+lY/&#10;yyV4/uyQiyZP7uyil0KHOaTfEXmqMXuoplfJqDZvDsnAP9CJE+2iw9CyosPkGN7QRYhVqa16F4tS&#10;zctnsTUd1rrITFzLKF19JCwZadOFQN3B+quTp6rinagMQ+l16EYfTRKccU49mxpnpHXSSIJYSoOp&#10;g/MAfe5g0hGSEHaMFFWUz6rBWT+FhK2Xfic0anAZOFH2mSVVodRffZ1qhhqMnuO7NHBRjYGb6XDM&#10;u1lmJCg9x21SYH+d+o5oiARauWC1n9wQLtU2oU/VBb4zC/5XaYjyCXSzPhID8wZuiTuq6Z1gqstk&#10;FwJeivpnWU1myypbxekwnDMg+cjWxsHpW3DhVdH0/0F+o9oAWy3oXyNC+hi/YdvcfkTNpGsWGuSK&#10;+t4XS/Z55Td4Se3fpEPeQ30ODLtTCfFdle037JFo1R3YD66HKJ+Ti+GjZx2lqCF1tplcYDWjguJa&#10;pxy2yFDxJ5H9wgHtNIFvv5+aMzpUM8O+Knp8xH0TpglEDI6V/lldvFe0Msz90UkMmrzBV2CQlrTq&#10;OlyLFIhnu56034+WDwYYUCpdOzVw+xu5/NLpIyFF17osS0HzDuIj5Ycc8wITKgv1kqZVwZGOcIse&#10;Tb1Bn62IsWwZjfRGDSlrqmV2uEmH7fWGkY07nMGETCybhoHk/UQ2uHGi7uStDlgiJb5MC10x7KMj&#10;mARAVWmqXYHt40bP6JMr3WaXkrgLDal9aOwKWRFRZHYGU9vUSVN9qysvQ/Oz+U2HLAqHy4SYoUfi&#10;hBie3ioZ6q/OASQDPVvET+2fTXqa49JIsOUmOUxAX+GJLk0WhyZ0WWflN1QkqqKkYVW2hn3efst/&#10;Y24w5chWR127+l7r28SBIMjOMGj9M7oI+61HDBe5F6LSDJc9LvO+kicMF14lR60thuSkrnuaKolJ&#10;ocL1vUQMVE2ChwoMtJEttrXF3G63KJ1RBnsfieOnEB7WCC2O4yHdgdeHiNU+ITwfNyQsn0Vad7xi&#10;zFctjQnJ/9UnhNJejgllvGqX0h+iOzd16kIh23WCM3tKuRJhWYoikJ4QhFe0NKZDCl8gHua/p8o9&#10;TNh0hLXVmLx0euY8KqmyLWX3cEs/Fcoj9IfS6RhH89Ge0R+6ITeE9SmhPRWGQPobqkenBRUo1H0h&#10;IcJpRYRUbtTqUXv07QuTtbE7aB5B5ny966ZhwaKVtNnCMh/wHlaMdS4gN6gVm0G5EybtMkLW0wyr&#10;iiOQwJbGOfNpOaM/rHHf34vkrgyefHWuyQvEy42v7RoTemAv68oeoQW2FE2/7yraa9tV5vwEL6II&#10;6FUExAcFjSnpirVouXGlBaw99SUXS+Z2yq5SnuEIY2kE/qllKpqAslntBFS3s4oj0McLDSYq4A1p&#10;hVeAXKXYUXhRhckdlFh3lcQGEtSoPXgRYdo79VzP8U9F1ict4OvlFXA8aLJPCNutdvOAhzCy0/zw&#10;K57htvlJ+kiMpXq2ObqKnGvHsH2rkoUbl8X1Z7eclerwHcKTaSO8MlGjXYwkejazbrVa6TuFb2gt&#10;R6ukuaKbU6JQoX1kmIjyYf/L51C2+rWaUfadvqnXZRUVoq2+leYc6Fjf6JJqYtlR+6JdYxdcejnZ&#10;G3cjtTty4jSt56q/4n0OBkbMQ9V5iZtQAucIpDpLPqBj1Rl0rknJh5xVDSY9AasAyK4MiKuyN/rr&#10;KVNEI8lSYXLH66SgVQHPNpI4ZKUhWpq4SGrj5+DcRiyCHEF0onOYeH/sObj6ORq/6BOiYrRqJ7QG&#10;U8Fumy0c/cbdzyQrqB10G8l+VqGDWawLEPXwavDSDsh5tOgtD3UGsMbad1KBwGH04+EwbvyW/8bb&#10;hJLCv/UN5cGXirzL24Tv+2ThM4O+/NaOsrhEhByCNoZqkUXlQx2Tp1Orp4fL4hHFGDcL1oG+sctq&#10;uDDYPiMLp4ADS0MUTFTcS0cl+Eo8hK3dsK5RJtQbtn0WmqyyBv+f2j32h3y2Toj4M8Zbe0iMd2C1&#10;YrP+6ruHAq8IfRuJdVTrWrgt1oEdTtraE4h0ICOBAOQN/QoeiN3XYSJSK6dIZb+vCStVtwauAKXP&#10;aLa4MOMa4gvnNy31FSo/IfTo12BmpO/7Lf8db7tucJZLA8Fv7XBIWxt77HFNC2OJocLZXE64KZ4n&#10;eSb4tGrdOyYu69nCJHwSPBPLYdUXSS1w4Icw1aILgY04MBSYPpT14fUGVtCy+YrwTqgoTmDCyvI2&#10;qiFMo72NNtLtmvT2dj2Ie0OADquDGM3YtZNg97tFIcoPwcoNmy+NhDtU7zFFAk7ZR/tZwjA4O33J&#10;t26dH3k6dWX1V2Ay1WuSDfCiHGMcQK5NQDtSaVQmJFKDwvgi/BAhkTNambUU3+PR7xiaauqo3cBr&#10;EA1658NRDaJaxU5IRzDV4bOzFRK3FedJK0GtCL14U4GBQy2sSMjsVlEqXjEHsPEhLf5+YpF2V6G0&#10;o07lCZGVYH0Sdh5lR0fLxGnnkJGacFbUEkgOZkXgGM9c2WucKrGbaGoUFJ47JxWf62dRX1VJRcJt&#10;Wgr4W4pa1RwwRuqe7058l3XWw4zPLPgMYWr7lRjjt/y3kzdngWOkkw+dMTevym/tjkSqI+VsR+MF&#10;U2CqI8VrqFrJtFgcgrDMDk3XcOwToQy7z1AOwYhXqh86VioffHA9OuadjMEmrsHHUx01n4gR8rZo&#10;qn57t/p5UJR9yZblBaay503Joaqu+lKIlkYTw8tu7mBCN68iu14XZXd1wRiHpvC4NKzq7uJqr+CU&#10;1dkRyiEgikVihRVKxbhctZHjBa986hrmxnc7Enn7dafutD8VUjBVgiiE2prAeY1iUH1PcPaILnLM&#10;ItN9LDY9JLw2AmYVSv1lmPOzxHerux5HxZgQ/8DzkKgWzu4bxh8RwFuYj8v1qRHgrV9qJzF2w9h+&#10;RNFY9k1XFkXjJLJXXj1O+2r0FmbAueKEFIt944oOWtgXNMHKwrciP0f35Y59UzpYP5j4H6Ib+RHt&#10;K38tvLXSL6uy1jTTTnwKBS6aaTMUG5Vxz010jzmDSc5GJP8Qe1vvBcAmjPQK2iIuIVb5PkJuYc6q&#10;jL9zlEod9VenT+LovqVXze+rwCMLxxkzqjherBvi1GEaE0yKQP7ZOsl1DL0T/sKE836yMrfVxWvL&#10;BVnlIYLDtTeEzbpj5ggm2HM69tX+y9ntSlUv+R5kjql/s7gGjisRxSlucVtam6CiKMLsJk28fi8j&#10;O4WpKf0nnf0coJc5vpdYu/2k1MCZP83KL0vB5+yuYLpOrmrPSjsN57GSwTslHOEW28T5UapLrejD&#10;3WKDdJfvQUVlP5/t1JyvM6eRYCZWngCqnbRGW4fV34OLPFLP5EbqUZqzdWJWhoMBgl+8U3hgqd1q&#10;ZMJ6F7+W0o8Ct3fdZch6qxaKtBYy4aggZzvMq/+OqHK0GEMWy2V5SrckqTt9kaCeYuOJNEE1PLzD&#10;vPop0S+CJ9x1f2I2hMaAb1qhxAwzRcsv/lhFuCK5Zwanj/ZTjjcniImDlrOCRuksnKvfmQQbjlJD&#10;ArB7+s4RyO/fEPCIgXh9CkR4C8kSfTs3iZhKwe4P5bI/3000UgzTDrNJyIxZNEfaUHTuphjCMiHi&#10;wSF4FZq4AxOeYBZPUG35LAQWlAmjqewC6wGvWWcJhGC6OD9CrYwnE/w1ssMtQ07MIxZQt1rlLU7V&#10;uBtqovQ2/BHwcMgwUS1NU+CFfcto2Flbc2GbYfVF3BYjyFpT5emLpoU0dAcKzH7UqH6i/dYjwTve&#10;tsi1/HoicIdyr8zlpsIvmjLVTKp+0iPCu3VvYRyK0eiZUpxihnVV9Vfoyar1dkoc9F0QSRKcK8lE&#10;E/XZ90ymA2RfvbgKov4KgDTsd0EGEy38huQBhGOskJ2rs1ETihdhHxPZvQOS0G0IECFu+SyBUlSh&#10;hjmOzPIQLSROIjlTd+wPKNApsmOkdRAFtyQA205KRhXMfkdwdoq7B9IQ96jFPI9gH+0BqtqoOzGt&#10;TyG4QWQ+MkoFCR+LyKdN6Oz0p7wCDIKqx+p8S2PWOlspVIWJSyA8najYXZM4hLkZOXCLnTg+S6ZI&#10;xS2ZBk6aIifyhn7HUuZnoaFKt+mz12h7Tq5w5sXhOlPOBlKrkmbO9lAdX8FtSTrQXeudY1Wqqb98&#10;PAnFe8su68RCGIV00skrTBI6wnS7iVsqUNQar5GJKWHsJ445JGl/iKG5wITCwnAeBHaGW9V9mvpg&#10;NXU/SWMYxx6lcsFtYhiwvjbyECYaQZjF1yOIBaEyscaHlPZZcYt8DtY/TvYhTFxdEbUiILQIfRyO&#10;hCIazCtjJLMBP1R/KEV2S0OWgZYmJDhn5TfG+K0txeGosWHQFOaycGQhum2dxCANJIT1pDHyDCus&#10;jHKIhz5LltooJoiFD5j4vH2N7sMwvd7AClFR6gE7NCoKGwkzT7/lv36byNFKJentLQ6ZE2Zkg9Ay&#10;nAsO1SEsxAIsul6vgH5GtKTv8k0ujL9XzULbqb1wChUahrv/mmJEzMt5yg/rfQtWKE5X21ZBIwD+&#10;RFG77oO3FsXbI6HI39zi8NuXYLEzGqUmlN4tUiNVndTAw/mWXEBU3PCFPbyePUy2I/jXVT1Gf7Dd&#10;e80545ypZ0ibUPL7Vyj1l8/oPNe4QRfPKOUGuBLaZ68pe3iiRj8TkHCH83HeAkPXlD1ixrrDVkvZ&#10;PRw8k6LUrp6dnXHSM10LS3T8xcLECa8EXxkm1jjjNPUiC75PyBWIhzCnDLyadVwHTiFC++zVICRf&#10;Wy2GhQTp0+YRdQfrr9hPYq+YDH0k57CuEweRI33KDVu0IQyKcHLQ43BEgyoUnxlDQzt1WAON3PP0&#10;W/7rt1lyzE0uvBFG82v+G6/zMv0k2lIUNe+CN/G+6+uoW36dvJ9F3Kyvv4BL9sA3KKMCb3m9rttT&#10;wlVho4s59UGDUsiG4gKqPgOlBNd6VLLSRna7ck0czKqA1lnSQ+pVfJJ7IJ7EgfqGhSRD0HebKaGs&#10;wvKiyPG03IdNd4k0F0W2fJiEBIdkAWZTgcsnaCzUl4wy2K2Ms9MBVx2CFe/H4p6gWziJcf3D6u9Q&#10;NSBCubD0eMo6bzAfPFU0UoyhrHb5MKzJ65FZWVdLbiORwj4W93/Xwc9Wq6wT7wz+lhpfVmUcPWH7&#10;h7FEFs8ILNq9h5jerWwCzM55kRNlNct68BOEJ58aGvHkvLd002F7+6Rkl/p0VyKqv4KkdN20jy4n&#10;ZlE02Xh7EojIi9sXsOo3F5rmcHweIvmNHNh9xhc/LT5fQnnx4YtzWBaysi3EcgkCRnXnGVh6s9tz&#10;xaX1S7REnQXcUUjXHGPa5NUixNyjCI2DQLSeHoIlsOGaSY5IrZkkV4i0or571C8u2Y3cmo7x1ikZ&#10;z7ayG3ZgF2YkN9scBFXGIL/mv50IEFtkPHeGTC+dGYPzazvKQUDhT3clBR1mCw+FA+JV6NOmURHV&#10;gxmX+SmePST+iZWiUc995SQBGWygx5dFcZdr+XRHRrAmtuzRdSkp1Dkkqgmrijd7gJzv6iYfVd5D&#10;XVm71aATNkpacK0jMlFmlJ3LaM3fQNvLpxWw7Z/m8Czlaoxu+oeOBZlduOctJ+vu1V9BADiWnNFJ&#10;pgCLWiBDoZH/zqlBci5rVj/TQAns76FUY2PdMLGuHI2h0i1s+bQ7j76PALMo8Xv+O75PclUIZOnc&#10;3TJ47Pvo416FGkbZ++LvbjHHcXUFphKOor+NZTIcE2M3OBl55yH/0mP8syYmZE1nOWfUgkymmX1Q&#10;mgixyISX0KHSPBo5NDpdH5OSFcSEIXkPMlUqZs94xpRNnxglsbzW6yAgv1z0BRLhCQGNiVFasedo&#10;e2yTDOawFyxLxXcFcnrcuo8VeaUUfG1APyEw8Ad46QOQ56znhVlzI9OFboqdVzc/kPFHBBnQpmTS&#10;boVVfwUd48EUCvusOV1VMwDbqK/+NLyruo95jLbv0SQS3PB7MRbiNb4EZUFnIgNF9WrKHKM5GbHP&#10;8IyIc19o26drrJZEnpivWqT2HU6n9gEctcYcDUe67G1JMYExOpsdF0PLoSxkg0cZrPbRyiTdU+Q6&#10;U6V4hRWDuk+umGgxzfT6/rgEVJ1hL3bM5X2VXntWXJWx8qP1fdjywJy6qz/BH+v+yJu3zP8BTM+z&#10;r1hojTwvJAOXWLhOoUaIay/3H4CcCd3X9M0TmI8JtlhVkZcTCGHegVwON5CXc5C5DmynGioL1wGy&#10;97Gusv7yacDcCy+fMvgU8i+Ei5I1NAKZAAu28X5BBcHvKB70DldY9Zch57Gk89XICVpi+rQ0ghVy&#10;s8iCZ93Etg6w+caG3+XH5FR1d9Ykg4wSlJZurF64zn7NuvzS+MKnWIMWbGTaDKTnymTyaOUE/737&#10;rHzXZZ8TZK2vWiZMrDUZCO7X7lvpnKiusv7yPieZSCPNJcmJT0+Bi/tXF1QUAkwng/xLZe/fgDxl&#10;IsXeGJrLp/E7BRlQpaU8ywI5iT0iHjSQugE5cSFuC1pyvYvgwnX65iJRpzBR+tg9nQ0chnQjwW6J&#10;66CzNU9Q20gCXUsEC2USxSrkFJmGMkPOsZ0UUTXirZEzPs2ixqdJsGufHqeKFiTumURAmuTJG/tM&#10;zw2Vj7RFsc3RCHZ+WunDgZJXEGBXytJjtIg4kzhF5Ds/XjPhGAgnICuxrniQWqVTJKOoMk8KWqaw&#10;doG1Iasz6w3uSeXQSPlQHebCHjEhHbJId2PPNZfH4O/WmpWl3Nf8Wj2P67HhGJHWEI9J2VrkM5Fg&#10;l0gTTSamcGfNBD2smyMjVwGc7Wa0cIqCK7Z57rKO5oe6A1m91mOfCTuufBuermKtRoCoaavKwjmj&#10;jXs8Vr9G602VX9ZfwT2ViWrNcfdpGj3BPTrkzcQw2SNiqFQs3BU3aPspbGPMmgw2m5G8FPf3uUVl&#10;+qK42XLdSOVueTOooFhJH0vIFi9daqevqeK3/jK24duWz9gbS00LaUYt5t8mJvfiog2ph6ftKNzD&#10;cUnSRTNYtGpyl2RS9Y+Sj9SFwcNaPu+TDOz34av2wvi7+5XhO7ARR8KAwh2FFSncG95sZLAutqqP&#10;8d8YJivr3pvLyvaQMY18ahvSFsjIJGuYO5RT2mqJdHs30R3s3kdPI8GnLkqb7TXD+GsJDw/TvEk1&#10;uBHVhFASOpELq7Cjw2d01aNDLm756gyDcjCpY4fV2+wGv0DiKyGvUxNSuHZ/YuvIAvBGEqFafIvE&#10;AFh0Hw3HYxrn/AK2DheMsSSgr4uie4zDGuonXNs0IDJe+1ZtxTyUs3AshWnQ/tq0zZKWFBk+zZoD&#10;JbT1JMO8kAENIlyvwqYw3uepUnP9FfxCnXPMirhqOxrkDDGL0umWdtA4XQ3rqaKPhm/2pvEKrRb2&#10;a/a5NkwkwkAkOzyKWP3efqb0CAwc4YzHwFymQsmh+zwSm1pKdeGJKKERIuCgRFXt2fmHP7vmVjXi&#10;S+MwrDiicH13VOKDP7vuDr3EgvPoPIYn8ALZazeOdJq7Z4NR5CZ4T/2e/8b7uutg5EIRbrzw4C1O&#10;FacLaYFv6pul9dtLSo1GOId2iEssSNEN+cp0UmEQrU3cjuLXmRKci3sg2Qai1dbc/J7/emUFCipT&#10;2/ckXfYry1NHDvYmAYOu68IJfVdiKtiEb96JE3Bpmi89RR8GcjsTEzKiJHzOqvmiE22hFkIHbrcH&#10;TrlpshHThVr2ayakYUIk65+M+PppKJMYU98udqvfCjQnBu9wAA4/JgVMGn2BvO4OubUjew/t9KkI&#10;Av4s+FdMgqT9Yav4u/4bu098CCMk3kfAj2ZGfs9/x/vgoGuq5LlwNM2R/N4Wc/iFRPsdNbCRrt8O&#10;1LAqR2LbTeaLvgZ/lt3URqsY+A7nJ5qqziF9LAHdxTFGYQwJO/GYOMriSnxBEDjUdjQ9UlN9Nuoq&#10;vfbAEdFU5El8lJB1X046Uev74D0MX5ZHgNU06fcqNEPRMY+dwOMX8nDglKp01Uy0hbeGnpVrKm/V&#10;MOkRRsHaCTWq6iGin5AZfNk1EJ6p/3qOlIpHKzG9/z2xsE7zfs9//X6ZFQf1iLqw3dVsLJaqAHU5&#10;l2r4GeozR+mKqIJ91WJuMbHfA4rzwq/Ap6kTqrwIR4PTHEWHpC7WiUmNi7MKr4+2exeOsIcMxURC&#10;EiEQqoVKWiGsDZsheBFShuY9FTJqbcTNEUKwfMcNKqx1d8guip787KYq8QJTfs9/vZsosZZ+vD+r&#10;kfxehRaj1MrIOaxSxRbNmGYMVuVIgaAJT91swjXuJMpjKMhzrLA8A8N8TdpST+9ilDfq4RPLwnx7&#10;vZI0yGxfMFGhGcp3KlIJOlWXz5qQgPfLNzLL34RaUvbsOW1MLAkQYlHufkYt5JgODYuE09DOBq8g&#10;BjI0LCxN+tRXyOTdmNPQlfdOUxQlx6AC9zXDZZaKPR4zsVAbKWuOHLQ5MdKvIjOIqmcErnWZit+6&#10;mzBtYAZnxLgPd96Du8n75IlG6gmq5Kzd9Xf91/soEh3fp8eraczv1dl5FPsdRoY6oQcW51IzouCz&#10;SySTolFMxsDjw5h4ALJqo2IsjAjcwIUNmeXzaS8H90J1y5L8I90+RqMxDZ5cYdVffc0IQkwKj+Wy&#10;gaqrqZck34tPQ/s9nWJOTP21/VhecFfPVVj1lyFTTRBOA0riKYovnBlc40UZn8bAXlBChGOkQ6lW&#10;eu8V834bJsZzdEeiaxYm0uPSTkFgt8vkfWVIH3AR6JNQQ0gNeZNqRFzeAtdl9Eyu4nyFELDpvdnk&#10;jz+gSy0rozuxnB9NwgIcibLMdH1/pj62yruudaUTuN0zfPrOxmEU140sU0dGes84C0sTAplPTnln&#10;NKF+6w4VVv0VO0d+s6sKXtIhAQ5YTogS7a30UvsB1pbHamfWsYMn96Esgy1kJDetQjyWCuy65pTY&#10;iruJ/Ol1YvSEM2S8xncSAukP7hpjubmwleqiYAqRYCPIyj7PTIPIpF2sPGaabfSRNOLOeWYdXOE7&#10;9Pnu4R/HnrZ7duhtN0M3IQ2MgRNz34rf+iv2GW10tD2YOzUh42gzo/wOba2qc3BGRsfZwaH/kJd+&#10;OQuKQ4w9UkmS5+v3/NdzVJZraLOkhKh1cNWZ9yvDf2Ally4/kaM5V4beawOMgIFaW5Xd1G0XwVOI&#10;CaoLVYdZYdVfMV/uulPks/EGMd3ubxiQ6aKhuGl/DI9bDrU0SouAllpqHlhhLTjCaIML+aOyXxYc&#10;re+T8TB3TrNY3q/QvBOyvT11Ia0oZPjh6Zp1IYexcJKg1T8k8CJ2do5TgkHfDIYzaGB+GgZnxXpH&#10;p3go4X4d8iDjw7MJD8ZnELM29U3ImDHWFeYRSI9VxOTRxtgh5Hz4NmuGtmxqofsut2JQpSYrx2tG&#10;ONzBNo5/22E0yuQiMO3UXJSasHqfN8JBRQ3GNr7lcb4rTdVfprB5cduWveNqGYcal3fVCWkrzMQG&#10;ZCZ+Q+Kplc1A506wZJF2RYlkhyFLHt7gF7jx3UUVh5lpZGIbm3nQNu7cmgbMTKBPU5hE7R7ycv5x&#10;/2MSBHXgmkO3qzx1fT+fP6mwjSKe0l/wUuGpDihii4uwnhVKVNvAg9rUx8IRZJNHUb/0gGa2pSNM&#10;VrwAARn8LoIL74hbigIZubZABuW2LNtNNV5thVV/mfuTujL2g7K43iR4Loqtjg5xgnx5TNQ8MgWU&#10;CkEx2pZHLrtD4MiBIkbxv6e4P1rvhAIl+Jz4u9uVkaEi3aJzQv7dKW2sDPfasCBIR4H7FKaRKgil&#10;PJELv13ZHjJxYzslVapfw440uhstKfg0MqqyK/yNik7EvD2xMx6svllDAdosCgt9sLrNY5SMwf3H&#10;4zPI6RoTFoUCUkkURoC11BelGpgaG8SJQFwu1swcMHHOsY0l6HwoIOs20rKRqViWx0xjmRgsyL7e&#10;+fhwzbOCd/tphKA3A+0Ny61ODDKw13M+vkA2jcd5pUrC924JJi3sA1N+z3/9PpdU2melBkF4Yyrn&#10;3FIwpY3kUcV2SRmtSGtV5cEolQ/e3Y/jaBEZH77puSOXle0hb8emT3OBVTDKSShPPD6FTEjMi6JT&#10;TNcD0qdxsoQWMRlCekxQK/SXeagPIUP9pkFqgVEKCqFwHy0iYWUIEzLiO6pyFS5Dy4odrvitv4I6&#10;qHpX/mDwGhlXC2RiixaIVxZKJG92K6DRwB2L/RtyVRxZIA8xxs5FYbEPkXZ9jJPTHQFYM4f+hraI&#10;9HR+GseBY1lpmzT80chu93g2pUijL/u8nkJiFOgDgec0X7/nv7Ev6nY0GLVuWDY/9Hvb3cyChfi+&#10;GlZnPRi9yRegIcslHetjtGhLLbaVO5fO6QgWKv9DX99VNdLtc4PMropV7kCEWNZ1RJ1H1VXWX4Ep&#10;QnrD+SmRvggW8lvVbrpPbPNYVzBY1o7HT+0mKhOJM/4oe/UEDxZ3d6yuzdG+lsd3Eyf10NEHVsYJ&#10;SR0FSGyGjKtHQG2eBkyYQufgl5VtcZr64+zUTXqRqz6h4/QNqlH1LGHaqvI4HiPLrd1VWPWX6X5e&#10;EsbpMt2PNSvZeSxKpkVdc+pa89jZ3ELOWsTu2Cc1Yfc4iXpEbEzsDNupkw2z9ti5ZkyZie0ru4K2&#10;hnAY3OwMMlLeSa3ioujvhSHQ+3D68TaPMUQGvxiPDyHjQhz+keuaSS+Zn76SAeHSKS/JnrtDYVk3&#10;2fBIeVuGMwxVZPGzNall0pcb1Ce50lT9FbSddVwyxRRLKtw5s1CobTFXENS+rAJPAyi7wSPB9ZTy&#10;utG8QianzZnkRBzwBVSxwQ0vLhAiEoNn5sZ5RqKogUHjBYSp10YIRL2HoYQ3WoUzGSVkaal3eh+N&#10;tvvixpoJ8DnnFncEwqmuGcffSAWiIZQq+wrkVKevexm6NXNG2yUohh656FSkvwy2Ti26KnsLZE6S&#10;WRxNbGSb8PgIsrqZu/2dotpR7WdOQpIXEiXQKZ2yBgyUewfKOrbJO7pVn6G2JcT5204Rqo48xwlZ&#10;iUl+DAV1Y3o+zikBuMlu6JHsrCpIAzLzr+YdqTvPBw+j3F9e14Rt2hSTHxSjYb5RxXOGbSJ16gnb&#10;1ow/V5dLl0/TTt9rVlPvKquI9JBaEighW4DQ2Pk+kzaHShyQv+GStwqZvC4XoeN7AHJdMzloyh/o&#10;8yanrZPB2ZohK1e5sgLutm2zHhtJ/NT1VrSq26SJkQMRkMFe+NcOIZOHa8e1HKc9UjYhK2skNoOt&#10;UIJh3gxabg4+pIqVrrJcIFsf6xxbuVwQRccUcSX11+xn0e/573yfFA+/DxSfXb/nv36ftAxnRxBa&#10;j6AOs/J7OzlCHptwF1DwcK2ExVGMlHi+iH+gMD5tvvrctN2HTu7o2ljeZFp4LJZm58dzD+BXzjCm&#10;Yj+MlvmYiXsHmZluYejYrKusv4wpPIbmikxjsc3JOQQlMTE8ofKVlt0na9CBHrKcJUePIStt24Yo&#10;t4DpBqr8aaL5w1oEPW96uuZY8wtYamTMcxKJeN+BTLKRN5J2QspILJARa4NdU1m2nPLnxPScb4J3&#10;WErN8Zrxp7nvFf8gu6ye8sbsgwAxBaIx21gzcoSj3ymMHAplRp5DRuLbssI+VYfHvGZq0UYiDEWQ&#10;6sqXHsNxeGzI35Ohcw6ZLBkyEixHdKNLwTaJMHw6KEyxrUU7IzFS2cTtVEGdcdfdhb/saJuolzIL&#10;YyxsZvE7qTXcTIYiTl9QAv9mdMwbgoj6xEPI8tx5rG4GK/sMaZOJ4oldk3+kl9tfRuhP/PV0n4lB&#10;0krF6GQjK5PqQaKAjAIVJf6mMModiXbHvGdSxdmaudWZRKSObdm5XdcYn0YHEobbRsqEXrCNuTS8&#10;fPKRPJBXtN3nYrWMsQMyYRhI0JD96fk4e/nG6LM1o3HNtIgRmUqfFks15EtcS32qxmOZITdOlcpM&#10;vM/T8zEhqxrJG3l1cZDrP6Po4/HhmuEkM5Z3cY9Qczau5VCzwYWTcKhc1oMHxJtxBpmeMnADo/MS&#10;y1Mkz6yCGt411Ae4kW85Hx9ChjONQPeY9cC2Om3OIKNdQvOxUhx8Mm56jMglnqfqatsqB9Gif4Nt&#10;dWOzdJ+Pz9YM90PbM7YvB5b/gNvTjy+0DSuhyVk8Ho7JC2TrY10bQQih+/qj33EF/Jo9vL4vZ+t4&#10;36Y9UPye//r7attlLwPOtGEP+T3/9fvkb1n5nRk86ftbfoQq44Z/xPEV5CnCVGx3kMNIihvUAiXR&#10;oykwN3LALpjbQ5YpaqxfcxdImRg22zWxjcjUdB0ph+ucHZHapBsAOnOHAVTLHIUWt4yf6kfGB1Ap&#10;OvZTmPG5tEPAD1UMX/VSWg6Lm5xIx6goHiqUtEqjEOsNNy7OFURKnzF6+VJLTxxUGnjXWBDlcOmk&#10;Sr0hHcfakERit22PdhebYjAhjK6lkw1sVWZOBwtLr6tVwzkfR/iTwuCnKoUqnh1sVfPk6g7Hy8SW&#10;BdhLNvEbdFyHJ256uEhMYAP9YTWAKGhE/Y2Om7gA2L2ir+K59C2BpA/fWy1szTJmZh77cKqSeSIZ&#10;Dlf3llMwpjw26Gxv2R0fkWvqMl4fuSKCpFalDnk7RKrSgroP6AgsVOJqaY5D4/eJVonKkmlsVoQ7&#10;fFFj5W6znno3r5iSDtkgwTFWnoD7B0NhsIwm48rEIHCfIlKDlAt/Ss6wCbRTLwovV/c9eIdVFeqr&#10;r3AHg5JCWfiHILcxGqZyfpCw0bEivKgrd6YuacZghiN6TAxP63OTfMvF2695lWCo5fZJkXnzZH6X&#10;7mYeGUE5Q9Lf3codOYaGJisrrhxWxDofNYu/CkRE8qhImCm4RwRMPwcYYXi+NmmXtx5bUp9BlpcO&#10;i7JT8Mh5HtuFV2KqMpvHkPfICBppx4eQ9bmBTpBdBBtnEpY3HgvdmXPqsXxTMW8/PoQsw23oT22B&#10;+Vg2BX089qcHSpip/DR/F2Q1YBnaKPGOynlJlMYHNtZ8fUwEfkSjhZ5zbxHdKIgDjllfPo36rTb4&#10;D5EBWUXc6OrH9yiMSJ07JO30SO6TJFN//fTAdrvk4++GPO6SAPJlI/HWjfwr1OJA54RcHhPrPFck&#10;CZjhvLZcuObMqwPz5CSXiZG/qiqs2Ix72C7RdZ3OeqqQk6h98Wkedg1qrFn1CJPPQuh77rzlnupU&#10;6YDGpsYGDUr9mPqihkEwIZOjOiZ2s96EQAqeVX9absHCKmQyOq413UETMhmsw8kgE/jGPiNER4Hb&#10;Rswqb9QaD+GJVUiTn4fWE/PGo3BDi0bApbwWsjqrY5loAR83CUGONd5BAACt0IeOeXVv5hn3pC2j&#10;uiL1jbyYK0zlhRIF+mOMmSXJSEk0g3sO190FsuV0WLCkDI28VXTouIGFUX7Pf/0+8UTrKEoK6W66&#10;9P6WgmVu+NROY2oQSnErksK6HC3au+Fs8MI51De4M5tBq2WPvTo0VURrdU0Cux5qmkYOa2wakBec&#10;7tfMUZwqqilhrplkY6NErGWlI5jT1J1NhYeQ6TIzkgcv1jYtAPm0SfR6dshjH7Wj0wlwBll+s5Fb&#10;iIJT4xf47lNq1OaxLh3zZtzlF9y0Z5t7x4rmzTOp6G5shmTY0J0HCz1cs5zmnjXWbjVEuQYJUTke&#10;SzAUFkpE3h2eKdkTKz+3VFTWM5QajLzuEx+LonjX14Lx6YvAKkJ6PD5bc7pLavtpFjIO7Pj0nFjW&#10;W8bjQ8jEZGxhb3xnVP/PiqOrYlISesfjM8jaHJvg0woZi6Iv+iytGAr7fIwVOvzxQ90/g6xWjlO3&#10;leetkBCnebK4K2QFR8dxvwsZzWPabVfIUrTNmKVsVdomTprsED8+XLOMgXFsLrRNYISme8HWr3XF&#10;4mrjTA5T+RCyRKvZ4/U8k+tDfNOQfWDHPhO1njrPw7S9SFVG4W32R4nu2Wvg9/w3pDCXCo6g6NQI&#10;WZ/f20okHEPaoq5AiJxrvQZZFyOI2/jF8lir8cJFZu3xIU7zdo2xA2l0+JooHyQ6HjcjfUDW1m55&#10;pNdu3zyUOyQCGuCl08j6PlrGEMhDgX8Kp/QJo/eccXph76R8EA7zY6v9c2XQ5oiJ3qRTReSHOjik&#10;5fw0OHVKzBTj47G8dfOEcE5v6ObNseFjP7xr89Ns5ji6V/WDAoLUjMCevTM6IqUPeIHO0algQias&#10;PJjsVaeiFSF+Q4+2RnYIGX18UD9uz+pfwJ08cuFkY9YqQmWTm6O0K4LOZXy6mB1XKh8uHJbulUMx&#10;plGjUuOTu0WuXu8D8iP6yx8tl9AcV8V0TFGXvAYL6CdiPqL2FnW1XJOChRRjiakOC6HypPqrn1n8&#10;KFRfeOgllIA+OdYz0mG9+WRycPo8ltWeGwlqjeq9pVVQ9IoeH1Y6qz98ydUAq1hNAfZeFgi9ydWU&#10;rrHjmUBisBT7EhHxU1y7ZW+pQB5sRylW/enR3mLdzuQSzlDPKhhgcdyMsBd0Xr3f3OHgWyp0PQjI&#10;2nLi3d5iNQ7HuKrYqteRJMIRElWqdyUp9Sk2ayYvQembp+78/dCxWujEOt388HxKrCR2XjkkN3w2&#10;3MhEb6u+e5v1EDLz8drggkid6eIukjEhbHMieZZkKShKnXI6wY1cqbFa4h6WJ+QuBl2ckRTIsZE9&#10;m02ND9NCfRwvfGQ14MkBooulJ4WH6Zw50iKJlrIeSvyj6MUsZ9hlOyRzbscGoR7cICkiCuZDdFSL&#10;tiRjtcgVy91rrnc5BfKnnYvdV0QtbdWTKaUeBInZv4InW8vfPOXEjwOE3dPDoUd7i0E/ErXlZK+7&#10;h8vKl0uq6aqyB/KkoPMBlhPR44NnYOnKaMuDAr4lyRIBM1K28KKo5jWBVYsA+6hId1DnmVN2oeQ4&#10;HyAuPlCOVP4wiaSmVRpekj1TnnLZhjm2PCx9g45Wqzav1kzmUJMUEWf3Mk69NOdTpZX3U4Dxq84p&#10;56tFiYwDpOyoalji/HVvZ8Di6C1xIpKzRrNBeZVvhExwV1MREDMmnohu9BCSEfM9djtWq8TJ4GEy&#10;WG5QsrI9x+4h5aszm3IFrjKMSRFprSkq3ykB1mARGjfculS4DH1IdzXWaByVcyMYJ125hg0I9SuN&#10;vHHsmznj0vjMzpk6lJGRTNrF8J/LKqkpN1zNNrJB6HkXdv0RJetuLGeU0SlVtalpb1kMsGI9MMrq&#10;wta1vhZ8BNIRzVtKrnbbN2QAu2Ce7oKadyd/v+a/XcVEGI8uvMrDGizJr+10F3F5S3Mii+xnXhRq&#10;50gCIwJPPkx5CqYtLbjGcJr2FVD9FXNFmlsXIx9iuZ1QVzkal4j6pSuirvS0Xfocy/3GOSGC8cYK&#10;L06rJS2a+4BHhA1MLB0vy6Q4Y52uLpRjZMc6qf7x4SL/Dn/p41tIoYEDrs+lN66vb3Gpu2t62IZs&#10;dcRWKcGWhIn4L/CZdjksuqswIuI4apA8e7rcgdUFixHeJd2cfMICVlctRjiSMgtyFYrHBU6nUjAd&#10;fmmT+M4DLRVQxSVX2bkjch3k1+rgvgFYP25pxI0QGBZ1+TSaCJaLxNMNIJm+Ff8NZo4s4WztZ7kF&#10;i8AM7kYVCcgpBwfx775UlGPAfitYCDN0P/wgBIVvgG0ltx2v7bqO+mHkQshE0lJIr6+4gIxCoyGU&#10;gTxpU77Q93a1HOEQMGoxgCsuo1FkFxUB6sjFr/qUsGQX1HKLRiLjEViofVwdoVbi1aAjfdh54IBV&#10;ImYGS3XPXO2Y8hFYDHl7RFTqp04BSQ5QOuh8UGQTZa4VrNqddlHMZsB5b+ytOOYYqqhjAYt7yEjG&#10;/bW0ygFNbp7yGEn5IMXRQZmO/lhQKLrj2uVleR1REl2d0EaICDwurV5CitxB01gAbAdDX8thA/xV&#10;/43JcPceLRHa6yCVM/Xo69TWSG3rryOajm67gQW4OR9bTO1J4Wgsalz4QeEOzCLjHxJzNaquWuAc&#10;xvzqeamL4l51vCN9lszx1VOLIhEjGq6KimiAseCgwuqI01UiYW0QHm1X1yVq1a3J0fNbPkd8Y2VR&#10;cE+fa1IRSPc5WRSKULhfdeEputoyywUHvP6iZwbwOtK5kXWig+2i8iBUiapIw9PnJwlsVUVN0jJc&#10;BfhRpZhtF7UH2y4abFSFhYA/rWKLfsxdkabnD5hbnpIAGRSpdrvdMjhiOJgRYhQNLJk4ceHA2x9i&#10;g4mCRaYKEhe/eWFHiuhEkiA9wuAgPmZ1ffWXP0yeXwhp4s5vqiJNQGGsFvwvJpR8IWCnTxkl7YYM&#10;K7uHk3jdW3bbaETWVGc1JOoUldt7i/886iPS0IFk9WH33g6imU/ZoMDUXZLi5kAEYiepKyVjm7Fj&#10;/SmKXbXKkaSRFcMhp/euD1rdzPqrby13S1p1I2Gfit5Mx8SrwuPFRTTo4fUhRpNXCk5uyC/0mDDa&#10;uNiC/rflsyhp1gdJOlwSDejmF3YXGYlg+pyE37C2mC3SaanN4ACbkvBmLVkquIfBZ0M8RlAkzxyd&#10;Vt3PGhs6R5pSuK3SZLR5CD4925swG1Zitqy5sAA1U/NnOamdTMaEeNuzvXf/NwqX1UVELR6TTEO6&#10;4Nbo47U6ofyQ036DAaeRtKxTyniSZWlCXMuydN9A2Ys8Q3HEcNSe7efELSa8slISTP6DzydV/Yub&#10;Fj7ho00qiWrNu4ZTT2QVh3TlDJOfbGU+3rCapOHyNqpN6FDyI3bWn96ukPrZF2XF1oATDMCyHpqG&#10;xgdVHV8vEEmUjf6j7rhPr0cHK+gLFSluOkszrOspbyubKSD4re165kmV8VGbcaTzpgK7KpLT/mCG&#10;yV7brWcLc1KTNMHFlToPBmaW+vslgkEdAU47qerU+ABN7GAiHMx5qTnAR1k+q/ta4rMwdHhMgonL&#10;y5oHu6Gq3d06jeNOJVy5bCUJcUg2bIzxW/7rtx1HpJKD8N769m49Kis3ZYxZmS1hwbzwejjLVcpj&#10;zEQ4VKazMtR369nBRKk3y5dVWm0ztCM7SnQx7gIzPSQ+eAcmWxM7rsYH3fM31smmBhI47irsSfsG&#10;V7Vz4ph/pDH0Z2Dnl33bYmXCoW8stuMDk8DqpQFSeTinT4jmTvmVLhgaQolrMYoxlXaC+weX2qv8&#10;8DX7aUOwrqz+6lTKyRsyHU5R3QUJccT5MHfzOhEZlsyYaRhtgdUKpf7qMNV9LTZ4jvTuP/6QU2vV&#10;7x5MJIF5DD4BcftEVPkhDH3ppJ1GcgH5DcmcPys8FzKRBhBIIPliqWdMI2GH0S/iSDLD6KxkEFni&#10;//I6E0yc2ku4WBF+y0DOyAvLmbqDlcdJx+nda1GnOMfmon7Lf2Pf5+7Ng53kXoUUY/DVDk7BcgoT&#10;xwYcDwcDGoSUHnKhWpcNZzicI3FJrleNTjRdRSucwvQJdomNnJ+JPBIpX5heOhNTlIx1ztNEBCZM&#10;3bN1zhPM6VYHiHQmMJ6sEkk77B6LARNfU5xD3Nh4c4/XmViKqjqr8oG/Lqo81GBtabeFf9jSl9ws&#10;vrOFWSkO/mupyN2lNP6LMX7LfzutIWzAQdNDKM2UCdplqN/a0afsg6BP2uyqeiDhMEns5yQOVE96&#10;krvk7kV48mjfkDkWkGrG1U/q2JrGoroyRfumxRGbaAVm8IDWs1tnpuyXbE1ZZ2IdWKN0fspISIcU&#10;NSs8JkfrzCPJeVriBZN/4qVbYxjp4dCjzmCmkRdFFRXI5t1VVcqcV9zQ1FOxWX8Fj0s8m6O2rHPC&#10;BLGRCzU2e86WOk5qC4JiK5T66wrzYsFBjBFxI2yBXdg+a5h4sewK4c7GaCV5htu5TsThUqSfPouj&#10;XKlJ6SDlh8NcP4KZR8p/Ueg2P5S3pawzUZ/6oI0c7YrN+usis+ZIoy+dlc3DKQXmw6N1ImvMkTFT&#10;lghLYrrfXjxmiQ/hp1Nnys716srqr77OZHNcPb/JlLk6fhOnJbXpThBRUY5Qm66O3WQOktGuhKJE&#10;Q8lPAr+YdnRdWf3V1zl7lMoC0o1c6bOKz4UKRPxBJWDpISuzzFI5H9H9HW4tXzo0HJhxNx6aHEqu&#10;5Zzf8t94m72OANj27d168DSajeHQI8krT5n8Lt8kiUlNAmg5FITN3UoDHxmPzyW/PG6W7vCUUKR9&#10;LLCRXXrHqVROcZmUohcjIEpM3kipy6u/OoJoGu58HGW+LDko+MZdLQNYJUwWsMnV/BoJ2H3CR+eR&#10;6L/tDSUBVk8gKr1DSPh/14Tq6dnlPl78clua2S0VeeUYufIDqwcmuZq5LH3NHYfvGL1jQpd1Vsoj&#10;HTPuuIUKiObb5vRb/tu3AUq23Y4qPtNi/NZuPcm3xmVZcV+9CSa57FAUkYN545IXS0XxN3haYiFk&#10;jSw9hWXOh7JH6jpqR4aZGB4qR+SUXHC4W2dSe6nGVPJFYiGJd5OktnjOkg3e8o7OeXcyBelhq9h9&#10;gpkfYoou+tzUIWeM62idSfQh38Nq8H4m3YokOV2UlyaU7GGaAMzwacVm/RXHf2orZLrHnR2GSdTT&#10;HkIkkoqxM0y8MfZSMPMb5xCmYhl1DRZhc/mruMm7luj5YFra/yMWcb6b/wBrC8sFeln6EP2DMu+6&#10;WaPSgQoyzZUK5WnBV1zWX2asvpsBExDFtMqJFvxYXLpeZlK7YB26cgW0H1GQtMbAEP4UqKJsWNMa&#10;O0wos7tnB0ze98h7VrIcX7Z1L4Ywp9WfvVqsSYOklEVdwE7XmU4K+saa1jKVRPjTEv9MrgLM6yDp&#10;I9wmg592HpJe6TBg8oHsbhpjHdQgf7ZH1cuu7coRzGnTUzy/3FM7NT2cNyLvNJ3JpfE63xHLUwlE&#10;8ZG3NX0UAwpO19cIe6oumDmbF4oO9uDdZY2WZv2EaJZx8NRqj4rPvv9+y3/j7RaLFXja5+k2oPry&#10;7gjm1bSmIGk1ZMKQC9M+RzZ5DVrNgAvZtHENwWUtO4AItnBaEghbVMMZ9iO3EfUuo3YK6++hpJ6M&#10;eQRwqg1cO0+sP3+UIxX6JC15FgUAWy4CKaqEuOEPV5lk5xN4jsKgNg+ZKhQCCrrLk5n6Hnle9NqJ&#10;3atIrBuOFyXUNSUWPhFNSmq5SpOGd8GfrICCQ09lHd8XTbfyhJNeDINhzvXh0MZhz8pJ68RYodRf&#10;lgojHYim6y/7PYVGYEva6XomZhN9PgpMma1+SAj2Bkw0vDBoKIh4XZMzSAOheqQdBF0jsMAkbTpK&#10;R3ANxAWBR4SJJag8G50vnKNxH+NYJxHoWAqK69rzloBumAY0RdZ9i8e4JSMwKqs4Q5eMUj7b10nn&#10;+SWtgyi4qlc0W8I9CiOewsRJ6DRWBG7cgu51oo4SiuqfhWd1FWk8RKPDwdhgwmt7kOwIt0gtl/vA&#10;1dRmKfE13UIRx4ZKpeAlAyYuCa+TrK8b1qkSC8Imo5se21dgzsxlPPNYwOWh/lMgAV94P2Vn64SG&#10;QjOjySTKX/ksmA3ftdpIVm0GKvdl6CS/RVrHGcyZ+01GE16SAhN2GxoobpmlxICOauZXBN3v3NSS&#10;ktQhJjSWAlMWT5eSaJ+R3T/2U/n0Hbd4mO4UgjYxE5/F9V4vHSW7Hi91I02ZBIs2g1UQOp1K57ph&#10;eYRb0l/h6f2zEFGPNngpJDk740BtNKr0IPOLxO0YCTPe8z7z+s5pAeDcW/XBppKmn2m/5b/xNq6P&#10;kIj0oIubBliV39rxcgXmg8dx3UbkFIz1YE0ZTZp9UaUo44JY+nooILgReyMHD89FjOQslzNBM3rV&#10;l4ulKN2g6oRcOEXPrHhIVsveqvB6AytK/u94l79w+An8lv+Ot0muCAgKxC0Y3+IQQy44UuNNha+g&#10;a9iXTj+fqKkzghUaj0oLAv74bAJahVJ/9XmqCX0oniQR6Dr7xD/ZSUesyGmMizIGTKg0BBc6RkTn&#10;jmgf80Yac9sa/Pc9a3t8FkIKRoeMjSK+8VAZ1oFVvCYDq3Vl9Vesc9a8wbwXKylX2kEr1baHcu1t&#10;xHGuFP1TecjRHV3ZXlOjU+iTikqsxYYEOPRy5YH8UOEMxkgL6X3BbaU4xB8u5f5BdvUJ+iw1mhRL&#10;e1X+5g6HBOQUMta+4fWhsUWmFVIWdI7aQ7am6k54xV3UwUDy249xCLcSS2ifRbRV1VPH2n4XbNsq&#10;92i359tKVV98lG2nGpDgC4hn6nhjnsaK/3aaUpjWVuAbtfdd3t7hEPqBFNp6yOfj1GYccksQBkg8&#10;ZG3lMOJCxRzqD/H095N6oYktTPz2rsNCLFc6pI0jZnh8FgWu1UT4vKFlv/ouIhZwhwd0pAUrVCM6&#10;NI4TH9n5mKyRT9tbqOz6ExwikBVMEE2AdV2rlXhWa+DdHxL9qboZpRquamnKRcys4qyuhqI+CLvB&#10;oo3KELZ+yX87QXCfmGJFmhgZEuP+W79U4fQhKA2SiH2M7mDPa+EhGZ/B7zh7JV6EbwE52wkCH8xZ&#10;bQnb4YoZGYarVPJMPTe8gWE2w6eHoeq39utR74+OMBZWc4oQukix/vA1iy1rRaQ6V5/aZp+8CqP+&#10;ilkSf34N3QjrtAMtB4ojDE/sO+KPmrYBhrXax6WQRAVRfwVA8CYRK4DUNBdlRg5A2cf7Z8gAq+mg&#10;5oD66KiJCtz3GM+M1RRvgP/GvGCGo+PCzJ3wS9ul4LpTomabbiB94IfCJ7T+jteY7nxG+kqoXt7I&#10;I1aklErFQgQQ9b5Su9r8m3OQglOONUm0DAw+BS0eYa/d7hmuSPjcE9TOishwblPD+XDh/Xv8PTpl&#10;Tlgk37AdhZljdaO9dsJ8hca2pYU9RDoJBcO8UDRin7PQVoCGW7ygpDQzru805r0pqYKovwZVXQZO&#10;MpgfZTfLcU7wHvBlf/j4+X0XDX++/fJr8+rrH//z85fw8H/+8j/ef/z9n//p7Q+/fHr707/+9uFD&#10;+/fn9gb/8fOzPz9+/vGr51/pP39+9+v739//y4dPz/7y9sOPX7199+79H19etEdvP/z569v+n1+g&#10;kHk6Y0QD98vn/vH+TTivXnzwwy/XD+M1eeTDnI1fPG2t8Zn+349fvfvt07sP79unfmZ1/+fj/37/&#10;7sszZh/gn/3X+OeCqIyQD388+2s7TdDuu7d//vjVzx/efmkf/eOjkNaF46fPX/7728+/djR8/vjh&#10;t5/6dv3+25f3n/rXP/wBJv765+cfPv/5b5/++Z/0r//6+NP/+7dPzz59+fAvH5kX9PP2j3e/fvzE&#10;3L98akSrt/76+c/+Ov949rffP/zBf/qTnfn1y5c/f/j664bot5//8fff3n36+Pnjz1/+8d3H37/+&#10;+PPPv717//VfP3766Wu0nuftX39++vju/efPv/3xy7//+vZPoUbff/e//sIkfvsJbMAB/nj7+/sf&#10;v/rXT+/f//zx0+8/PGtvPuvkHm//OwtgTfrV1/L2h7/9/On3Z58+fhFGRQSxu8zi2d9kIlLB0E8O&#10;ndFGb5f3f/vy7B2PaaGg7hXgF77FMVJ3tbb6/l2Rybv/O8n17V8g0Yb2X34ysf4U83738Y8/PoPz&#10;/wCXP//+4e2PX/23r5/JX41y++yvz1Cc6cIVkvGXddB/5kEE5pnVd89+ZZCi9MFML4P+A40yQUJY&#10;vnj+NKQ8iARgbJnXT0OC1xZILOVpSHmQICHGnoaETJyQVEn66gB7eRBZd2qD+DQkhHmC9Jy2pW+e&#10;XlMeRHiTJhwH2OP8TkjqNvfdwT7lQQqkYpE8vSZU+gQJ2vv+AHt50PGaODMJEq7a5weQ8iD2iej2&#10;wZrgDBPSKUXkQccUgbY+IdGdFT/F0xSRB2Hx4NV78fQ+KXkyg+L29wOSKKOAhXfxBFY+8bh25GZ+&#10;elnqKTBmKFg4Mw7Wlc88N5NSZ3oAKg9qjQ2hpaeZXz70FHqTSnIAKg9S1jTVYQeg8qnHcMI2OACV&#10;BwGK+tbvD0DlY48liAf+ZFl5FEcYrnTAarlJb24xBgbxohNYedQxY3qRjz6wFD04wGEeBSxudfj2&#10;AIf58NOqg3SEk/3Ko85xmI8/kTA1qjxYVx6ldVHH/fS6FN4cR1LKDoUeT8Mqoyhog+seCEfUoARL&#10;yT0vDphGGUWckmZHbw7Wlc+/Mt0x4A/WlUcJFmL1AFZmALgt2LATWHkUsNDPTmBlDkDQABH+8mBd&#10;eRRRRfbrBFbmAKCQGZ7QRh4FLN29eoDDzAFQUMnAOKB5VW8P6lUAFQ/kAazMAXRJBR0KD3CYRwFL&#10;F78ewMocQNdp4Mg/gJVHncPKHID+JzC2k/3Ko4AFnz84X/LnDMwj/CljOKD5Mko5B3QBeRqH9MnJ&#10;sHA0fXugVZdRgoU3/QBW5gC6t5tgwNP7pczLgY1+lk9gZQ4ALPyPJ7DyqGPakJtxzBBfMLRxQPNl&#10;1DmszAHwSpKSc0CHcvWOGWI36Rqig/3KHABYOMpOYOVRWMMy8g9gZQ7AfuEwPsFhHgUs+MYBj1LW&#10;/MAG5wvj/QRWHnUOK3MAjC4UhxMc5lHyKJDx9zQOiTSmddEUANvm6fNVRgELt8QBDr8tfAN1Q4r5&#10;k16TMkpZr5RXHqwrcwAST8iaP4GVRwEL+XCCw8wBSLcjReMEVh51fJaJyaT9IuRH1uMBDvMo+CHK&#10;zcFZViRo0jxON9I0DmDlUWquQHOjg/3KHEAeVKJjB7DyKMGinfsBrMwBUHppKHIAKg9CHyKuf0Ia&#10;mQEQi6QX2AGoPAizvOl5T9rK6oUzdqvfL3EAKg+SZwPt62kEKhQxQFEpQ/j+aVBlEB4AgokHNKjK&#10;ownq0NlQBh07GxSYGaAIxnC4DlhhGUXOCzVoByqUEuESLJWrfX+AwjwKWOoHdrBb+fBT+gFBHRwt&#10;dbMcM1RRONkVB7Dy4Uf8U7N4gsM8SuV3VPAcwMqHHxWKbISDc6yMiLwuBMMBy1D10BilCka8AAf7&#10;lUdpv8hRP1hXPv5keGFGHajXCq+OGYoOabN4ACuff6Tkc0IpB+vKo16SWoYP4GlYSkYYMyQOQ3LE&#10;AawyClgIvAM6fJXZBi5UbPmD/SqjwCFOigPaUP5jWpeyCk7WlUexLlKLT9aVOYDKqyjqfXq/lGgy&#10;Zggscl0PTEqywOYoyqxwlR/wjTIKlyja0MFZVmbFmCHZnSQQHAjKMko8Co54QIeZA1CCTP74/+fs&#10;3JIjyXUYuqV62PXY/8buQXWEDeT9yOOZnp+JGDRLSgmiKJAUU9iguMnomISpJgDkWHnfOXV485T5&#10;MxeaDaOe/kHZM3lA+kwm5efXFLkChNjFqBr0z9MQ6yI6yp9R4T8hhD43NaCP/8Theuo/Rdj3awrF&#10;6UOcXAP6eIUPY6r3fhoLmrsJGpTf3/cJyHG0no+qtz65NhQqEBPYIEwRgjLfqvmCS1ru1aeLHf1w&#10;j+qGKTOqpgsSBxKqPTfVIJgJfZwZVW98bv15dTk31SD2FbaMqd741J9QoeTokH6WrfYxksfyg/q0&#10;JDOLvUE5snKnPl+BvfHRblN7QUxgg8idilz93FT0Z7+jksw+IM3sr2aLj6ZVnPkDolhnMtzFqHrj&#10;pxuUOfJRwP1OBaNKyQthqjc++X04rOffKurkn1nHFN67MdUb/1/HL2GqQUxgsj/FqHrj62/VIP+t&#10;euMnVmXUOq8G3Yg7o0cTo+qNn+IXJqgbGdTvt0paignOJK3yB4XikTNffKsG8fZBVEw4uEmC+DXF&#10;qjUh+AElpR79zfkEJlvn19QnVeF8VANCaJrXKmGq2cIui3eD9LJI9v7PqMhI5V4sRtUgEi9JFBZu&#10;TLTNY+r9EKYahKlcssQE9sYn2ExmiTDVILTzlJEQh0hy3WpUPBCYCWwQpgiVmhU4G58mI5GPnDoX&#10;yfb/+YHkO31jT8zg7HzeFN7mRhz5/dgi80nYmq1P7ZM855yPa1CfBDWzMpoweFPIa7+w1SjmL6kS&#10;5+MiLl3TkbZuJFmfG1sYVXZI1xeziDJorBGSNHHWhbH/P3KVUzctvSN/P/X1RSCIjXn60RaGNeIz&#10;amxNA8h3U17TWGsYSVbUYlLfrZkg5dm4FRprDeMII9tfja3JgCroZJwoaw3D46B2sTha0CP1d0tC&#10;vXGwF5aM2AhyxCppQkgRd6ddI733d3FhjbGJqwP6p4Jx83qrcPLCtPNLOtpYQ86sNGUDwxp9LMxM&#10;jtATjTrRNbNKBsYljEuE2QEj9WQhU2XP7O6Bcbsk7mV2QBKsfo6NlN3nWi/228D+Rb7UTDYpUDmK&#10;ZCFlrWHEA3ioVDPZpJC8amocmrE1DPpxgQ5ernsmCd0m/H3OygPDGuINNbbhki/OxS/h0iGxqx+J&#10;EptVor5bkwJZFGnBZcbWsFjLhficuZJ98rsmE3B/GN3ywJhJwlpqJodLSPYij8CMrWF+lYz+8xOQ&#10;NRf3T43jnynxO2AUoOxuQmkiTHAdmN/dKWbx8yNhrqd6bf601/iBeeZKtZAfGKxMcqpZkwPzrJz+&#10;d7/Wki5qnjBpjlMwf+Ikw7+sJfVBja1h/jQdLWjKFlJxRuyAgRH5o0CaeFtMlYUeG+EGEzhYGNaI&#10;yBkuSV2inknqa6gd0DBmkkJYxgtK28Oylg6Q6rs1DJ+LYJkZ22hC8fB4szI8ObBYI2dXsPKoQlG6&#10;8mhgeHJgWEOhbGZydKEsLEqemZkcGJ45dxxlbbiEToTU5BQ7IH1Ofz43t46k5JuZbFJISycKrxpr&#10;DUtJDkpNGmtNCtwW02bUWGsYkTpuwmps7WCkDwX1FIy1hnE3ZZWYsztlQX4+ALd8PoHxggbGLZ8K&#10;7GpsTQrUkMAzVKukYUQHX6TAmu/WpJDeBkgczUw2jHgJqT1mbKsTpQSMehNMB6/fD8Av5E1BWet4&#10;CRIdpdGhzWMbox6F2wAp/PuzSHigogyQmMdBkfdKWUIRu8M3HmPpTWeMNSrG4HKxREZiSpYJb8bm&#10;Yrow1j/BOGNtGAFrKnHhU3DwZ/ppO025GENbaWL0C/PWBoY19XTM5bCtEQak+K35bgPD2ltdOVJr&#10;5ndsnwozhiQX5mdyGCEJXSqgMCpV0rlIpTNuwopH02fv22y3hbEFCDSKNbn6USRMSguSOoD1AVLc&#10;Uu2AVZBSBZPynmKVLIzEOPwSM7YmBQqlqJyJT+HGWltPzl+z3UZESsiJWgdmZOOSpOM8grrzC34q&#10;0/z8xlQOMmIrLsuFIsGYHolqGocRyPtTOvzrqk9x7XirNEMbRsAaU2ImcmH5asraEkl6SylrC0sm&#10;pPG20oH957PxsXFdlbWFUaTapBoSrRhr1B8zz3sHGBXMuJiK77aCUkKTShpKfd/+kVjjX2OtXRI/&#10;k6NfpZPuE3/XWGsiSWa+WyWrRSUKTRtvY204Qe+3VaPq/TbCUs4aarWJ7TYoCjdQv9i4rakk+7MB&#10;EL5mQs4jvIPCWGqYm3lsSsAYfqsx1qgYI8JrjDUjUPYLha4x1ijSc6k7Z1hrVKmUQ1WlXvi7a/Jv&#10;+BW8TImRjcSUrFTKC4qRDQpj7/vVnDUjMsWvjjjjfIEMKmVECHeYkTWJIKWh9qYx1qhoJMkkMMaa&#10;Q3jb485mjDUKsRTlE80CGakpASqVPQ9l9AJJWR8jJmYGCvZFdITkdPHNGsWt5iOtPvd80pfsl0He&#10;TKP6Zo3K9TDJacJYc8FX8ufVN2sUrjFTohZIcwHPxrnliWlsVC6HPKOZkTUXkOOj1I9XKun+Tr6/&#10;iY7slMXIHzGyQTGNtzhL599shKf6mw3Kf7ORnqKYICPOjGwYRK/GEZ8SzXVP9oOK3o2nTjONzQXs&#10;aUIjZmSNInaWrgPGWHMBfWIoIWyMNQpjxA6MWzAS1BR8V8qHQWGMGKSaxuYCau4SzTUja9Qfvllz&#10;AelIhPyNsUYhzCDeqaaxueCLb/ZtHJ6Vr97oyK0qII0UlQXMbxQjGxTHGVm4hvVHjErGFA6FMbYX&#10;GXt4joaVUguoWI2xZRDqt5v0BOL7xd/E0WlLYIw1iksTLavNAqHO4+9hkScCxSCD4qqFw6OMNRdQ&#10;JZDrpxlZo/CueElXC6S9CaqZ4CcZY42iqD53T8ONI0tFu8bPNMaGQXh/vRiZOI8k9c1QlvOSbYw1&#10;6sbTMktEsH6ag/y6cnoaG6WnkTSDMnZPep2YxkXpBfKpjf8zsn8NPs6ncVF66X8qN/8a+3QwMcaG&#10;QahYrXJXCX33NMpr7qL0NZfbThlDwEG2sfpoDWNJXxCpnC/HT0ntn3mMNRUvWFisqYR+Xt5mbNAq&#10;/sSpu3+AUQVAvQWlkdzvVuNV385kwwhWflLmT11waoa2NS7Wyi1eGO/sBLUFQfJqN9Zo8GJkgwsj&#10;XYKD11hbTSpl71FYi+82MF6+qUAo3Ee6jc3YKMZufJGF+R2wmlRUmxRuNmMbKqEpG9ousd/So+53&#10;v9EB43lX1gaGhoPG38ZakwJPcRQ8E9drAlf9I5H/qXcuPMaG4eaqQOcBls3NffJ8v60mlZInqa9w&#10;ziULw+tPLSdhrUkBxQItD5W1gaVBuBHhcwz2TNIUhNw6M7aGsQOYWrVKlkt4oDFpKJB3/Uh2Ng2w&#10;xHMQ/kTB0OyQ5GnGNjB2G4tUBEb438YaXd3QtZyvkoExH+wcZW1IgROH+njGWsM4cXAWzJpcTSrV&#10;nWFKY625hLvG53p+vgNWk5oq+8ovGdg15ftNEJLTrL8bXccYnBlbw1gl7hmb2OhYo7iueX5dGL4M&#10;qYRqBwwppDm5+24No8lgOm4L5hopK3ciemiZE2dgGRs1ZYy1JoVcilQIjaOpPgA3dlrvGmsHTSor&#10;2RSjpG/eWPuIIsXYDppUijaq69TA0t0lsPP9tppUQGxUsQMGxn6jq7my1qRAXoLkkpGyei7ZMqdk&#10;VNGd0oyt/ZI0aMN/NTPZpMAdhwR3Za1hvGPTa0xZWy4h219xyb1hWOO5QH23JgV2N41+1NgalplU&#10;r6Kc1rVxkgWBCNN8t4ZBW6R1Cp0iV5Ox9mnwaqw1LIoAyEuskoMmNaew2W8D4+x+E/Iz1tYvoUKL&#10;msnRsrK7UaqbVbKqVALC5PSImRwY1nh8MTtgxKysfqyZW8fAEnBFvGZmskkhzwbqjZmUglpcNL1N&#10;O0pjrUkhymUWs5nJhuGZ4yurNdmkwCHJm6qyNrALsiST+Mh+rilh9d9Vy4UjLBWU1HdrUuC8ode5&#10;eCAl0Wt+JPoWN5NNCljLu4j5bgujRJ55aMbtnB9J82mTZnmEURaSzJxzT2FlqeRApFD++R3nAMMx&#10;MW+k+AYzNlIDTQmcA4xrsKo2TvZnW6NJfa5GYmwDw8GjQoWZySYFfiMEa+KTo4LlKYDtpqw1KURf&#10;neuDGNvAUNxSV8SMbUmBfQOZC2sDI3sCEjLWhkuoOpy3OmFtYDfS9ZT3OrVRuRqlAqaxNlzyeZc1&#10;rDyCVo4OxFBqJodLbNIL6oraAVi7u4YxA0vAKlns51wyylQu0OlwK2ZyYBzCd5JBjbXmEqzRUkjo&#10;x1mENSU58t2NapSp6SDtIoYDQwQRBa0ZW3MJzhPJgWYHrKD1jghFRZ5GmoobSuFo9d2GS1Luxsj6&#10;2Jf1AbisvFXC6sJw7wlIG09h6qWmkAbPdmZNDpfQwxFBoPluTQpXQjo5Os6Zayut0uk1PaTEfmtS&#10;IKpMOrqy1jAOHFduhYr2/d3IIOWZVoxtYFij3oe544xAFaeQx0WzAwbGdZ0UUmWtSeFz7TMiSZ4o&#10;akrySJg6Reff7dkOBhJBSgCZ7zYw3BJKN6mxLZeQ/K5O05W2fmrZmR0w0laU+Hj4amzLJU9YQY1t&#10;ueT1iJbzfL+NJDbvI+6tY6qpEtgnHm24ZGBcackZNj7XVGHlxIHNjacwME6c98tISyiWWUs5p6m7&#10;UQ0MawSDjIc3SlVCttwXzXcbGGc3veyMXzJSVe9zDQwC+nQ4Od/do3Dluv5wd5yBEWWmnJV5yRyx&#10;Kt4r/qThyYFx3NDBwezuV3MJHhebW323gVl9N89mtSZz68tT8vnuXhgNiIhFCFZevWoitkbmisa6&#10;fyR0B85YGwcD2uL4NmMbWHqymtIWVIvrH4nEWHXDOMIokWBqZN5WsopDGXoV360piDALyb/Gwzto&#10;Vt8v1cyJbkU9JWhZuAqL7zZS18TwiJCJsQ2MbQopmP02WlcfMRxYrrQuOjNiV+iV+7Ma27gzKfah&#10;uGR1q1AJwSczk80lKAfyuGW+23AJceXUhDlfk1PvlYOKDAITVdsqrEkBU9GZgfkX6BG88s6CNbPf&#10;BhbdBl/AzORwCZJcVbaDx4bab7n28bhirA0pUOsDMjHfrWG5PqjShERH6kfyQEVTbrFKFpa6YLyt&#10;nI/tPiVc0+Qtj/Kna3Jh6FDftNgx1uayQutQlZR+38qv3ygHbuKOQwihZ9JbaxgXaGutSYHwPD1i&#10;Rez1PnJZUnLvNxMzxzebsb0CNN+tYVj7UtFQomFrDXdSrZKGYe2VWg6n3iv7ZKyheTIRjIWlyia+&#10;grHWpEC0kriO2N00vawfibXchY21JoVY+zZ91eD8tSZXyQhY8ULJ7jdjGxhjI6pmvtvqXiEFVd/o&#10;PjBWyVPdAyiDUVMCcyH7M/ttYHlHuxidAiWv1hqFkUSO88JiLRvnfAesgJUAPU6e2N0D+1gzxTuI&#10;POzY4pgYaw3DGr1CzA5YASvNOMjxN9aGS/Amc+SLmVwuIahjlKioqGtKeNtF36PG1qRAwRt4Uo2t&#10;YdQXvCuNIbn59SNTXof2YmYmG8Z+o32SiGAQexhrqJDUdxuY55IRsPL4in7SjG1g/uyeEq5s0sSx&#10;xUwOLG6CKnFBGHlmEg23iZkvjJ/IqWx2wAhYqWqLxtCsyYFRhYJghGGug+6V5xiTYUr+ak0J6aUk&#10;ZZv9dtC9wkAs5XPvdWAkRhKfVDugSYGDg/2mZrJheOakyIjbInlTNSU5piIYF2NrGKuEsI65B4yA&#10;lR3AKlHWhkseuBgm0svz6oyNQIhaJQPzt44RsOJwMTbDJQPzHt4IWGFlDkazSgYGK1Obx6ySEbCm&#10;wTSNqcUqGRgnDolVZr+t7hU/gciysdZXI07T3BfF2X1vUmBsFLlT1hrGTL5Vjth9BKx8twdxczO2&#10;8UvQ7hHrMmNrUuB8u9DM1VhrGJoIJI1qlTQpsLuZFLUmGwZzfSSl5z7X6l6/r3elRCXWV6TAiZMG&#10;g2ImR8AKT/LdzNgGlqJuBF+NtdG9Ur2C5Afx3Vb3mn6G6m46AlZiQZwBZpUMTCu/eRKsD6C12Auj&#10;hCJXY+OXjIA1mjP11kHycv1Irnycwuq7NSnwTE7WltndXw3T2Qi8QdaPhH5c1tbCEumllJZZk00K&#10;PCVTMVityYbBWoQn1XdrUuBJEoNqTQ6M1vVJmTjnkkM5VmbS5FER1+oPcGFzq5lc3Ws615hsBNqJ&#10;tDU8Lg5UMbYVsOI7EY0TXLIw9KtUSDHWJl7CRUCVX8cNmbFJdfR9da8sE9UW5gCzdfy4wvaPJN8e&#10;lZuZyYFBJi5mvhVZ0du4aOjCUiFS+VzHiqy8yatVMhRkC4LyKNUzyQMo8lAzkwOzNZopmzvW0AKr&#10;O87Cbrz2GcU+qpexhljTlDQ7wBBcZUrOmWsFrCwRVfkLMu0fibWU1RLWxi+hJiV1H8R3W90rXi+v&#10;FsbaksI3KHPirO4VGVIas4uxjV/C1TTtZ89vwqt75TH/W8UUVsCKvAGPxlg7cAnBdjW2djDI9oYW&#10;1NgGhtNFHxQzk0sK3ISVPzly2STlk01rrC0p8CJj8oQp4NI74MpVRUV6V8DKT7yZvA7qaY21PJKo&#10;sQ2XICdSBa/vh2quabtudvcKWHkPTcHx8x2wsAsxbEjhfL+tgDXNUVUsaGEIAJQ6mmIs/QH4+qpZ&#10;18K4qj9VexEel9pabg9qvw2M6CTW1EwOKRAJQuRmvlvDdN4iWugZGwETtQMGxj2YCj7Ge10BK0Ed&#10;FqUZW1MQxEVpNMNcK2DlvH+ZOhhkitaUcBOmi6jab0MKOFyEes3YGgYjp/Of2W/DJZSAfKsY3uhe&#10;iWBweJvvtgJW6i5xCoixDYzIE+2UzA5YAat+ERsYEWwcczOTK2D9JptcnTgDIzjGOaWsDZfol8zR&#10;vRIN5bVPfbcmBd672TrmBXrksvhA9CM2UbUVsPIY4N6EB4Y1nqjM7l4Bq1YhDYwX6MdLnaavJgUO&#10;fLJizW1xYATiqI6uxtakgC6IRpsiR4yn3GaufDe3u5dLYk2NrWGfVaKsrYD1M5PmfBvYv5kUOvP7&#10;CFhxZSifYZhrYLiTzL/ZbyNgxRrf23jmA2NsJP8YLlndK5XO01Xy3MMbWGqe0EJFnDire9W6oIGx&#10;SugyaHbACFjZAVIXNDCe/5/sHTO2djD+YK1hUaeTImOsDZf4VdKwP8xkk0LUY06rtrrXz5pUY2tS&#10;yH5TeYscZ81c9yT/iFwj3ImCEdPh/VNEnhZ2JRKoKnkimR9rKNxM0dyFXbnOqWw7rhlrDX2JYK6F&#10;wVycpmJ34+OuNe5UgrkWdkXC/cB5Or0tcg6uNVwTwVwLwxovoIJLaP+51vBLxImzMGaS12TByhRS&#10;Xmt06BT3gIXpM4B9udbce/fC8IIuKhZEie6xRhkSc+IsLNYuPDaJVdKkwOyjRFVrsmF511JtW6hX&#10;chibipkvjFVCOzjhK1MWdq1J5hqYZ64RsCZ+xBl37ing89SP5En+le5z599tda8E2q9GP8mHWmsk&#10;G6mZHC6hh5mK4VHMfaw93qoh09fqXv3YmoJYJU/UomYmh0seNN813uvXyGWvdAWivbyxNlyC3IAc&#10;e7NKGkb6LcVlhadA48T6AFSkZXWZ821gaQBFXWYztiYFrEFBamwN42mRp03z3UbAygsV8knDXAOj&#10;YR4RDGVtuMR6eLzK1gdIhbovU6maagEFS0xBVZVaGLogHvPFjQp98lgjGmf0ygtjbBzeaiabFOBI&#10;oq9mlRx0r3EV1NiaFPKIoDItSAioKSHOhTRUWVsuoXCxyUgjQLLWqOhivKBbk0LqNUlrDWNsWDO7&#10;e3Wv1CHhHBbMNTDPJat7pTpURNWn927WUs8k1WNIcBXMNQJWmIscJcMlAwuTP9WaHAEr1oh8GF95&#10;YPhcxEvU2IZL9ImzulcU1XhdZiaHSyhLkXD0+Xdb3StqB9KIjLXhEn12j1yWmic83KmZbFLwHt7I&#10;Zb2HN7pXfiR7x0xkU0mKQ5ko19d9KAG9m0k0WhS2kup47rlOrVfG5S7Bg8KWUvNSm6npgIxR5ZAM&#10;isBdij+fj+sgXKWkoNnUg0J5BK8aW+NWJOfKUPGIXanRpLrDo5PvOSQ11SQiLyoehRtXs8en86h4&#10;SsFjr1/44kZl4pFfK1hlBk2RjUVhy63Dlavq79V8kzk0OhmqaNVskEQj12GjnuR9KJ9gKrtSh8jt&#10;r0E9Ub27tdF3GZ76VWI1Z3LNBrZSNl7s5eUNHrDUOmwUttytaUWqJEqp8OqgUhzAKFt5rarZoKxD&#10;qjqcH86DwpRSBhD/aFsPbBlHYFCwvOpYQdZp23p+hQHEuBqVUam1MZpW6sF9GXkFwe/6hdjinivW&#10;4UhT9V4elJ/DZgCkDqptKNq9GpdfG+1vIDVBpWW+V6MoPvBEtHO+l1eUSuTEPBfyhtbjivtlfIBV&#10;skIBRshKGv/Ywq8y41pBKqVK1ZVlUFx0kpZ2PocrR00hN3MZGxT5AWn/I2wNbxBVUPtrJKzatxkp&#10;KkmZCIrEOhxU4hfqXB79KtufaI2x1byRuvxGB4zoq1YUfbaj9jjnw0GR0ZHO0uJ7NQNcuQW7tTGo&#10;PJiqsPdoUK+8fBpdOleMng6Y7WU0UpT4GRh1a9SqX1TuYGoamwQSylFu9uhWr2iIUgLp/JuNABW3&#10;TUW8B0Q/ZJai2c8jP2U2lHszoDQ3U+3KkR/WF6NvrXI5BnSlMKzq68GR1bbwl812HhAl86jeoL5X&#10;s0CEMmYhTpXWK5kmLoY5slMkcCoUMCByuniiNot+tKqkYjxNEUdeP2rmWfSITs2leTWniDtMhVZu&#10;u2OMpp08bIsdNiyQ2sbmBjEFWmnuwFOUKClHtmv/RrhUuTiLopR+yoOej2wFp9QEUgG+RSHayjuz&#10;MDYXFjwIHtnOD7JRqaJzIVPB2Gry4N5B8Qtjq1F5XlALf7WmVNFXTDUomr1QvdSMq8mD3UJqqBnX&#10;oHDRnfe2QlNe19SD46K4ASu5HAGRXvccSab62QHFhkbTZKbxQASq4SNPAv0TL9EPKmNDH5crPpz5&#10;ZoPS3sDUZKUyUjKkxCYb0rlYP2c1ppbyDyjrwa3ENC8mZmSL0r7pKkztnh6UdrpXX/qNHMBw1aD0&#10;ZWLVpSm5pWw1f+hL0mpLXwgI1Afr646+/E1F1RvjcoujOUdfaqee6s0GIQZFhyIXhBhVKUVuvk1X&#10;C+pPFVERuIBMBSmOpvRjS62Npg5rixI69QsRDUS4cUpTiyL3kFpU5+P6XhmqttXeSmwZmRo1CWpc&#10;3J65WZlxNQqZJrUNzLj60vL14KuLQCmF7+oXYourn7HVDICtlLMT36tRPDvHCzv1E3mjq19IUJJZ&#10;NLYaxXNYnraErWYAArsEIYytRt3pak3mmrDV7gNhblx7Y6tRyAt4zzG2mgEQtFHDxdgaFN2BDG+g&#10;Fq3vhVuvutUvKl1C+YXncziiU9x68vHEuAb1xdpQczja0cgYTP00cohqNvivL5N4xvtSoci7jPjk&#10;fH8NKuIfczeiVlTZIslZaSQXRTAmWe3iew0DRDJneH60pnwssgWNrWUAKluZNT8CVaS3ePnGVjNA&#10;xEJ8ZfG9BpU+I8pWM4DmqKmuqjlq1KKa5weleX5Kq3IlvRv1LK++vXpTME1IdalmUShKxtLXTXyv&#10;QVEKNrUVztf86ES/uP2aSlF4GPULudZfqGorbDVvpD6C0anzRj+27ohLja3mDVJq1SMVWd1ti65/&#10;RoyAur9QdOOOt3y+vwZFGkPqR4s5bN5AZk1BaWOrURQ4UMIHqnr0uIgFmNqOi+LNU5WtRHldtvS5&#10;PChysVTJ9e9RhmKLyTdzuP4G38v4oqMLvaOnNn1zvwf1SXIRMkH6TvUcIhVX63BQrF7q/Il1OJrQ&#10;dMc0lW+pWl6/EP+VfWlsDQN8MvrE9xodKV2tKRRobC0DkBRg7imjIsUWGk1jq3njTtzGPPOhg5s5&#10;fJN0a2wNA1AEmKfjc44aBSnyANUolCmrX5gkReXbDErv5RGQkh/Jk50Z17BNOEqt+WGAlKQ2/vwI&#10;SDX3jhQ0wgz3vcbf4ExhNs7PlJGC4kddTPUDXOr+yjkrzRyOFJSdol5KCZ+2rRQoUeNq3iDh763u&#10;lSM7xY+imJyZw+YN/EMKm4h1OALStJRWHLUCUiouJ7R0vpkXlnu2msQmDmRxT9XJjKtufTEELqpY&#10;PIdjo975zoamFpZ2uoYSRw2KJhFnSk1jcwfBSpXqxHLokflvNjD9zZoGKARE/V3DVFMjlUu9yb8m&#10;+tcDe2bpG1sD44sp53f0oBRvokekstXsweMUv1Hs6BGE+kkcmJ7EZg/e3MKLYkeP+hQaUJGHEYRG&#10;xKASQZGN1Xcm8uBsDQtcGJYpLUUqftuikJXZziMI5TGRhxW1OJpyXhE0m7UxHEBbWtVAAJlDjStV&#10;6NW4mgIoF/cw9Q24WrepT3uuc0dg9KBvgtLqQWBQaGkoTCSmcPSgbxQFinwHla2sgqOjB32lY6g5&#10;nAfFO7gLjq4elCw0U1acQqT1uf41ezBz2LSRsLlRM/Nm27bSRcT4AaMipfoXXqJgqEHxtkehRDOu&#10;3v8PZIJGYYyYosbFRYDpMLZ6/z+4NCvHbQug3m/qgZSiuPULSS19qoDKoEg+VtWqvkdDSiUPhPXm&#10;ezVtUEg8wpZz3hgxaPpHKX90UEyh6qhFSlzNIc8jTxUAGxQUSqNPMa4Rg1KLXSmMqXZTv5BSO6pe&#10;M2VrCvWNEkk9qgyKQv+qKiKvQ23rX7/m8/vDoAjehgHO18aIQbnIRYYkbLW3wdGg6kLzENXjIthu&#10;BCOLuvFAarLCKElYtojckGhoxtUoahAktC/mcHjjgX5U2WoUd2YY0dhqBiB5ShUUw/2p2aC7C0es&#10;sdX3FLQpOKNmDhuFTodcb2FrdKDPFz0SzDocFK4yHTiMrWYAapi4B+0Rj6INTDnP87UxpUpfBDkU&#10;zw/qSvBGPaqsDJRHcPWQOCguNyTymnE1A1AtiMYDYm1scdPcew1HjQqUct80ize2mm1wRd1Dx0E6&#10;ipOioogDe/CRzV5eDWgCPqa+Ck0QajN/keliBCOH8qRvYllmMw+MY08Fs1c3yotTWraeHyoDozKj&#10;2ssrAM0zncmBQN9Qc4hLoHzs1X/ScIxKRmJcAyPOqa6wI/9EgCTXxsDs2hj5J2368uRmxtVuCmRj&#10;sgQI8tbEpwWnEhUvjIxBU+GEatJj6/mNA2bG1TBa2KkA84hGke2jAjf7a2CpWm64d+Sff/hewxv2&#10;e7XngDtE4Mao2kY1Comq+OGIRqPaT4u3c94Y2BchIuFvQC+9Ni6p2CBsLQzeMOfyY0SjnERPUgvO&#10;x7UwQvTmTsQFecZ1fSjHd2Eons35xfcpW8TZ+YlmWI2SoeXHFC1No0HzBraof9Xxzl0bkh5rWM+0&#10;xVBfq1HWFaVGb9vCFb2pKWwUgXZ1XeYUbltcKw3LL4pnmLwvnbq9jylW+qDdjXl1WBQZkNxujK2+&#10;cJDMiNDCLMNG0ZMQ50bYGvUnVePSeOCUoUjiqpmn2NzlacY16k+K13+joBW2+nJDEp4qdMbBWL8w&#10;RUM59IStRtEJ62JKcOM2tS2eEE2Vs0XdKdJuijzQn2xtcWM242oUhZVTeuV8zY/6E92tY/lBseIp&#10;tGxsNQMQdIxTKb5Xo+i7qkIOj1F/0n8nKbzCVrMNlWGT3y3msN2NG8pF970axfmPSMLYagYgFzSq&#10;OzGuRtFkg/pLwtaoP3F7SSYXtgb1ZAZNjiA1eGvNY+tiQg6L4mmJkrBmXM0AFOZSHja1zOoX2gJW&#10;PKwVihfOtGE5/16Dohy40kjxgcbW7WLyzRZFhfSrKb5ETb22RV9rWFSMq1HphHkRucyP0YzSdVDl&#10;Fy+K+1B63p3v5VF/EvpG12rG1bxBHBDnwdhqBuDqoLqEscZr5nn7QvNsbDUD2LRY3jTaFq6y2l+j&#10;/kytU7PkB8QadDVUiO/WL0Rso1zsAfG6TC1pM4ej/qQ1kgkQ8VfXD0R2T7VHszZG/UmgUh1fA6IF&#10;E03YDR+O+pPwpnJ7B4QaiC5YZn+N+pN9YgqN4PP3HNIoUDWPe4z6803VCrUO291gHZKbqdZGM0BC&#10;y0INwIafceGm0B3hnKNG/RmGMhQ1oIyL8pzG1jAAcyhe6KlKtuO6ZVuej2vUn58CKmYSB/WG5xX3&#10;jvoTgS8XUsHzg2J7kbZrxjUUwFvFtzkrRzPKkYJo1NgafwNeUx9sNKPYeppwL0mw/ZnRwhvpwaKo&#10;AqoKFNGBom2l8rxZ9IPSftRKP7mnmNcUbgv1C7V/uIJR0khuQqRHF4m1xdXXrI32HHA3KMlj1nyj&#10;tI89us8r5GuEc6Rw17iIzaEJEuMa3SdlqAiLiHENitbSKadxzlEjFyX0TQqjsdVeCl+PAofGVvPG&#10;DQ2MihGNWJSLFFVJjK3mDZ4P+GPG1Sj0WyQJG1vNG6hS03Dq/O4wYlEeU3hrM7aaN6zchneQWoef&#10;eJTxAUYtSmAJtZgZV/NG4mxGQk8NxPqFeDqqcOuiPhtFjasZANfmomJ6oxZNXNTkS6NDqXFFR+jm&#10;sFE63jvCTxquJLv1fB0O6hPHNnM4wk8U7Sov4DEoHZ8f4WfeYE1f4ceg9LvDCD8J6RMMNHPYvMHP&#10;MylFRHdraVzx2Ghfamw1LK9E6nM1AUQSnJ8o1kbD8vqlbDUBcJPiDc34NiMXlWoAflHPIXE2HjnM&#10;uBpmXytHLcorLJFREz8cGBrYp3FtRvdJy0SCDmpczRtoj3CIzl2A0X2msWyEGOdrY2Dm6BrNZxqy&#10;IEw1dtrXSCUNM6T2NHgf5pqnTDWM6KsaVW99sjDQvihTB5g6TEYnmtblKpOTqH9tEjKWTEU9tnqB&#10;UNq90c2Zr9UwnDUVfB2daAoFurDXwD41VszS6K0PYbxfKoI9lUZ5pTB6SsKLPYdEOlV25cIQLJsu&#10;MXT4WltO07OwlOY3gY1VfFqtEhkK9ROpTKpOroPiE/2Q0Xs9BmbncBWfqEtV9jLB8RoXOlGT9kUt&#10;gAKRzULPccMbA6NWndEQ4+KOLc5kdfMaGAXTjBaQKu1tC/VbatWdnyYLi5pC7OURfMa3TvNdYWsc&#10;FGtreAORs/OgRif68a7NuIY3eDngOm/GNTA7ruEN6qy9TeIXiZT9mUl4NmflCD7J4ESeZ86UgaVT&#10;slkbI/ikVTJvX2YdDszy/Ag+eRRF16tsNW9YL3R1otQ9SZOI8zU/MLQlpjALDWH7I2MrGa3CVsNS&#10;gcsElVcnygQSVja2mm70HA4BwBop9C7G1TBiL+qB6KATxbdRN6+BkQOj/KgRfOKLUrFdjat5g2R9&#10;UyQQeX2vDcLyZLSYOWwYh4UJDhFdHFuoqUxC28LizguOeq5OFBmAunkt7EVEVPhRLIUe1wMf23Tt&#10;XNibK4ca1/gblJpQ0XI88f6J+GzmtZe/u1H859WENg4wQmw3wfS8Fx6Mobc7X4kH2OX7bd6+6Ng2&#10;xuisi/TolDoOMEKihhPpTTLGUFSZBJ8DLAoz8Qr7HLUoJUzoxCKebg6wG51z1DdrGsAYkiDh4dAw&#10;sycEV8BQMLU9GvUkCdwU4jrASIg1/i8naxujSDaHplggC0vY0RDIKEap5//Fy7QxNrzDPQfZ/Wmc&#10;iCTiGVncAcH4Bxghe6PvwWkYY5xlpkbAAZZ4uxrZMAjdbNSdhYSl/o2EYo1jiqy3UVyqVGLWwnjf&#10;f7ulPwzCya7qLuJh12+8sfRNKOw5VUOvBIwu5jq2MEplR4ckVuNQAcaQgZul3zCMcT8VxkYDih9B&#10;BrQ5YhaGUkAtkJGOQqgk/JmRDYzw9Pfd3KGJYvenxtoFzc75gTYwVGAoJkUG5HOEoCmLHmdTWBvq&#10;oXUnnY/MZ2sSQfbwqcgjrDWMe2MONWOt6QBrH4dTWGsYalCqxYv7EmKC+W5p4iDuZgsLg6v0Dhyx&#10;sUaUwHj7C8NaCgeYmewLCdNhrTUMaxzYytpSwps+H2oHNIzO4ZdIk855a3ShjI1rpPluA4tmmOIS&#10;xlp7I8kBvpqMSBq81+dO5CTvJ2JswyXkLKjsJlyd/2atSYFEKp5d1Uw2DOa65LAXY2tSSNpWPLTz&#10;3b2y0pSBVqfbKESxRjzU8OTA/A4YYekNLTzMbMbWFMQjJWpgs99GJYo1pNHquzUFXakLFl2v+G5N&#10;Cljj4VGNrWE8in5aIwprTQq3PN2YSCAc3Dvg6wZRmjU5UlGs8YRg3JKBXbmwITIVMzli0VjL7et8&#10;BwwMa8ykOd9GLpqZ5NMZa8MlFBlWvZxRetUH8KtkYFd86+QGnK+SEZr6HTAwdgACVbVK2sHAmtzd&#10;ozVld98vN3MGjGzUM9fAYC44QVlrUvCsPHpTzm6sGS6ZAqXUrybx1JwBA8ManYfUd2tSwBryO7Xf&#10;GuZncuSjWCNCZXhyYFeaj+TJ9HwHrOwUgX1c7HMuGRiPOknINdaaFFgl+CXmxBnlKbsbWaJZk1Nx&#10;FGswnprJpiBOqU+qlpjJ9UtuBArMKhn1KT1SOHHU2A5c8in4KL5bw8hQpK6nstYOBt4rERY1toZd&#10;uT5Q4cSskuESCoipkopIuuvowBoSarUm28FI5kUqnYqZbBiFJXhNUtaaFIib8vCirDUsJSZdpHAk&#10;pVhDpmf228CwRkjejG1Epdy7iZeY/TYw2hQj9jSsPLLS+KBEUMR3GxhtXrm+KWtNCpHMP83rIfzW&#10;a5K6RWgVxQ4YRSpj+wg+z9fkwP4wtiYFH52ZEqZ/+G5NCszkp/SOGFvDeKWgcY3hktGlogn8iO6E&#10;teES4vmpVHd+BozENArElHUV1oZLaJNDKNpYa1KINST+xlrDEDvD5+YeMDJTrCH/MNYGlpcR3lbF&#10;2Eajyioh8mROnIH5VTKVSfHLYS5lrd0ZGiIQaDe7e2qTZmlxERDfbWC84+K8KmvjlyD2ZXDGWsNY&#10;WdQPU9aGS1KV262ShuGV0JBUWWtSoNAFY1Mz2TAecFBaqTXZpEDnIXT45j1gFKtcn6kRrcbWpEAT&#10;R3p8qu/WsCsl2ONgnDPXqFZ5vkxlE7NKmktunG4Ja55bGwEq1yl8ejO2hbGOE2gU1jqIijXSBUwE&#10;Y5SrUAJyD7NKRoSazGtV+46s//IUCE7yrKjG1g7G7c6tQ3lBq17lukitSDOTTQo3gt/E6MUqOehX&#10;aaNjUt+ZuZ4SP7aBETDhEd+MrUnhD99tYAhK3KvRyFFvdKzNBzj3FBZG6Oluaj9SQXhmEspTL5kL&#10;4z5L/zkzk0MKKZ2h4pOjZL3hUHJlF9ZWlEpwLLmi5zO5MJxlKt0Za8MlPElyYzTWBhaRjalfSO/T&#10;/m7QFh6GsTYwHBM00mZswyXkp/COYKwtjEQOdXaPphVR+zv9YcV3Gwq68d3UPWBUrelvTpqKsTZc&#10;wlt+0trOT5wpZJoK4zSWM9aGSwhfqCrNiEt7lfC2rhTWBxiVTKmOZ8Y2XJI0OqVTGEksexSmFPl3&#10;z1G3EvRAqm78koVh7c1T8ul3o7bdf5nJA4zaGPSyM9b+jxTMKuGdtH8kQWy8bGNtSSHXDrHf2Mtt&#10;jUP4bW6LKI4aRmm9O2KK0919gFH5I72KxHcbUuD1R3W2R/zZP5I3BJSuxtqQAtZ4TDNjGxjWVBYv&#10;26R/JO+fqpD9AUZWkxzbcAluKD3dzdgGhgSJJwEzk8MlTOTLvOOQed5Tgi9zofGpWCXjl1y+vpRf&#10;QvrOWIOVTcycTIGGXdDWmveAA4z2OarkGwH5sUbZLCP0PsBQkkYocj6TK3d9c3a7sQ2XEMBTpfM4&#10;PWtsOAqcXIZLBkYjoheMZ8Y2pHBJyVhxdlODvX4k1mhEYLhkpKupFvVt9Nevhfnv1lyCMDT3fLG7&#10;Rymbap15bhWrpEkhuoG7qQnwWs0rwuEnlxVhrUmBwkAXvF4ztoYRQmLDiUgvhTPrcxOw4gHU8OTA&#10;sEZ0xvglo1/FGjNp1uTAsMZUmrGtgJUXybd566DAVE0JE4I5s0pWwPqimJ6p5vAaGNZSZ0msktG9&#10;aqE+j4I9tpQWMEpUot0FI9T+UC0lF5ZQOxcBM7Z2MK44agjoxQ6Yiqt52lJ6LvQFPbYnR4B5XV8Y&#10;ofaUNTZjGy55Yo6D6tyfPMhl8V7V+TalUFFP8m5kuGRgzOQtBbbPmWuKoRKJSDclM7amoEij1dsi&#10;ztJ8N4J46rsNjLFRasiMbQWs5DOoutI8gdWPjPSeNzExkytgJe/wbt67eQJba3hdylqTApXyOLrN&#10;mpxiqjzukmZhdsAKWHl6gPLEKhkY1nLPNzM5XMI6Tnf28/02ule+GyeOiClAjPUB6JJI/rCayYZh&#10;jbNbWVsu4fFH3TpWLvvNDce843ATmrGRx2oagyyMsbEBzI1qBawISlO0RHy35RKSSIw2lMDijC0J&#10;feYmPDDOAHKGzH5bAStUrhQffKb6kVhjJs1pOrpXrirchNXYlkty8VZjGy5BmZsiH+ffbXSvEcHk&#10;sen8xFkBK6X0Ob2NtXZnYi0lD4S14RKEMzSRMNYaljQe1VADB7I+Ny9UkrkGhlQKVlarZLgEVnYx&#10;hdG98oTAgWN29wpY2aMXU3qaXVlTgjU+m7LWpEBx/DeacfPdGoY1/pgTZwWshIJUWW3+7h0bS9l8&#10;txWwkqL3Zd7fuJ23tfTkMi8rRLUKRj0IioWY3T0w3hWhMnO+je6VGnIUrVPWmoL+YK1JAX0Vcgpl&#10;rWHcuXlKVt+tSYEgC4mj5nybuqsRsL6UZz6FV3lYuaacxDkrDyzyKu7QgidXwEoeoWo/TCG+WlwZ&#10;21PdhKeMaoRqaI/N2IZLCJdQdcyMrUlBVwFCebpjY3cb5loBK/loqqsSBTLXmlyTK2Cla2EKqp2v&#10;koHx3XgnV2MbLol/YWqVUE+ux/aNyNZo6F8rYLWVohYGl+TeJ1bJClhZk6qmEj1Ydmx5tjDWlkty&#10;pTXn2+heWf7sbuNzTVlV4gmcAYZLBsZM2rE1KSD0x4FV1hrG2ORpOrpXalTSM1VZGy6hBtm3ybhG&#10;+FifG1WKq1K5sPiTabZ67r2ugJWILQbF7h6Y915XwEp6DLpLY238EvoKXK8mGjq6V2YSba7xzAf2&#10;b2zmZWUFrCkf56ytXwJxqRvVFFtlB1C0R41tuYRVw48Uq2S5BE9NvYhNcVfPJVNwlRQlV6ON7vO1&#10;cXJwE/kwY2tSwFN4u7jy6F7/MLYmBXRSr5QqOD9Np8RreJJbjhnbcAmdFO/Kn1y57LddJSNgxQtC&#10;c2bGNjDupmwB891GwEqYl5uRsrZcYqMzI2C9vvhuirkGhqiayJP5biNgTQ2edOc5XyUDQ+ZMSXRz&#10;BoyAlZdMV73nNTDehOmYoawNl8A/jpUPclka2RiVLXkETQrJfFA8uTDUkyrbjkDfWCOGp3hyYVph&#10;dRCwsgPU7l4Y1JVnhPMzYAWs6U2lbsIHGK/rN2NtBayIZVVFEZZSfwCUkKpFHSXiB8YOMFWSD7Cw&#10;grrlH3SvBCjVy8rCkpRpqlrirM7Yko5j7gELIxaBoEusktW9smuQIQnmWljOfLW7V/eKgPWh7jgL&#10;I2+XC5wZ23AJS1JlytMwrj8AUQ/nma/u9Ubug1JFHGB5yjcnzgpYyQdJuc/zE+cA45JpMkB5bdgp&#10;oUioWpMDwzX/Mm8d79W9XkhBNyqkA4zQN+G/81XyXgErJw5ZSuczeYChnImo+pSVSZKrmUQ9RmBZ&#10;WWtYcsKThC6sNZfgKURRZ8bWMF5oOSdFvIR0txkb0WjDkwvDC/qK0F+MbfySxAaMKoLUwfqReHhR&#10;OBhrTQpJeecubGayYbz2cctXY2u/BM/cxfCIxvTYEsEw6jE8uoKxRFwMb2HcA6y1JgWsEQ0VzIXO&#10;u34kVML3NjtgdK9XMpvUax/pvWvNRWfeo3tN0T5oWaySgfmZXN0ruFzETs8AHo5nbNETmTU5AlZq&#10;B2ctG2vDJfmNJl6Czrt+ZHLJVXRmYcyIezd9j4CVIvgpG2rGNlwSZ8b4kxQembHRMcK8QC+M926C&#10;tkJnTrB7rBFTMHechem3fM6zsXanIq24CS8MfQlZkmpNNilwbJCipnZAw2JNNT9Gd9pjo4otrXvE&#10;KhkYZwAResNcI2Als1UVAXgPCmNO0IiGt4aGLcpgmJE1CmUoJ4c5S0e+mux65QINCokts2jcuxG9&#10;EnN0HDmoG1MfifO5TzLi1VRsVTQyKITRF5VsjQ9Y3+xFXwxTnXFROsL1HukqAUb6SJkF0tzzh5E1&#10;idBgDImOMdYo8kWJ3RkOGb0rESB3ZA+KBcI/xtjoVmm4SCqaGdrAtASbdOxaIclDSxPqcwdhYHAI&#10;i99s69GtXrm25S1eWFsSgQ5MeOs9ulWoH2GJsrbuSHSMamzrjhBiN+mKZGHUB0CmzB1VyBNQhRcM&#10;dwRfyxyiA8Oak4TiD4w1GEKR/8D+SULVTDYl4NixS8UDJvuyfiTWOOsNIa/clYtzavWJNTlU8pG7&#10;qrG1X8HW/twahLWGMbYMThw2o1vlskFc0qySgf3B2nAJOZVKEkpLnv1uHG6GJ1fuivjopb7bwPwq&#10;Gd1qqsGr5H+SPnZsck2u3NU+lxLeWGtcNswO2HqtaGRVcVLIe63ZsQ2XJFNC8eRB7mpZeXSrCD1o&#10;NmV298A437gSmd09ulWeN+iFY07TgWEt7p3Z3U0KPN/zLqDG1jA8Bc4AY210q1Q0xUs2YxsY1j5H&#10;x7mbPLpVUlUIphnmGlgOfFV6mAeUWsopZkciiDgDBpaUPmRk4rut3JXItQteDwxrkbMba00KzCR5&#10;xSZwMWVecwFTJdr5UT2TDxwM5U8OjFXyieWIVTJcghMELZvv1jCsyUvp6FavaOBVejBVK2pK2N3M&#10;pOGSlbsSzbyoUMLAPJeMbpVy8MiB1Ewul9jAxehWkRZSlMjst4HhvbIDzEyOblWLj3gKme8Wx1BZ&#10;Gy5BC/RUAaeD3FVbawcjTJIe3ef+5KhkvYc3utV0LrmbQlkEi2YmZeInN9GC4SsTz1Fjaxhjc2mm&#10;lDlca8CUtYZ5f3LKvPpQ+cDY3cQUzD1g5a688jm/ZGC5m8od0KTA/Y2AmhDqU9u+PkCsRbFxfgaM&#10;bpW29p/Y6fkOGBjWOHHMrWPlrp/bouHJgbFK4r6asQ2XfG7CylrDPmvSpJmSnlsfgO+Wjl6CSwYW&#10;a6q4DXr+sYZfYhJ2F8Z3YymrVdKkQCyIfaPG1jC/30a3SpyLl39lbbnERuZHt4rrRHTMMNfA8III&#10;c6mZ7MAH8UmoRI2tYf4eMLpVQgUUYjNLcqjkC9mqcrlGtpp4rfImB0VQmfIvxk8YsSvN1Li/iZEN&#10;itg8H81cAka0Sqp2iPycIweFMUZmOHI0q0wG9yJjrNnHazxGsvpk8tVDwKAwxk1RfbOmA/plqI5Q&#10;vBwW03FkPCnkJch/BKv0AVZFbYiCjTHK4ZnEQfRrBaM1Ly9T5ps1ihK0RLPVNDYX8JpCNMEYa9Qf&#10;prG5AGYkvmWMNYorG2/pZp+NWJWlH94532eDSlnLzP655zMSV4hA1ddAT1Zf+pYXAHWAjlSVgIV7&#10;uRkU7WAZmZrG5gK6qQQlprFRN2oxXk1GPOXSakJoVqUaZSwKISGvTeb0HJ3qN3SldIuDotxUWkqb&#10;BdJcQIu3lylFio6g5gORKoeMMtZcQJEY5N3mmzUKY7cUUhFLv7kAXdmX8ngO0lboSr00jLSVWHDK&#10;A4jVOAzCR1NVhq+XkbZ+X65Xo/w5wNIsUqVKgWs6oNkIVHc+uAOMgsFOAQ2uryZf9KoywcgDjPOC&#10;sK5Yk+CaEu5k7JuT5gCjiC8ejNjc4JpK7kSQbqJKyQHGDfadWTndBODasSA5SxXbPsAwh8/kRtfE&#10;QPBNqWkx17A0u1X3enBNDXeitMazO8CIUJFqJbwtcE0pqEBVSPIA0w0lwDU9cHbQakntu4almfvL&#10;1Be4XkatmpovRi5wgNG+nN6KIm4BrlmFnufqtfQAI3D0oram2QirV+WWYuQJmGsy4gTnNHbmmlVo&#10;gqqKpWOuYX8x16xCgEV1dcdcwyjEDzu40TWr0OmBKKNZmSuQ5d1HVSzhZw49IGUxvt4BRmI2NfHU&#10;ibBaVxSzppEL5pqMCJWQTODMNavc/OgallIISu/Bzxx6oFSiSdU6wFJklOdWs+9Wt0rZEibl1DPC&#10;Kx+VrF8qq1zFvTdFwDDXZISrckHhr0bX9MDt9vEtwtiYaxiPrbyRqNN81atEKKlbbyZzWAXCJJih&#10;Rtf0kObWFGAw5hrGymQnqBNhFKy0s4jrbcw1GaUkObdjNbpmlbSTN3U1+XYDSzkdU+AD3NDDN0kd&#10;bqkMjLE95GQOPZD+aSoQ8ysHBjfQqlRNZrMKPq26R2JuYBQRo42SMTdS1iuP0SZ4zqvDsAotrrld&#10;K3NDD5gzCiHMDSwejslHADf0gFfLTUZshIVRiFuVH8Pc0APfwO27haWithFAYW7ogaVipJtHGC/7&#10;X0YBBW7ogUQ9UzDiCEM8To1+tVSGHtK0XV2WRwdLXRf97YYeWODm8YPRDewP5poeiNQZxRXWGkVj&#10;EUpdu7lsdsAPM0o5rDWKbG3K2CtrI2mlwqNzVAZFkiVfQJ2tI2lFUm/KKkTqX4G3JFmS12BW5Uha&#10;qbHpVsmg/mKtCSXlSNQ5PkJYessToFK38pG0pke8UDgyk8NCd84Q87ifx8z6AlxEnNMwqByPT7lK&#10;mk0gBVMQJj5v/UakZHeKqqpV0qzwSLM6c+yMEDZdkeTNYCStD9w25csOClUMT15ubM0KtAw3CYXM&#10;ZKOIs9LTUHHJSFp5BTRl8a6XQVHeji5kynEeSau3NlySS8HNja29E70mRwjLTDI2xVwjaf1+Kj0l&#10;M9kMxEzSgV2tkpG0Enp2ntCguMATV3Fjay6hcJNz80YISztukogUT04F17CrckwGhTW6HztrzSVc&#10;+42agO/WKFYJKVLOWnsYuIa49cJhHiEs4mXC8c5aswK1hsxjD2Nr1B9YeSSt2tqgkCHnIcWcASNp&#10;JbLnmGtQnN34JWomR9Kqv9ugULTCCoonV9JKQze1AwaFP8mFxY2tPQykqUYHy32hUX+x1lzCqeje&#10;6FY/i5+AhEStkvEwtLVBQcncbJW1ZoXIOtTuHiEsfskX1QiUteESgunKCxoh7Gd3O898Ja16lSyX&#10;0L7MvIlH+FeeIU88RntyQEU/q7o8gmsPQ++AQeGX09ZWfbdDBdcwkDgDBsX5dud13aySlbQS4VQh&#10;mkFRz5aSFW5szQr0lneewupn6Wqr6uLx3ZpL4HJ3dg8K1xkRhKjXi7VmBVaye+UcFNYIHCrmGknr&#10;nZPDrZJmIH4y381Zay5JdVpnrVEokSnMpvzJUcL63T1ckiaP7o6zotbPbV3st0H9wVdeVStPguoM&#10;GFRyKOgVZXb3ylr12PpmlMxtspaUtbmtsCYVl4yG9krbdvJYlLXmEuKh0tqg0FqgJVTWmkv0mhw9&#10;LF4Q/OqsNZfoE2cEsX+x1qyguWR0tAn1pjitkPJMBVfNk4OicQoiEjeTzQo6qjZ1X1HEogxQ1kbe&#10;yi9059ugSNH8lEEUMzn6VoLYps0pCq/2ZuAfLgKKlUfgStzD1CnC2nDJH6wNlzCT7mVsCr8SC4KZ&#10;3YcbWsjLmFKCjKAWrQQyHjeXzSaIEmg4YZy8EccyOvKw3eiaTvSTwKhj6dbFQnHWmk4oNe7EbFP6&#10;FccQLYM6Bkbp+nTd5ZOnVBcI1ggV1tTVewSybB0XMhkU1hA2mZlEOle/0oYoFwWdJB4hiJllWNZS&#10;d9Q4eYtKzJAeWspaEwMvCSqIwUt7/cakKqQQ3DlV8ppWOOvALoo+FXgm7rsNm8iwAs5//UYO1Ld7&#10;1SciN7gUCzx3YI8owhFqdxPZKWvEMEzsaUFXRITZOOazNZUkqOSGNig6uqW0vLE2pCA9Si5sNSE5&#10;b5KXbqy1Z5J3OzeTi7L3fAQp9Sut/7oo7oukc6nvtqJYeV8kjlC/kQXKtUNttxG32lgv/DbW0PCo&#10;uzBndeEgV/Wavyji8+7kJpBTxiJAUxtgUDB0Kr+aJTnC1gxNJKvx1YZ/ELOTBq+sNZNQr0jptNlg&#10;NSMkHD7x1MRuG1WrfX/jxa2NPdgB6mybuq8RN5hLPs9Ebez25sBXI2tG4D3YHdsjn03WmXp6IGja&#10;vxE3WZHWoJCJUlTMjGzUrFStUOpsoiP1E6OVdt9stayob0y9xjhJZS1ZoSowQ3J3wdjlqnYQ1hrG&#10;ORPhrFj8U8A1sg2T7Y21Jh+o562e3ghO9djIZjGJf1hrGFUXVctFYM0H9CdXyXgH2APvXz2Zok2v&#10;sSHZoBa3cbYGRsQppdnMd2tGuHGZNVVhGFvD4Dq0Y8paEwnpsk7iTsSupoSrRjrairGNhhXNxrdJ&#10;nc9Fua3x8KBuiTwcFwyFwkvd7xdG474v9ayI8LStsSYdcw0Mv0K1pGJKmhRuRGZMPasDjKxSlT0P&#10;rEmBtAukRGYHDCz5yip8R/J1zSSlZGgSoqw1jFrQJLmpNdlcgkQn7xXiKjWi169/fUXMDmguQWvA&#10;0a2sNQxSZpmosTUp3B/4Uc5aw1IJnQufGVuTwv2FNTeTA6M9iakOwLZsUoC4qAZqZnJhb57WlZc8&#10;4lWs4bgpa01Bd5ozuO824tWoNlQaMerk3jiPx9Px5IhXqd1EoX01tqYgfCC6qptVMuJVHuzoEaKs&#10;LQURm1c7YMSrFJWUPtfAeMNPbpTYASNeTQxOvQUQ9qnv9j/SzmdnltzI7q/SuC+gm/+rhOlZeD1L&#10;L+xlqy2MBpAlQWrbsp/ev6hkMDNOVn03D6bRwHcrMkkGycNgMA7JJFB17zQcYDol41O9080RcE7G&#10;3R93R8DZKNy9k4Bhek7Grtz1ea8lz0aBr9uxv/QWSs7J2OzB4Zo7/VY2r3L3K/el3SmtJIsrMm6R&#10;z8QUT/3GsW8+D3yrtHMynKDxXuiibF5laN+6RTcCuiclhwfR81v9VjavEphnQXurbmdbwt2c9za0&#10;E5s9KckKh53Yt0o7JyMId9N7LZtXidTeu4+AgPVJSe5o/s6h1Ru2pGxeDWrkXoi3JKOBYGhvlXY2&#10;Ck9sya3dw2xwOtUN88pBvTtVO9sEjsFz1/atbjsnmzdo5FuFnU3Ckxt8x1uBmbLjlU9m3fmCPR7P&#10;2SkhCMetFbfwX9Jxtc+tk4Qse0+tD03CuZM75zJruohe3JpK685VzpLy3d073VbScVz4Xhyo7lzF&#10;TbtHl7I2ObUJF77c8knqxtWJKDSj5sYioKS7SSfiFZ80vH2nbXjTp3SEQG+N63rtK7eM3/q2I4Wd&#10;XZJ1hai7Ma7rrlXmbMi0W814tiLjvS1cTBKn5mDvY2xGuVXYOd22DreMSNnpir9GDPSW11rTgf1b&#10;nVZ2uuLmPbmu5U7Vajo+EHhrXNc9qzQjl9jcKq1Yn4gd3cFI3bM68wkxHPkbQ62kW1nb3CrsbAxY&#10;MdJttzBSt7qyJL1VWPEqjMLO6WQx+rtffv/v/+Pf/vHbv/7LL7//5U/843fxr1//+Zcm418//fKX&#10;f//52/dv8eBvf/3HT//8+duvf/3LX/7xH7/98b8xG/3f4+d///6N5GRJqpbNV4np3nPiwUqM93hO&#10;PFqJ6bVz4slKTGueE89WYkzsOfFiJcZknhOvVmJM4DnxZiXGpJ0TP6zE+EfnxE8rcVDM59T8tjCm&#10;IPNQFnRuKd3DWbC6JbmHtGBcS3IPa0GhluQe2oITLck9vAXLWZJ7iAvesiT3MBdMZEnuoS64xXNy&#10;fjuoC7awJPdQF/RfSe6hLvi8ktxDXRB0JbmHumDcSnIPdcG8leQe6oITK8k91AXJVZJ7qAvWqiT3&#10;UBc01Dk5vx3UBR1VknuoC6KoJPdQF4RRSe6hLqicktxDXVA6JbmHuiBbSnIPdXFjSEnuoS6uACnJ&#10;PdTFnR4luYe6ICzOyfntoC6Ii5LcQ11QCiW5h7qgFkpyD3XBFZTkHuoiil+Se6iLsHxJ7qEuwvMl&#10;uYe6CJyX5B7q4vaHktxDXYS2z8n57aAuQtwluYe6CD6X5B7qIghdknuoi6hySe6hLuK9JbmHugjg&#10;luQe6iIiW5J7qItrBUpyD3URNS3JPdRFGPScnN8O6iIeWpJ7qItAZUnuoS4ijyW5h7qIJZbkHuoi&#10;OliSe6iLeF9J7qEuIn8luYe6iOWV5B7qIspWknuoi7DZOTm/HdRF/Kwk91AXga2S3ENdhKpKcg91&#10;ccy6JPdQF+emS3IPdXEQuiT3UBfnoUtyD3WboI7fVr8L6jjB7CSPw8Rn5fltJRfUcVrYSi6o49Cw&#10;lVxQx3leK7mgju/VWMkFdZy4tZIL6jhCayUX1HEm1kouqOOQq5VcUMepVSd5HDs9o47fVnJBHedK&#10;reSCOg6KWskFdRz8tJIL6jjIaSUX1HEw00ouqOOkpZVcUMfRSSu5oI6zkFZyQR2HG53kr+OJZ9iF&#10;wMtAgBdHEL0MBHpxqtDLQMAXBwW9DAR+cfbPy0AAGMf5vAwEgnFEz8tAQMjZGDMDgWEcpPM0ECCy&#10;L8nL4EJY2IyFIpETbFYVLqQFAi8DRSI8hpeBIhEmw8tAkQiX4WWgSITN8DJQJMJneBkoEmE0vAwU&#10;iXAaVgZKYsQ5Ky8DRSK8hpeB2kSYDS8DRSLchpeBIhF2w8tAkQi/4WWgSITh8DJQJMJxeBkoEmE5&#10;vAwUifAcVgZKbMSBGy8DRSJch5eBIhG2w8tAkQjf4WWgSITx8DJQJMJ5eBkoEmE9vAwUifAeXgaK&#10;RJgPLwNFItyHlYGSHXHKw8tAkQj/4WWgSIQB8TJQJMKBeBkoEmFBvAwUifAgXgaKRJgQLwNFIlyI&#10;l4EiETbEy0CRCB9iZaAECDvHzAwUiXAingaKRFgRLwNFIryIl4EiEWbEy0CRCDfiZaBIhB3xMlAk&#10;wo94GSgSYUi8DBSJcCRWBkqKxCZzLwNFIjyJl4EiEabEy0CRCFfiZaBIhC3xMlAkwpd4GSgSYUy8&#10;DBSJcCZeBopEWBMvA0UivImVgRIl3NhlZqBIhDvxNFAkwp54GSgS4U+8DBSJMCheBopEOBQvA0Ui&#10;LIqXgSIRHsXLQJFoMid8z7BGoUNgaaDkCV8RNjNQJJr8CXfoShVMBoXvcWgGJhIhTUoonxskzTZQ&#10;JJo8Ch/CUA1MJMZ1oiUsbHIpfPZTMzBtYlz6WTUwkaiECpeDeL0QV3MWDUxOhfvyNQPTJsb9mVUD&#10;E4lxI2bNwERi3HFZMzBtYlxbWTMwkRg3UdYMTJsYl0vWDEwkxn2RNQMPiVxMUzMIgWNUuQ5KM/Bm&#10;Zz4PrRl4SORz1pqBh0QuG9cMPCRy9Ekz8JA4xlWJ524MgdcLgkTusjIzECSOJsfCsXmtgolE5Vj4&#10;xLxXhbgUsDSiybFwjaxmYCJRj4ZwoaRZBUWiybHwERStgolEPSAymhwL91WpBiYS9ZDIaHIsfCFN&#10;NTCRqBwLnyPwuvFyVMTkWLiZT6pgcix82UkzMJF4OTBicizj5ciIybFw64dWwbSJl2MjJscyXg6O&#10;mBzLeDk6YnIs3L4qbWByLKMeHwmBNbHoAZLR5FhGPUISAk8DtYkmx8JHerURTZuoB0lGk2PhM+mq&#10;gWkT9TAJ56bNRlSbaHIso3IsIbC6UY+UcIeQmYHaRJNj4Tud0gsmx8J1EpqB6Sfq0ZLR5Fi4e1I1&#10;MG2iHi8ZTY5l1AMmIfBwoEg0OZZROZYQWBroMZPR5Fi4U0d6weRY+CaPZmDaRD1swpdwzDZQm2hy&#10;LKMeOAmB1wtqE02OhRvPtBFNJOqxk9HkWEblWEJgtYEePRlNjmXUwych8DRQJJocy6gHUELgaaBI&#10;NDkWLocTHJgcC3e8agbm7KwHUbg22WwDtYkmx8Kl7VIFk2MZ9ThKCKxu1AMpo8mx8E0irYJpE/VQ&#10;ymhyLKMeSwmB1waKRJNj4XZKbQMTiXo4ZTQ5llE5lhBYbaAcy2hyLGN8wK5EcUyOhQsONQPTJirH&#10;MprnVEblWELgNaLaRJNj4WpnbQNzdlaOhdtMzSro7GyeWBmVYwmB1YjKsXBJuZmBItHkWPhAofSC&#10;eXJlVI4lBF4b6IrFPL3CndFaBdMmKsfCxyrMKqhNNM+w8LEWrYI5OyvHwm14VhX4wG7VIARON07K&#10;sYTAy0CQyHeQzQxkdp7McyxcKKpt4NlErlfUDDwkTsqxhMBrREHiZHIsU3z/6Ty1hcDTQPzEyTzH&#10;wpdPRQOTY5mUYwmBVQXlWPgcsZmBItHkWCa9gCsEXhUUieY5Fu5K114wkagcC587MKugSDQ5lkk5&#10;lhBYjagcC/dHmhnI7DyZHMukHEsIvCooEs1zLHy2RnBgcix83FwzMG2iciyTeY6FS4BVAxOJyrFM&#10;JscyKccSAqsblWOZTI5lUo4lBJ4GOjubHAs3xEovmBwLN8xqBqZNVI6FW+3NNlCbaHIsXBCtVTCR&#10;qBzLZHIsfDlGNTCRqBwLn2PyGlE5lsnkWLgKXKpgcixcC64ZeCsWbjHXDEwkKsfCdxnMRlQkmudY&#10;JuVYQmDZA+VY+CqpmYEi0eRY+J6j9ILJsUzKsYTAagPlWPiuupmBItE8x8J3WLQNTCTqlV6TybFM&#10;yrGEwGtEtYkmxzIpxxICTwNFosmxTMqxhMDSQDkWPmhlZqA20eRYJr3iKwReFRSJJscy6TVfIfA0&#10;UJtocizc1y6DyTzHMinHEgKvCopEk2OZlGMJgaWBciyTybHwHQZpRJNjmZRjCYFXBUWiybFMyrGE&#10;wNNAkWhyLJNyLCHwNNC1s8mxTMqxhMDSQDkWPjRjZqBrZ5Nj4asNgkTzHMukHEsIvDZQJJocCx/Q&#10;0iqYSFSOha/2mFVQm2hyLJOeYwmB14hqE02OZVKOJQSWBnqOha8dmhkoEk2OZVKOJQReFRSJJsfC&#10;Z1EFieYdYZNyLCHwqqBINDkWPoGtVTCRqBzLZHIsfEy4ahACpw1m5VhC4GUgSJxNjmXWcywh8DQQ&#10;JPI1GTMDQSIfYzIzkNmZr5CaGQgSZ5Nj4RtoigMPiXy4VjPwZmc+WCwZmBzLrBxLCCwcKMcymxwL&#10;X03TKphIVI6F74WaVVAkmhzLrBxLCLxGVCSaHMus51hC4GmgSDQ5llk5lhBYGug5ltnkWGblWELg&#10;aaBINDkWvm0oUDY5llk5lhB4VVCbaHIss3IsIfA0UJtocix8Olwb0bSJyrHwgVGvCsqx8MFpMwOd&#10;nU2OhW/OSRuYHAvfGtQMTJuoHMtsciyznmMJgQUk5Vhm864wPvetbWDaROVY+JyrVwXlWPhqqpmB&#10;rJ35xqiZgSLR5Fhm5VhCYHWjciyzeVfYrBxLCDwN1CaaHMusHEsIPA0UiSbHMl8+lWJyLLNyLCGw&#10;qqAcy2xyLHx6VkajybHwxXPNwESiciyzeY5lVo4lBF4jKhJNjmXWT6eEwNNAkWhyLLOeYwmBpYFy&#10;LLPJsczKsYTA00CRaHIsfH9WkGhyLHycVzMwZ2flWPisvNkGikSTY5mVYwmB1wuKRJNjmfWTKiGw&#10;NFCOZTY5llk5lhB4GigSTY5lVo4lBJ4GikSTY5mVYwmBp4Ei0eRYZuVYQuBpoEg0ORa+fi3D2eRY&#10;ZuVYQmBVQc+xzCbHMivHEgJPA7WJJscy6zmWEHgaaBTHPMcyK8cSAk8DjeKYHMusHEsIPA0UiSbH&#10;MivHEgJLA+VYZpNjmfUcSwg8DRSJJscy611hIfA0UCSaHMusHEsIPA0UiSbHMivHEgJPA0WiybEs&#10;yrGEwNFgUY4lBF4GMjsvJseyKMcSAk8DmZ0Xk2NZ9BxLCDwNZHZeTI5lgVIpx1BC4Gkgs/NinmNZ&#10;lGMJgaWBciyLybEsyrGEwNNAkWhyLItyLCHwNFAkmhzLoneFhcDTQJFociyLnmMJgaeBItHkWBY9&#10;xxICSwPlWBaTY1mUYwmBp4Ei0eRYFr0rLASeBopEk2NZlGMJgaeBItHkWBblWELgaaBINDmWRTmW&#10;EFgaKMeymBzLohxLCDwNFIkmx7IoxxICTwNFonlX2KIcSwg8DRSJJseyKMcSAk8DRaJ5jmVRjiUE&#10;lgbKsSwmx7LoOZYQeBooEk2OZVGOJQSeBopEk2NZlGMJgaeBItHkWBblWELgaaBINDmWRTmWEFga&#10;KMeymBzLohxLCDwNFIkmx7IoxxICTwNFosmxLMqxhMDTQJFociyLciwh8DRQJJocy6IcSwgsDZRj&#10;WUyOZVGOJQSeBopEk2NZlGMJgaeBItE8x7IoxxICTwNFosmxLMqxhMDTQJFociyLciwhsDRQjmUx&#10;OZZFOZYQeBooEk2OZVGOJQSeBopEk2NZlGMJgaeBItHkWBblWELgaaBINDmWRTmWEFgaKMeymBzL&#10;ohxLCDwNFIkmx7LoOZYQeBooEk2OZdFzLCHwNFAkmhzLoneFhcDTQJFociyL3hUWAksD5VgWk2NZ&#10;lGMJgaeBItHkWBY9xxICTwNFosmxLHqOJQSeBopEk2NZ9HssIfA0UCSaHMui51hC4GiwKscSAi8D&#10;2Z+4mhzLqt9jCYGngbB9q8mxrHpXWAg8DYTtW02OZdW7wkLgaSAcy2pyLKueYwmBp4GwfavJsazK&#10;sYTA0kA5ltXkWFY9xxICTwNFosmxrHqOJQSeBopEk2NZ9RxLCDwNFIkmx7LqOZYQeBooEk2OZVWO&#10;JQSWBsqxrCbHsuo5lhB4GigSTY5l1XMsIfA0UCSaHMuqd4WFwNNAkWhyLKveFRYCTwNFosmxrMqx&#10;hMDSQDmW1eRYViiVQt6HwNNAkWhyLKueYwmBp4Ei0eRYVj3HEgJPA0WiybGseo4lBJ4GikSTY1mV&#10;YwmBpYFyLKvJsax6V1gIPA0UiSbHsuo5lhB4GigSTY5l1e+xhMDTQJFociyr3hUWAk8DRaLJsazK&#10;sYTA0kA5ltXkWFY9xxICTwNFosmxrHqOJQSeBopEk2NZ9a6wEHgaKBJNjmXVu8JC4GmgSDQ5llU5&#10;lhBYGijHspocywqlUmdnk2NZlWMJgVcFieKsJseyKscSAk8DieKsJseyKscSAk8DieKsJseyKscS&#10;AksD5VhWk2NZlWMJgaeBItHkWFblWELgaaBINDmWVTmWEHgaKBJNjmVVjiUEngaKRJNjWZVjCYGl&#10;gXIsq8mxrMqxhMDTQJFociyrciwh8DRQJJocy6ocSwg8DRSJJseyKscSAk8DRaLJsazKsYTA0kA5&#10;ltXkWFblWELgaaBINDmWVTmWEHgaKBJNjmVVjiUEngaKRJNjWZVjCYGngSLR5FhW5VhC4GiwKccS&#10;Ai8D4Vg2k2PZlGMJgaeBrFg2k2PZlGMJgaeBrFg2k2PZlGMJgaeBrFg2k2PZlGMJgaeBrFg2k2PZ&#10;lGMJgaWBciybybFsyrGEwNNAkWhyLJtyLCHwNFAkmhzLphxLCDwNFIkmx7IpxxICTwNFosmxbMqx&#10;hMDSQDmWzeRYNuVYQuBpoEg0OZZNOZYQeBooEk2OZVOOJQSeBopEk2PZlGMJgaeBItHkWDblWEJg&#10;aaAcy2ZyLJtyLCHwNFAkmhzLphxLCDwNFIkmx7IpxxICTwNFosmxbMqxhMDTQJFociybciwhsDRQ&#10;jmUzOZZNOZYQeBooEk2OZVOOJQSeBopEk2PZlGMJgaeBItHkWDblWELgaaBINDmWTTmWEFgaKMey&#10;mRzLphxLCDwNFIkmx7IpxxICTwNFosmxbMqxhMDTQJFociybciwh8DRQJJocy6YcSwgsDZRj2UyO&#10;ZVOOJQSeBopEk2PZ9K6wEHgaKBJNjmWDUik8Uwg8DRSJJseyQamIBiYSlWPZTI5lU44lBFYbKMey&#10;mRzLBqVS28DkWDblWELgVUHiiZvJsWzKsYTA00CRaHIsm3IsIfA0UCSaHMumHEsILA2UY9lMjmVT&#10;jiUEngaKRJNj2ZRjCYGngSLR5Fg25VhC4GmgSDQ5lk05lhB4GigSTY5lU44lBJYGyrFsJseyKccS&#10;Ak8DRaLJsWzKsYTA00CRaHIsm3IsIfA0UCSaHMumHEsIPA0UiSbHsinHEgJHg4dyLCHwMhCO5WFy&#10;LA/lWELgaSB+4sPkWB7KsYTA00D8xIfJsTyUYwmBp4H4iQ+TY3koxxICTwNZsTxMjuWhHEsILA2U&#10;Y3mYHMtDOZYQeBooEk2O5aEcSwg8DRSJJsfyUI4lBJ4GikSTY3koxxICTwNFosmxPJRjCYGlgXIs&#10;D5NjeSjHEgJPA0WiybE8lGMJgaeBItHkWB7KsYTA00CRaHIsD+VYQuBpoEg0OZaHciwhsDRQjuVh&#10;ciwP5VhC4GmgSDQ5lodyLCHwNFAkmhzLQzmWEHgaKBJNjuWhHEsIPA0UiSbH8lCOJQSWBsqxPEyO&#10;5aEcSwg8DRSJJsfyUI4lBJ4GikSTY3koxxICTwNFosmxPJRjCYGngSLR5FgeyrGEwNJAOZaHybE8&#10;lGMJgaeBItHkWB7KsYTA00CRaHIsD+VYQuBpoEg0OZaHciwh8DRQJJocy0M5lhBYGijH8jA5lody&#10;LCHwNFAkmhzLQzmWEHgaKBJNjuWhHEsIPA0UiSbH8lCOJQSeBopEk2N5KMcSAksD5VgeJsfyUI4l&#10;BJ4GikSTY3lAqRSWJwSeBopEk2N5QKmIBiYSlWN5mBzLA0pFNDCRqBzLw+RYHsqxhMDqBeVYHibH&#10;8oBSqW1gciwP5VhC4FVBkWhyLA/lWELgaaBINDmWh3IsIfA0UCSaHMtDOZYQWBoox/IwOZaHciwh&#10;8DRQJJocy0M5lhB4GigSTY7loRxLCDwNFIkmx/JQjiUEngaKRJNjeSjHEgJHg6dyLCHwMhCO5Wly&#10;LE/lWELgaSCz89PkWJ7KsYTA00Bm56fJsTyVYwmBp4H4iU+TY3kqxxICTwPxE58mx/JUjiUElgbK&#10;sTxNjuWpHEsIPA0UiSbH8lSOJQSeBopEk2N5KscSAk8DRaLJsTyVYwmBp4Ei0eRYnsqxhMDSQDmW&#10;p8mxPJVjCYGngSLR5FieyrGEwNNAkWhyLE/lWELgaaBINDmWp3IsIfA0UCSaHMtTOZYQWBoox/I0&#10;OZanciwh8DRQJJocy1M5lhB4GigSTY7lqRxLCDwNFIkmx/JUjiUEngaKRJNjeSrHEgJLA+VYnibH&#10;8lSOJQSeBopEk2N5KscSAk8DRaLJsTyVYwmBp4Ei0eRYnsqxhMDTQJFocixP5VhCYGmgHMvT5Fie&#10;yrGEwNNAkWhyLE/lWELgaaBINDmWp3IsIfA0UCSaHMtTOZYQeBooEk2O5akcSwgsDZRjeZocy1M5&#10;lhB4GigSTY7lqRxLCDwNFIkmx/JUjiUEngaKRJNjeSrHEgJPA0WiybE8lWMJgaWBcixPk2N5KscS&#10;Ak8DRaLJsTyVYwmBp4Ei0eRYnsqxhMDTQJFocixP5VhC4GmgSDQ5lqdyLCGwNFCO5WlyLE/lWELg&#10;aaBINDmWJ5RKYXlC4GmgSDQ5lieUimhgIlE5lqfJsTyhVEQDE4nKsTxNjuWpHEsIrF5QjuVpcixP&#10;KJXaBibH8lSOJQReFRSJJsfyVI4lBJ4GikSTY3kqxxICTwNFosmxPJVjCYGjwfBdSZaXxMxCaBay&#10;8Bg/EggcXxJTCzGNZOEhkgQCyZfE1ELMI1l4qCSBwPIlMbWQyZosPGSSQKD5kphayIRNFi46lXgZ&#10;vpvMCwku6DS5F7K4oNNkX8jigk6TfyGLCzpNBoYsLug0ORiyuKDTZGHI4oJOk4chiws6TSaGLC7o&#10;NLmY4buSMS+JN0aUjiEL13YqIUMWnldJggs6TU6GLC7oNFkZsrig0+RlyOKCTpOZIYsLOk1uhiwu&#10;6DTZGbK4oNPkZ4bvStC8JB46laIhCxedStKQhYtOWJniq5KFO7MrUUMW3rqHBBd0mlwNWVzQabI1&#10;ZHFBp8nXkMUFnSZjQxYXdJqczfBdSZuXxEOn0jZk4aJTiRuycNEJUyPoNLkbyrzYTpO9IYsLOk3+&#10;hiwu6DQZHLK4oNPkcMjigk6TxSGLCzpNHmf4rkTOS+KhU6kcsnDRqWQOWbjohL0RdJp8DmVe0Gky&#10;OmRxQafJ6ZDFBZ0mq0MWF3SavA5ZXNBpMjtkcUGnye0M35XceUk8dCq9QxYuOpXgIQsXnTA6gk6T&#10;46HMCzpNlocsLug0eR6yuKDTZHrI4oJOk+shiws6TbaHLC7oNPme4bsSPi+Jh06lfMjCRaeSPmTh&#10;olOvLyML1+9U4ocsXL9TrzAjCzeipOQPWXgxdxJc0GnyP2RxQafJAJHFBZ0mBzR8VxLoJfHQqTQQ&#10;WbjoVCKILFx06nEbsnDRqWQQWbjo1CM3ZOGiUwkhsnDRqZQQWbjxTiWFyMJjhUhwQafJCw3flRh6&#10;STx0KjVEFi46lRwiCxedSg+RhYtO+CBxDkyGiDIvM7vJEZHFZWY3WSKyuNhOkycii4vtNJkisrig&#10;0+WKiN9Lj4TEQidh10sWJjqJjV2yMNFJAOOShYlOVpmXLEzbyVLgkoVpO/HXLlmYtpNJ9ZKFaTux&#10;fJcsTNsJPC9ZmFzRcOGKQuKh88IVDS5XNFy4opCYWlzQ6XJFw4UrCompxQWdLlc0XLiikJhaXNDp&#10;ckXDhSsKianFBZ0uVzRcuKKQeFpcuKLB5YqGC1cUElOLCzpdrmi4cEUhMbW4oNPlioYLVxQSU4sL&#10;Ol2uaLhwRSExtbig0+WKhgtXFBJPiwtXNLhc0XDhikJianFBp8sVDReuKCSmFhd0ulzRcOGKQmJq&#10;cUGnyxUNF64oJKYWF3S6XNFw4YpC4mlx4YoGlysaLlxRSEwtLuh0uaLhwhWFxNTigk6XKxouXFFI&#10;TC0u6HS5ouHCFYXE1OKCTpcrGi5cUUg8LS5c0eByRcOFKwqJqcUFnS5XNFy4opCYWlzQ6XJFw4Ur&#10;CompxQWdLlc0XLiikJhaXNDpckXDhSsKiafFhSsaXK5ouHBFITG1uKDT5YqGC1cUElOLCzpdrmi4&#10;cEUhMbW4oNPlioYLVxQSU4sLOl2uaLhwRSHxtLhwRYPLFQ0XrigkphYXdLpc0XDhikJy0uJ3v/z+&#10;13/+5d/+8du//ssvv//7H3/97ac///ztz99++u3nb799++nvP3/7+7ef/vDztz9Eml9+/7dffvtT&#10;ezf++dP/+fnbuM58F41O+1P8exgX4qnx6v/86//+43/96yvRbz/98+dvwzxxiHuvEC9xYWyGpY43&#10;//yXmmLkG9F7dHBc2T3Rw+/5Xv79Wyth5Es8eygw3p/7Jul879c///Uff3xV5CizpV3mcWzE8bhM&#10;cELZV8ebv/6vP/zHr//lj/+v6LigY9voSLp53e/yoaV2lZZhXdouGh5zze4r2+MxuyqbRR/RdzrC&#10;EKWstyXPXAfXkE7akf9aH7XG4MPMbe8jj5dgufYubI9J0XwMHvO9kB6eu1FySfsma/bB7RaNrKnT&#10;C3C9zoGDFsjnsVlnmrutbU9pj6zXJQN271p7frAATQROK4rnSLhR5ycd2dO+6edl6ZWapnX397pi&#10;H9FVe/YLfK7zOrUIx7iMdG0GuA98Jsob9NZ5ygsASYHvlynyvfzb31+Gtiky3h+78c/3PmvHJVzx&#10;pZEgVgAVDZtx70O5WtG9SK5cwmBkMjBYEMwVMEMjAkeUb1/xzCblMoShEXQ83ebDkfphXz6Bewv3&#10;k5S7s8vI4GT50ofV9SkD/FAq04YR/XGxfGesRURo37Wd0uv14Y6NFkcDugv/leGKHdzaXo59TKXx&#10;/HG5sTV+bvtMSYsJesE+C4b5WOMgx955ALv2AqwGivXHHw1FgqSBiY2tuTOKMrF7Oenke/k335/Z&#10;nHy2GVm/fK/Ws6da80Q4pTBBvKb5o2bLtPYWn2lxaVP6srFooePpSsIf9iUUCSWnvmEBJWu+/Nvi&#10;TuMS8JQm56s4jfbiMZYoJ5tay6x7q+0wcEg5TdA6Hp/iyPfyb74/UkrqCLj6hJvv1dIyFba7UbXj&#10;ss4tZNfblGVofnWMx7RprRleZ+645zGzfPZjLav+ypL5cHcveaNNJWsarVuLbWhfcz0UYzrsTU7z&#10;H+u7H/fm8GS8pSHiU7n7xNCzph3TmxuXbVn2tc7pMfVsbsrx+JZNIFBO1tlHb7Ke0KYrxuxWLCTO&#10;1kvXfehiXo5Vw4/rPEYT9qwz7VGpJ4+7Ygzg2hnTQDOkVdhSsUudE2mth6eBeSsRfE6V7+XffH/E&#10;cPSWpaVyMZHvvcXRFENjJw/prgtQpgk19kUGjzF3r3mxV3yiyXuPrFiF92Pzfck4Ri24Cfoz7ZH1&#10;vOXJyHiMQ1Fs/LT0jcqnx5c2fV/ysuSmglPao+Tlccw9bxTD6vcZIkZtWutaVrZ69g42qKe605sx&#10;DbzDTOZbS8tS+NxOC5LSXfip1cZPiPqEzAdVZAqYGBVtcxaONtV8wfhmm1KnPvM91nac+mhTxkcH&#10;CsZnj9ueHk9r9yPwdI5NDT8em1Qyv3/FUokVRp1dJoxs9925EWlnpI+Scaq6a8QsdTCsN0qmxu08&#10;HyVn2iPrM4LfPGaF01usP77Z2iMTcNoj7PEeyjlKxhXry5k3j9kn1WfU3iT3Sh6jb3vJzBzV1I20&#10;NrDZjSxemj4Ov6Onzr66WfIY6+DM+mWPz2s0bCW+dD5OCPUmwR0It3dX7IG1cebaWIpmyVfwDhiB&#10;PrT5pod4Thh/1oxZcg66e3WGIsHhzLQ4oxXbCJ69n6/DfaBJemecbU61HfVXsyTsN1t7T22xbi/m&#10;l13K+amvmBfU/eAASH6LDAvLu4Ylwc98DNle3RPrHclp4q0x+biDrxn/DAPmjLFt4eNx+pqX1k4r&#10;mrXlsHUPaLAi63ta8738u7+Pa3kM/FgjZMQsX3vXpNx9lLvhWLSARllJ4VQlxlhF7ARG1vrJ2937&#10;jnGQBdaC6q+mK+uj3l7XlRSGqy8lcCB2t7cXS3S2m+Vw7O4PGi45PuwEcZ1qlR80RveIQGl1+bk0&#10;Pu/nYIXM4LqPngfmqUceOKVRl2+YvbimYzcCzAp1OH1cmNdm/byyh4ED+K0TZybQvqP4WNonQhrw&#10;Zjq2HeUbWVVFxAU0A9d8L/+291lvjBk6mZ9TzOZfv7/hy6RGYQLTWcl8a92yFFYPaThmpiYZ/EQm&#10;WQTszfj2MZ5bf4zx69vIfjylzpxdyPU1TRlLnPPoniNU2WzDzC3WsqCa6YA0l7RmfFBhb51ay/qr&#10;9wQWq7nbpJ33O7ZzJAwzC9O2mYqOeoVOi2KYora7nsevKfJtyV/EVEF62yc1ztuIW950/4idhfsI&#10;0nUnShMBzL3M7Nv822oY4ZucIfHzpn4VRL73tl0WXI2MIkYp+2aO3i4syLe2fRy1mY5eq47j8UwE&#10;qC0vWCmcPrldsfC5XbZpwII1sAU4clnzuV02wgm5cIo5UDGf9W3twtIivxE/MqaOj2bke59H/IYd&#10;T08qwsYdcIdy7xoV3ObHPsaZFUYNN4PDiCe+rNSMP7EzIdmkfDgt4s/70/OIrgXVX3tNMatTnwoI&#10;pg/Fd+O7NxEHaMbxYjr/Ezb5S2N/mSjKOu+J94Sau1IxA2Vf1vrVX3tt8YziKHFLytRWM8aSZiO/&#10;CTDSmT0qz3x77JepsC2/WrHnkOgluP1cqUIqdXUC8KR6BCNcv/uWk1sFH2kZrwQHtx7mvaSEQcJj&#10;OZvVsPDdQ8WE7kHNi8/0tpHBSV9RxggQp+YUHr4Wi5OYtv6gPu4VS3gjya43vhRjvge/eu/1AcSC&#10;qK/aIqL0fpLIwd+GDs3bAREdkzjM1941Dh4ADEyOKKajgsAY2b3VwxmpTwnZ9wUz1990I1YLqr+a&#10;rgRquxfSLUSv/sBHQLtHoDMsn+/ugUFzBt0Y5mk/Ioi978/NYrH8z3aCjQkyJ5/+dCNtKkWoYPcH&#10;b0FhA9q5jJ7xy3dnsWeMyUuMzbxZG5mYHk753kFQRqe9CGVgv2vk8N+zb2cCRtVF2hhiiU98rogR&#10;n7yFj7NGLeiLaYfIYNs9QLiHWuVy4Otph7AKJr5VN2i3spp8YGq728ZQxjqedObbtUGz7NMOk76x&#10;AuHDu7GcaUm1MfB5act8StdXpUZmyvQfWO3ty6JbwMC25OeoxhnPpS5tcFry/vxxxhDXFcgLVFls&#10;LLLf24jaX/vo25hGcwVCfKcl7XgMoKeXeX36qV9rQZ+BsdBYibugyHoc7WtgrHgcOStNDD+iGaeu&#10;X+ntjG9M+CpDAcbK2xk0nGKmTC9UdC4jam8qokNTrtWD267BohitfYRhAHffKhty5XFacXiXdVf5&#10;FjDwcnCrGuKYsfZTAD1jMNYtxlWpc1tgTWi13ee+UVugnIZ3iuhKic2WLrg2Mj5wzgax+mIk3i6W&#10;gEnOBuFw1GbEPC7ZyHjy0aSnnv8IJ6ntR+89tntkdJUV5db3zh14zAm0jR4StPN+I6tb5olW0Xwt&#10;/+bry5ocyTRTT52WL68/0+mbgkTN3svXPo+skdOTQX6/rBhxuLHvSP9UFfYdEFppdo8UEd7ZO62X&#10;9mZMjJxwZ53UymE410Excv/IIyO/RAtYl547DA+Zx63MmM92kN0aFiNeRsTxXjWcIghXsh6InPT4&#10;69F4OWyIrwab2VKzRjn2OJZaVuTsvTjgOWCrWlpmgDo0iDVwErgN2MOqHSUTLet640GD57uDA8Tw&#10;Vbasc/DQZVDyGAcxFYMd2We9o2QiPmnAAGsQ5PdLJtKRsbVjSPeswU5Mdntn4EgKmckX/Zg48/Er&#10;Fnu7ZGJkQ5rOiVL2GNJRMjHV3trcKVtnxoHP5ILRveSZ655onvsl46un1jN9uvfUUTLmtHsgF4sP&#10;+ib2grSSwXYfvRVT9VdDGGELgtgtLaOkumswrWTdmhPmJO4joVKHYoyMtJIENB573PDWqBqARd+s&#10;MbMerP7pgMnt0e754pNB4nL0JRVjjtzDqPdKJhrT521aNhzSc6WwxmuSBxE4q9PgQIX7JpqZpcBx&#10;2cSPx/PG5NY7kpVNnXMGfKAjfsjyvrobLHvQO/vZczXZPBJObutndmTsI7J3ZGx16B3Z3cnjMeHF&#10;HtiMqfEFg5utzRnc7iBTwaF4SXBEa483RMhHTNyKk9zrHFs7jFGFJ5TfmiQEh6td+5lygx/c3W9m&#10;VIHByrocZdpjOsuwnpjLviqeHzh/ddisxP1zKnsTzMWosfpuJcc61WjtoKfTbhOellAWhw344Gir&#10;M6O5XTPf+zn2cPbUcaeJ0doELWKx8Gov9gAKdUFENnZz5ePYp1YGHZHdbgHxIT4FH97asFjddq0v&#10;XA27Bc6P6cgKQIicY4srOO+eVS0rfZNmN2d26baTRrHT7rj4Jt/Lv/39Zen7lvvOPEZQvpd/8318&#10;nXa4AdtOYCZ7It/Lv/19orXZvOf2y/dqbTIV4YjkBSIKLkMAwq+v1t90aUQgcw2KghZaYktNegjv&#10;gAgRnUurNzCG7MjTqUSmvRHCgmLqMYIrk7LSsd1cvRm6jJDU+4hB37OEKy55n1jYmiFDYMXBbdcV&#10;BGMQcZ/ztLTyBfi+fjYtIfTA1FmYq5FlQ2DfEwis1URvI1XOdaFr/VmDZkcS82xxim5wWC9gmJup&#10;ezMtxXbljAp8nvES4w3VUA9rLgphU/EjoiE/jzWCUoeOsbpOe5v5vh07zKgETJvqhBTEEd2IffXp&#10;413NljwjONLTdG7TsZZVf2X9oNEYqfvM9MaLAEe5aJixyuK6Q8fNaYmO8M8FwVn3LDN2UTSGmFSs&#10;iH/Qpg9iyakjQb99tXbqg/c143tYnVO7BJ+YjtmllE1+dRkfTKu9ZqzT9mD+pWZvS+blgyF94+iy&#10;9sw9eQSgMchlbD6YRHKbBJscIa/v92bAJFcdR8CmjxDWud2ws85uZObxGI+ys6MEy3ebcrPOIKF7&#10;dVgI8Y8wwX0TDdErlii1zvRVzjhEq/Ca79eZb0337TvXyNkAuvuhA5j86JizJWRlEL7cC/8TdhSc&#10;7eO79qwgmAUbDnZLRRftPtkJkfr+zDTabA8TxmMP+57er6W1cRKbytrZ33Fi7VBDySzoWTg2BE8M&#10;+73Rem/SveyDajpiKx3Pj30wuBgtLWdj6pKcIAbLmmw04hl1qmdOjAHbUhM8+dSbHyNaLJT6AGJm&#10;O4D4KQwEr7BmfxAHPziG7If8u7cs81J8mfrV6byOOWqdnq99GaLC0W1e74gZ6+GIT7oR1OJ8R2sO&#10;UrBIlNKy1F05ff9Kg8n78b2J3D5M/sdHu/O9/Nvy5/gFcZRW+3f6fFF7bnM50rLm7qb7Y+25kQew&#10;tNKYmzrHllrl39QO/yFXUiPR3N6++V7+7e/j2zaocqBg7neC5HufazOxuy4DpyA61rT72P9UGRZx&#10;HChsdYkldW6TyLLy767bhPK5i4BI0mCoFkeJ+uY+JoHGqWExPukWKWKR/wL1qzZfh2nj/T4B4j/H&#10;poXq2byzSawB+dxolhL7wIo55fHaz+ZgemVHI48JbWXq2LFw384HGZcXLBPHZK9omUJ4TDg1xyWr&#10;0Z00SGvIaTNg1VaUvBsb435s50lFZRNcnOXu9zplR+ffBGOpH75glpLvfWhToha9VTBIxSGQJmdE&#10;FF++9iOmyYgtkPYxJhPAwpb/o1WORoNN74oxI4id/4jRWsvPA5DMp9zXRAexNv3RAIyAWetk+JnY&#10;HVsxm+289wcrH+aFNiRgVgmp1tc/qzZNuLttxiaCchjhY/zVWrYhT+w1XVVWlW1XZTYoy8EIa+5D&#10;lGXCfjNhfwqDnWDDaBINbNrWgmoV8Qtm+PY9SzTuF3bla/m36Ucfww/tr7NKvwC6lpWJSJNtEduB&#10;Cz6Z7Nm317KE36/jcsIEZniKotl/97ZS74rFQ2X11TJmZ8PeHtlaeFQRKNlrErtNyqggtokPsT8d&#10;+QjDceHrDwOrRHFjh+4r4zh0Wrkh1iv9aBVmiJB11KcrVZ4S8jBqG5GLNFAgp57XjWXd4XVgV2ux&#10;+Im5F2ckIDS8R87bRgaR6bezeMRVKfWBuM3xxjolTtWfa0vEI1kK2un0WbgfNzJTY44TArGxRemc&#10;MbXPiTlOhUnfxpGt7FvA+GEDVwU+0fVwvPZexW3bebeTB66vR2Sjv/4jn41uj22ye+6cB+/zWuaa&#10;f5td+lSDfO1tT0WjpEpvGoV+zKfoXk9yRWA4w0FmT3HwGt+lVY2lWQ00AYk1F6vBmNfBzwq6h/rj&#10;FFunc2v96q+9idjp2x3NiRXIPpJynMEvdKePpRhbT87wiQhJtsXEcX9jbzQTcScY2IwTH4U44TJO&#10;0GUzxs0KFbWEIdd0biD0njtqgVitX/3VaotrkabuSNpri4HNIMwES7S70P0pE1WO4OPpvWLZIpEr&#10;gTe1ZYY66nNpZHzzHMFu3xLgSk+Vs49r3TQaXFW7kh62htoWw865ewIzOxyDTtwDm7dqG+Gr3LLM&#10;apww27lvsQ/57SNmFkBTep64P3twchRgkV5P7xX7Oi/XkuKf1Q2KkIKHobmO21evtLSMpn22uVds&#10;RBFTYxj0yjATl2WPVMu4zxgJKbZb4/q2pzSyMY0F190n3oFVRWlG9n3H7vQ2t+K7lPmEs3r95hI2&#10;duB7Rgfdqi3LXixcy5je23fXZn3CKcvaxhm1ocw2BGS2tHDHmuVesUzZiWSO8MoJrbNScaC7TmMR&#10;kkwrBV1ynGOpBqL+ag7ZI0bBXts3xUZ10l27FkvMKINKxzLqVm1ndjkl20FQRpZYnCrpJ/Te+E3E&#10;gfLkBysauOnbfXv29LgS5ykj87UDp/X8FckgKk0n7s3ps1fFRcl5t03P8xgnU3aUMnR2uNBE+Vr+&#10;ba9/qlq+9q4La2vh0JVx8nVLlzHWV8K3upAA6VfYwC/JWMobXBE8TovvAvY8xPoqoA9PtsqkE8EU&#10;2m7+6U/ZS5/zG1fLQQbfRg5T6SMpALwAbMTZ4uM4dMKS2bddL9OL/bQArL35eQUJ2cSu/d0mDREz&#10;7ObsWEImQnYgRYpcr0aK60EyfX+MXV07UNkLcvVSv9KO2FdqB89PHLw160ftWMqlExnguJ7frC3T&#10;6hQuRrO9w5OTe3XNy85F4ve7KcP24tWVGYHH7OjLxyy3jJmItHzrbbeD7DGLvfHn3idSireWj5ln&#10;q+vKY/TOxyClH0aotay/ss5r3Ojw6hfsPllLycSi2nqa/mPDahn7bHokddb5jJtaVv2VJQP5rjWW&#10;vm4Kwp9iLdWmBgAT4Dm5t0H1s8xueKLNji8nFGv5vmTC3EkLxya9ujDGpWJhmlkz2KpjTSR5xt9v&#10;JROn2efvi0kT/BPww6XLVAHKhuF8L/+21hlBWC5nY7jgy+8ORr6Xf/v7MN1tnsXTbNvKThPBh5bA&#10;mmQqggmVcaIluFUgHzN5aRdhAdNXwQuLvXp3naDYX0dIr7UH0/F+ZCEtGnt9wV0aJHBZAyrgDuuT&#10;iGcmMFxr+pbRklnHnvIaFsbZZlPYSzEGxGune8EdYdOuGAu2nTy89P771mZzS3M4cTfJuth4MQJY&#10;sBK74jHHB7LOeMy0/P3WjsVgpiXlHr08WrsYPjabSckcF2uUP5XnXaNk4IX13psTNzlO0Z2bMy41&#10;ScsGBuIQV3nMftusM6sr+Jb3df5IzwXKsFGtfOZY5pG91Y65421fEXDMHfbwAFiE2lfsYsgNHEFO&#10;wCQUvYkd5iUjxK2ZST7oXWxVG8n4nrkt4zV3seotTUJnNM82COO4d6A8RptuVVkPdaKo1rL+aiUT&#10;CGAPWoM+hk94CRaWTIA5Mji2Iopx4UufHgmx7bbk3siAeF37PEI4hRFWKkV7toUAzgZZ19Zm3wEG&#10;oyn2HNYPS0+xmLHRuTdk7JLMPsr33rfRynnNz+aBM2V5fRLT8OuAR6kIPHibtbAAsQk56nmzjSLK&#10;1EYSi1WJCeCyEdTJRiAWUVdwPAbPafVYM/RxUGtZfyUuoOdb7CUWnXCRtXfYP95NIn7qzld148K5&#10;/Ly4iddo5xyBtaz6K0umkdqWH8YC7SUln8YCXNM6vJqzl0xZVLuNfWDj1JmJPSxsLKwY4ESXJOvz&#10;+GdNsJvEo+RPVqfW8iuflyMM2eZBVPZxfNitxGm2FTcbtbjCwI6h4+6tfC//Hu/38Rpn4/Z58OQx&#10;6Ps0YFufBnV6cD753le12TjX3tC3wpRgoXbcf64N0abm/wSnzG7plqKX9s52xgzZvskS+yxjr0EZ&#10;fmzXabHvOC7RYt+91yD40ifB5rN4f6W+jM7UoLUjka6j3eEod3v9uR3j/eZzYSpwsV6YPr1fMdJL&#10;wSFKPF6hTt/jEDcT2AfZUTPsa+NkTiP4UrP3JTOAG4cRfvbFLWEKzyHKPv3mEB0ls3bpPg/ri33S&#10;uFkyjdN8ZhYfZF1H/4RzkKDi7G2Q+efOJi6anByTBqkTQbWW9Ve2NqM/sR47l8TisWWMKefV2hyp&#10;5N6Nqhi7n/oxIPa40X4Nu7Ws+quVHOcAkwf+Ds8sMyFV7pdf0h7MdaXOoLofLmGecraT8zIr605Y&#10;Q73UOZh4RnTeK9JECES4U+wdE2Py11DZH1pbxk7MpT2eyTUduzNzGguX97nlr4W72AGAr9NaNt/L&#10;v601Y8dirxOTT2d18r38m+9DhDcwE4vDE3s170mft30G+ZtzK345u6ZqyxEupdP2lsMXbi5oHyHc&#10;hhp+bQvhEXR/jxbRlO9ePwhYt1Qxx37dEuyFCo9sf5/tpJd9ZJp/RLyThFwD0T/Knzhb1oLAWJ9r&#10;M9/3LYeTlNHh40jk0TSciGPo7UqzeMAAnkY4JxDjRr32GMeko6eWVX/tPY1FiBBCpoW0k6zPGxaJ&#10;H9d9LiwMiQw2xeLMJaZ3n89qWVn3LHM5Bi+r6Tj4safK9/Jvvg8YM/7NmqCdwD+h8fI+8am2vQHX&#10;8vC08r38m/kziDNmwIr62B+Y79XaZCoOIWSfwSw2Pz/7DDcN3z+bBoKsUlfMeGwZbu2OVxUbtG60&#10;HJexAeC9t+J0Z9+akZrm36bjI9YLuzNMHI7Yy505Fq8Gg7JPohynYcvGC/O9Zkwxvbm4ZYH/Cxo5&#10;skXEd9eRa9rZe3GnZrGYaX4eLlJsU/waE3jX7BFppZyP4WULvO2zOA3Q5v/97oMSTAOKHJtufYbf&#10;FRdZnMcZUxL7wLNMjmm994vel8ztnTlSrvcqMGZRrMEhNsJUxhH0EGbuj/HejJLxBPvuzOvFC2Gm&#10;+47K1xHP2iThc3bFuP65rw5rLeuvhj7WsrGye5mtOFVSY6ocHoJqzOZk8/BO0B4wIwDcVmqs04hP&#10;GnVmgdjv9H4d5a2VYhd9XBXwUgx+Ex+39DMHoYjJ5mMm41sI5tRuvxQQo/PsXnMiMv/m2DwfN44p&#10;X8emvs8Bu9z4hz9EyPnrEcKdBYzNVgtoy+EHI4r7Hrrngj1j2+8P8idenkQq08bh0abebzHBrX79&#10;NhxMeWzwPA8xzFUsHPae6XsFOibKfMNa8INHmRqkpX6s3ZvhpHCEUL6eb2Irfet/YMe+Qnn/Xc1w&#10;gJmHz7NwwRzKMoZbdxACj9uuThVnjzbgaZAcP++Qel8yVolQ0O4eXDYksJcu6Nh8jPcgJXOLQN/F&#10;Bq76ludaVv21tyyuISWn1qxqam9COFNyKgYEK2PK47gJoilGhMIY4fAAZJ1piSHXIcyxRXjj7MK+&#10;HSJxBGXK7av5uG8YvLca4wajiPy8WhvXKzr13JEDAE8Ex25baW04zX4EnL2cXEvdsFXbt/5qrc3H&#10;rfqtIbGfcGcnj0rB76XBhMGAdq+KYW9yBjqY1Xt1hsOPW2j2OuPmCw3B4al+VIgzWhyHKCUTC+g3&#10;/RJBji8q7+Ov1rKOWt6DUt97mGZmBGdL5Xv5t7VOWediZO6N2rJ4jtVxHbVBCjbXMA7vbNKm7HHL&#10;u6F2kiR1rDWrv1LfM3cDU1W33UDt4FhlmBMHp86OPGZlnq0T+3fel6xtxC681o/EXVlH/GDdyOKn&#10;x6vo4SOKnvm+rxmr/h6veEMQn+kfstwXlx3GLw54H1840RGAeIuW9yUzQWR8B4627R3pWbODI7/k&#10;ytzFcKlDN25fSMThOeP63C+Zm/HB3GuE4NhAApZ5DWeTmO0+gIhPxa6WMkLOcX98PeeygdgBjIVv&#10;JbMG21fAR53j01r79nG2xMPASMnMF82/g9dE8w91/oJZIuwH0xC2gdgIPnP218eYJtdb5UGZYYGn&#10;2Nvq43oOxP7g/S8irkFutM32HFcIMr316WftiO8kejEiP1zxE4BgjdTqj6K7bTzV5i1SY+3WZk78&#10;S05clXU3t0+TUxsEr800+hj/bJ/SSc1lKNnmtaz6q9kdtgvE1TZ7fwV4KlKJUkagrj0Ox7sgNSjA&#10;jL+i2GERallpH1qZpFrYB9IyPfVCvpd/v9Txx23K6ZFes9StjwSgFltmmhKs3mrNwG6eYIyTR4fX&#10;V2v2FdY4jsPC7VVALKU6k/AZa0SRWUVmisDRV54pI2Fhmjve3wfzqV20HTG1OUtwzK6d7Tq9X+uW&#10;rX9OBQ73qM7RjufHkAPiyXLYBOay6Ujk1ohGlZEeV7LJjhQqgyvfsoYLEjcE2094PB9DGzmjgv0/&#10;yRfHiew9HnPUmQVBUsLszFdHl40ZfONqLzn23vboRW3f+itbm4hxcqE0VritZ38y9iLlxMK/4rra&#10;+hhOMkHNNtEeS6tlKS7gSbKPKKDZgB/igpvncn4kUBKrxaJKOBSpCpNcDSWyAwEmMR+frX7VtP7K&#10;NoqNMC0tLkl80LGUzBonzSGOqlxHxmI/okV77zDZHEfQaln1V5ZMJDzJFRyKtrfnwAULjez4OMSs&#10;dWbXR+6x4dBFuz+Ldq5l1V9Z8mn/AxQgnVTrzGq9reqYuKGbKy5YbTFttjpj2PqsVMuqv1rJhBn6&#10;1gqipzgzpWRGPBTFnjUjDjdKHgODfIyR3RW71FkQyVbPzq6RaazX6eETIuV9boUhzNjqF1sb0//N&#10;997W7LynhDsswhcuODp3F/HZGoULi965cMgKfJemYy2r/sreZNWTe4fi+q0aCwOixz4a9qxF+Kko&#10;dtqFw+Vkx/bmWlb9lSUTeMj5ngVkWxcdCGZgpuFjmtYFEBshoYv2di7eXS2r/sqS2U2bQGFWmIU9&#10;RBMizS3riKZWz5RzptyL3x7f9jQY/PkhiPD3qJvg6L2mrKZganbXAP9bm/9s3mlCWfJzRJLvpLTU&#10;mIjdsbgg/n3JMNK5L4zYF9CvHc9mojSa+Hlc3FAflwkx+qfVtpZVf2XvRFCseUt4fJetW6cJEXTG&#10;idWCyJPeuHbWLl9OJfbJlMAVcbOaNQvjPqVBOuOMl5JP8yXOKrEBo85xUUGr8xo3G0jJcMrZJDT8&#10;ov7FeZohen1vzc2cnp+qxVC/dlZQnS8sG0vUdFPjmOWu4+n9971JWKoxwnEygXhNbTTGNdh5AZzN&#10;he0evcMIELXJ7c34sIRB7rcp7lAeuH8dA2O2PHcXX/3ou6IIFsodY4TMj712bAiJM7F769Ra1l8N&#10;weetXjBScgiBrI99enEJ++6I9jrH1VA5N5d9QrWs+itLPu3xY/El33oMAivv24pbLGEDapOcdhBB&#10;v7YPY92zF8RY8/QmN1uwdtesCZ80gMfV5Frn2Myfj/FmPniL7+vMBpd0gTlwGVxH6efT0Yk3O0E5&#10;n4PntQOQiNrBi9ey6q9sbRjJthshepSJtJYMeNP7ezJBM8DPinFvct+1G5feD4aNLEcdIggnWZ8j&#10;Wf+fs3NNlOTEtfWUXHbbrj6zufOfxP0W0hKIIHMT3f1jVzqIEAihtwQO2U0ucNsCkaRYs6JoMbG7&#10;fV78e8RleLcrBHgoCLOOTxM6eGakz5QgeNbIoLs+VVTiVVs/OXM3XZsAShUaMq1seF+nit4U1ead&#10;VOvsJXe3ZlwnVctEYgZE0jZSQXrHC2FnAO+PYWquG0M3y8uZLiGjzqWmovx9kn62TxNriI3kMZC3&#10;x4SU8lTx2B0kLiHTMCq1M+IK+Fv7qUI5m+VQlB9um4E9WO2/3uY5ofXpWi2JBIkO8N3XTFDJtevc&#10;+43ve3vMxIKTQA5Ln45+gq2N50km5EOCRcKk81l5Gz3Of2s8wspxhwqmgFmP69DyLbni0yNJwJqG&#10;D31lePTrsqxZs1oUvLbL+dJ25gwZD2tlFxHB2HCKxSAleKCcFId0UEzIcGdHWRAgszasw/LavVpk&#10;vY8Fjgk6qWqjFhzt40mOQbGJSWCHhA30bTxKae40pTiql//+fUImhQMObMQEv3xflwAnHXLMZicM&#10;z7uv3quW4ywZ4CGZDCd79echawFR2agXc0p3QAQOwN4HG/UMGX3HfOZZUgvBEQH0sSLfchOTYhAu&#10;52IWb26AZBntXRXhrYKuP3Z1clGX6kTTCyJ8ZOMg9qWvsv/yOYQ3mQbI40D76ZCJkqclx4l55ETK&#10;/nRknBBkZlReQm5cSpUzHXJjgHDmjUuhplRdNdsS8vsSMs7WdISzejjchm1OnUmI3iac1j4xcJQ6&#10;C/vCPo95X0JW7mvSNvKXreqfRkN32R5+n+wPPfcZ/yuUEXwd3TQiC5eQiar77B7SakfxXtI2lT27&#10;56cVDMLcwhK4g6yosJMUME8wdduadbGihRUpn5jg/TG5Y+n5R9/h4qPx+BIy1GnhTtbp1mETjlRl&#10;crAMlwcUtin+5VQObMOPKHQZe3UJmaAuFKmdIrhM0fq2KPxsdkoQW0xGXZClvud5xssG5BcURsBJ&#10;N/0G5EOpCu5Wm8mkK+wRWjws5D3E2y1zv/OO/is5yX/AtuNe+PJlrKw8DD8DOQ75aflt+3GH1lUa&#10;N+Y9A7h32BYGncuOYro1ieo2Gwd2O8+k5zrfBOZJMs+LfaZfiPKMY9ZIm22fodcqhiJxbetIgRmL&#10;fZ17RQZNcv3LNWNS25dA/bKymhq2IUATr/wZwaQmhSElvRmEdNDy9PYl5NUrQBRoO7DSdExheDtT&#10;WS/ItIwhXzIwhmdORQbXkNnkCgYcvNdrQaOKdzZGg28PCg3I9CcVi7+HvPg7EXJ7mTBuIFcO4K3X&#10;BbFtM1oMibRszuc95NXriS9v03jZ93Iy0gUWXtohczJcNzgin28gcy7soKRH/MM1yg74wCpLdyPA&#10;Fiv8h7jZeZ+tCSYPwS2sFKNxnjhNM5/I4/y3xi9RUPblofEeORU4sxWB+xNTqZ+d9ljXl3RO1R4r&#10;n/cDTr/kVZBt5DwEMlnSu8Xp+xxNppDrP5H3Li7zU0Yp/k3GZ5LB1XjNKPnYmNGeR/klNs4FxIqd&#10;jT3jHEw/31zNcReI9rnQBxUUwd5l5JqOoOjcxsHWZAYphx/O1E4vutLJeCSD+a6GQ3dzZxYm9ML9&#10;un2m/TGe/JY1Lw2xsjJm5PvBa/eZLjkL9AZgQ5NneJz/+iSs48lAeUTNtvENfxWPZ1Ye92HPdGDy&#10;fCp/oIcO2kcrKaF4f99SXdZz5IOeQa4M+nLVAXQip+uGiS+0iUKClE3aJIBU+d6TNjdof2MZZLsh&#10;upKROW1twOP813hXumlRPxzIUsXj/LfGo1emnoNDV6cuZIHH+W+NJ5SZFAvCM3617NNj/IzAELyZ&#10;kt3jjvsqp2/NipDrr40jLo8PZxEl+7d1kS9n8QPkOV98YOyX8FEkgweh0ItGvXv6V/FHUdony9dr&#10;N06p3SsugOqPJ/eHPeAE557h9p1tU/3dDytD9poHi0P1swKhLY8RQtvCYY/WVqD6TPl9cI0zZIIU&#10;TvSip0bygolTxf9yYpA4ZcAd5Z/OTIf15dRhmLp3LryS2nKfoXnq+rdyX8j1tmXNe/gdegzvx8d0&#10;qUjeNN++wxi+tfkuTHpTHRtkar9+9ePRHhdCbyEvayY7aXN9t4mhZfV2a7gAlnnXub2FTG5Jcq5J&#10;1UUl66dVw7rl1HGJlq5mC00N5vEmVrvSB9ncxKAbARJlsE8e7zUnYycDZFBaEEpXqUy5TlP9lykM&#10;C8An46C0kuRjpxJJA072migRMeeaMTbwHiTf6LD6r4KMKZ/USeYFAcq+Ztwg9RhOtvnkwYKjAbjk&#10;0cV9ojqs/suQMfntbDjkalCRB3+JjZwpu3PNVAdUMhJrfpOHoCJcp4EcUl+IrZJWHJC5sI2Cwo4S&#10;vBP2ZJDoS27SPbbZ5MrBJQiTt6TWotZ8UfKhoN4GGSvENdvE35TS8wJyfxeLbPs0XD9JCN+BjJ0m&#10;7nADOEFiZjHdnWdEmtLjxokkUgcr6Z/GYVAbqR5/m1WDf9BkwFYQnXqx5kX3nDlMC7Zn8q4AR2h6&#10;eTz1Y1qCSDSFNO7UbFlrqiY9z9yL3U67GEx5nP9+Gm9q8rgOrd5ibj4cCLVd310Ox0yZrpW1o/WW&#10;XxDEc/qhHA5bizaSHd0ukYofbL2NnZDbZV8cZcLZSPyOjtgfXa8enJ3I9taWDsu1mCAVJCyrkRlR&#10;wOrqApvmGrDjbp6xTe6qdR4qaff6K1jIP3ZanSSSjE/bJlIVvcMdVv/lfZbRa2lWFvncSD5mkUMR&#10;GP7Gvub1MdgOlFxie4Gs9W3JnuS2TMhgZ3NVUIXnUAV6KXr7G2wvYhaJQhOPbVFTCrOne2HYKv9J&#10;r6aV1ot9XnQHkn8zj3TB9qI+oqpuSWSr9tC0y76zn/VTSoAJew8CV61+eQ6mdmqeENTBeKeWMV4V&#10;JN+sBY3O48PomcPmb36ZF6nTaUbhmFC/jYAz59VXmLOTChQsihIJ9mzdRYxle8bxrO09HsiDTYWZ&#10;YsbstnVFtYSmVGorFoHjJXt8ef/gS8qx10P0WXJK2oSk7sWblNzP25H6yoyrXKHSScOIl3isCJBH&#10;+a9H4+EJFyLV3qSpft8tZpPloox+7tb+7WX2pL/tlNBX4fmg2AVbOqDjKyKX/SFV94We27ZdV7i1&#10;LcDhn4oAKgHMvD1caRA3o1fYV7ZhRQsMe/JfQvdoEV/PB3njeUEWo6cO7W9+Ph+kQ8n9IcKS/7Zq&#10;QH44H7gW4ZrjLeqwu9pDZjKRuHyoa+QaLki6haHGm2SAjYd350MZpPlZTlZP7VERIRJCn1UDkw3/&#10;BEjTqw7v+NQN0rgyByDUE205NMuf8I8qnRooo9Us4etuLTS4zscz6HTh+YDxWP1hgdJGggFABlvP&#10;eUJDSkL5AeOGHdCI2BEVj3dQ5YnG9fV8oSc4ZxqDZM9nAhb7O+lpgwS9ZnoNGQLoJxukfTR7G2oU&#10;OpGyyLd5nbq7yRbxO+pVoXfMV9WbJVmncm3DcTgfkoCcmCMQy7ICWt+f/ivxp647CRM7KaLc9VlU&#10;wdSyVRrWtQ/SqbzPX3j5CaYKZTNGyKVHuilsWScdU9wpE5G19TwjbuxmKzJYigN3KP1XUqXS0WOd&#10;xKnTjvU6Sd9yOwMyxxWcWSeEdxRGKKocN3S94AO4krBq9SZXHCois36WSHUedULSxJ37wxHMGm/C&#10;7IJJ3PEe4o/p3VPgYdsyvAzwMX1WfRRQUBpQdE1bDTK+4907qDIo/WFUOnZ3XaosisCgFIItTI7X&#10;t5qSc/4z8fkBth8vDoDi5bESqXHeFQ870oDiSJ6HtrkvnxsVbCGTIqN06raG4V4eAAlMikR5+pjl&#10;CSxGrdMTALD18CR27zAqlhx7vQJFGtvJRp6mzuk1zOFKj9kSNuhamKpR4iig8lC/21wBINMhE97L&#10;DpJX61w+i2DZWtwuS6E1Bi1s2jonErB7M37+gOmtjQNN1oy92LiwsnyPdzzKfz26EnKUyFZOBo86&#10;7psuMg0Sk+7R1SisPPxCiWAp+m09HLMkTjLcU0F+rOcEk/tAJxHiFIs4XvEpbFP7eFAOUnuaT/Fk&#10;5YTVlOmDHeolJ18koJzNhxRvV0f6oDEP898cTsMD6lbi3MkF7Kp7D/NfD0fcJ6mRzZ5pKh93iTzp&#10;smfhT4q6fJ0Mkg7rUJMhMEgS4A+jOYexK5MzLlM5bgeFt3l2adKkhiHMp/CNtZXSkXRQNfJsDyd7&#10;r4d3JKCkgthGki8zs7FgkoZqHwnWFSHVBhTNP0UVHIyqM+Ovr63/Mh0sr9ZOFdj1w9htPRuTnDOl&#10;YidRYIa+AYunxoIDsRwznmDBsBk2B2kTK6vQUVOse5b8q72KfdlYoPi7E7NUeL7JifZUd1Yn2XW0&#10;9l+J5EXUnUTMcroZ2TPoGmd4J4AAVXLvBHYRpc/VYqan1qvLu6eg7evbjr3inbWri0j3sP6yKXDB&#10;+lNLINcW4y1o7KlhyOFngC9VF9Kn03w96UTLYXyqU4sK91JLg5QzpeSg/JFWmBEb+LEckytfQSjk&#10;WXurjS6OmaeSi9s3xelBPUYDTT3krdb9VZmX6yo2jbQO9UJY16lWDfnws6foREfEkKVGiVKeRguF&#10;cV/MHZlY8SZByDfck/i8asQEkzXtuUwgIbVuCfQtSfSDFdpX9sWKRYHMppyYpwoKgETkzEcrVuOD&#10;V7fxPpn+G2eSmJBMJa2LrHfFBeLrHuW/x9HP+taPOXHYHSi4Aw5nm5T8H1ahS+PT5yEHMgrMt3kx&#10;GlUlvz4SoL+OJuck/cNIOrkev4/mtEbjFkID6mXxfTSNxXKdKLAln43HvuuBVRL4/s4CYFjxVqlI&#10;gi2lxGNpap5ByAjwFp/L/bhkF7/JI8ej5NtpsNS3Xo4UoLiOEAhbSirHhqZOMSHOdFR1XOk9y42D&#10;urCzq9v4uMlijs+qvKypPfhiXD+IZaEmR7EHHZv9V+AWBZ/vxmdRIXsSK7mfSOHxkLZeW/mAwi1Z&#10;XEBCJqXSR5je1zwfunEluIRilj/oqxRzOcUCE1F1Np2yzutRflZOmZaCHU24l9L8VVC7qxfjBsQ4&#10;6SCQZOHjeo4wiWOnkkasUZVICwkq4SJ5n7pZhbvR9ImJ6DbyJLLkFUhXtLJcRz2uUWjrxDFk0/BA&#10;vIBhs8TRQNXsj9NX1veNvME3Z/wHbvOZl6Owc2nsmJsqf4t/Tl7eZ5n8AadhxnF4i2qTFf/cpOre&#10;tVTvYYz2h7/Uzk64IP9EqS+nc7PhAu0+S58xNZLhsGce5b85NxUX5IpIv6++ex51XA+y1FjA6dn5&#10;AIKCBmoxZfVsb3FvZQulz5WuQm8yg5SGlBo/DJq2qQ1NWMgpMgl1yv+4EPh/aFGaDhzSbPJS7gcN&#10;e72JFTViCJ812eUzyuJR/puj502fTO2u78m46T3RRJvb8ATMYzd6CY5tx4Xa86tW/i2BcsPXeMcp&#10;RpjvSPKkI6/Df2M9sHLLs5F35sixR51ogr3kyoU4tVT59ig5SYyQWTyUsBoiuBY7Wt/EQ91ufDbW&#10;DDtnKL4f+8PBh6i+rwfhk9Ee3fcXKXofTwQ+A+trjCaD74dv46zKpdGjvzw6nu8RVwQy01KCcNUJ&#10;ZiFXRfqRj4P9PWW30nOSN3ItO4rfiR8cYS4yQCUw7YiQHex++rrhAOtlndAiAz7T2xEm+R4pTXEZ&#10;qhtX++zoTxU0vh8AGL8vPxkn6oYmaCGq5gHjgxdnFpUkMSmugEgOTH7bNwSZHPIDAkkffd8QQTSp&#10;yoe4xhqC0W/dlnXwvfN6Tjgk3oNFF5+VM695n5VcagQ/GTGtrM33VFjlFXYo/VfyMzWDSUzi7e2X&#10;DNCPidKVmNBoXrBuKhnRdn+qbLTOTodiHCc0yiEtTejh+Didn6UxmQHyaI+5EBlRWlNs4ndxrNa2&#10;SOR4bTSqWpegEKdaZ2iXOaVS1haq1dVF5NrnU2Ih9ycQ8mS2+SqK9+YYhEGrXniARQ9jBg2sNjDI&#10;ANGkazxjpR2x/VegF7BULvrDWFnbh6FUO/BG0V0D+xvnWWrf4OJNniWuAYXuE8nyQ/cPU0idig1q&#10;pRjeutpP+9rX94UwCNG7cBN9nmkEtn6gCxiqO5fXW5ZSuFdhuIFGtqc3EeYmB4g4HrI7EWp4qBh9&#10;9rk76kJqXzImTN8cTJ9qQEkmQvdL/IKjq1JxUAwTCpXoEiqN51MCseQQI3OlKtCNU1WLWR4eMdvX&#10;9mVnCIrAlsakObxlxPywM2rPkuV1eN7inNeU0JDh/PFJ1K+mQONGVve78RADpuBt8z2E+nExq5Is&#10;3sQp1Pi5HK1kmsVDE1hNiI4ELiijLW1oo3f7oqY/6Vgkygr3Xk+F+oEnQ2dfNr6EeHEdzm+ca6b4&#10;i3WqW33SAuGTrojii8a/GTRGq+uNPGmD6TaBROc/GNh9Bkn1hOqUWibSfdKfCD3zRNEaOpuk+B19&#10;OF7kFJ6X2eULpfzqHT+OCQntEdf8qP1xSYaTr0QB5anwN0/LgcP6Ah3IbfNRqIjf3bd03UujI5xF&#10;/LeYG+7dFyhUNzt/Vupb/yyX4PmzJRdNntzZRS+FgFnS74o81Zg9VdOnZFSbN4dk4B/oxAvtosPQ&#10;siJgcgxf6CLEqtRWPcSiVPP2WWxNh7UeMhPXMkpXvAlLRtqEEOg72H8Feaoq3onKMJSoQzf6aJLg&#10;jHPq2dQ4Y1knjSSIpQyYOjgf6PMEk46QhLDzTVFF+6wanMUpJGy99TuhUYPLwImyzyypDqX/inWq&#10;GWoyeo7v1sBFNQZupsMxD7PMSFB6jtukwP6C+q5oiARauWC1n9wQLtV2QZ+qC3xnFvyv0xDlE+hm&#10;8SYG5gvcEndU0zvBVJfJEAJeivpnWU1myzpbxelQzhmQfGVr4+D0Lbjwqmz6/5HfqDbAVgv6V0VI&#10;v/Ebts3tR9RMumehQa6o77FYss87v8FLav8mHfI+9Tkw7KAS4rsq2x/YI9EqHNgf10OUz8nF8NG7&#10;jlLUkDrbTC6wnlFBca1TDkdkqPmTyH7hgAZN4NuPU3NHh2pmGKuix0feN2GaQMTgWInP6uK9ppVh&#10;7lcnMWjyBV+BQVrSqutwL1Ignu160rgfbT0YYECpdOPUwO1f5PJLp8+EFF3rsi0FzTuJj5Qfcswb&#10;TKgs1UuaViVHusItejT1BjFbEWPbMhrpVQ0pa+pldrhJy/b6zZuDO9zBhEwsm8pA8n4iG9w4UXfy&#10;dgcskRJfpoWumPbRFUwCoKo01a7A9nGjr+iTK91ml5K4Gw2pfWjuClkRWWR2B1PbFKSpvtWdl6H5&#10;2fymQxaFw21CzNBv4oQoT2+XDP1XcADJQM8W8dP7Z5Oe5rg0Emy7SQ4T0Fd4okuTxaEJPdbZ+Q0V&#10;iaooGViVrWGft0f5b84NppzZ6qhrT99rH00cCIIMhkHrn+oi7FFfDBe5F7LSDJc9LvNYyQ+GC0PJ&#10;URuLITkpdE9TJTEpVLjYS8RA1yR4qMDAeHPEto6YO+0WpTPKYI83cfw0wsMaocVxPqQ78P4QsRoT&#10;wvPxQsLyWaR14BVjvmtpTEj+r5gQSns7JpTxql1KPER3HurUg0KO6wRn9pRyJcK2FEUgPSEIr2lp&#10;TIcUvkQ8zP9MlWeYsOkMa6sxeev0zHlUUuVYyunhkX46lC/0h9LpGMfw0d7RH7ohN4TFlNCeGkMg&#10;/Q3VI2hBBQp9X0iIcFoRIZUXtXrUHv3nl8na2C2aR5A5X++5aViwaCVjtrDMD97DjrHgAnKDWrEp&#10;yp0waZeRsp5mWF0cgQS2NM+ZT8sd/WGN+/5eJHdn8OSrc01eIl5ufG1XTejDXvaVfaEFthRNP3YV&#10;7XXsKnP+gRdRBPRPBsSLgmpKumItW248aQFrT33JxZK5nTJUyjscYSxV4J9apqYJKJvVTkB1O+s4&#10;An0MGDBRAV9IK7wC5CrljsKLOkzuoMS66yRWSFCj9uRFhGnf1HP9gX8qsz5pAd8vr4DjQZMxIWy3&#10;3s0DHsKbQfPlV7zD7fCTxJsYS/1sc3QVOdeOYft2JQs3LouLZ6+clerwncKTaSO8VqJGu6gkejaz&#10;b7Va6TuFr7SWq1XSXNHNKVGo0D5WmIjysv/lc2hb/a+aUcZOv9TrVhUVou2+leEcCKwfdEk1sQzU&#10;/hrX2CWX3k72wd1I7Y6cOEPreeqveJ+TgRHzUHXewk0ogXMEUp0lP+hYfQbBNSn5kLNqwKQnYBcA&#10;qysD4ursjf56yhTRm2SpMLnrdVLQqoDneJM4ZKchWpq4SOrg5+DcZiyCHEF0onuYeH/sOXj6OQa/&#10;iAlRMdq1E1qDqWB3zBaO/uLuZ5IV1A56vMl+dqGDWawLEPXwafDSDsh5tOgtnzoDWGONnVQgsIx+&#10;PBzGjUf5b44mlJT+rb8oD35U5D1GE76PycJnir486kRZXCJCDsF4h2qRTeVDHZOnU6unh8vmEcUY&#10;NwvWgX6xy2q4UGyfNxungANLQxRMVNxHRyX4Sj6Erb2wrlEm1Bt2fBaa7LIG/5/aPcZDPtsnRPwZ&#10;4208JMZbWO3Y7L9i91DgFaEfb2Id9boWbot1YIeTtvcEIh3ISCAA+UK/ggdi9wVMRGrnFEvZ77+E&#10;lbpbA1eA0mc0W1yYeQ3xg/OblmKFyk9IPfpfMFPp+x7lvzXadYOzXBoIHnXCIW1t7LHHNS2MLQwV&#10;zuZywkPxPMkzyadV6x6YeKznCJPwSfJMLIddXyS1wIEfwlSbLgQ28sBQYPop68PrTaygZfMV4Z1Q&#10;UZ7ABSvbaFRDmMYYjTYSds0y+rgexL0hQIfdQYxm7NpJsPv3phCtD8HKC5tveRPu0L3HFAk4ZR/t&#10;ZwvD4Oz0Jd+6db7ydPrK+q/E5FKvSTbAr3aMcQC5NgHtSKVRKyGRGpTGF+GHDInc0cqspfgvHv3A&#10;0FRTq3YDr0E26J0PqxpEtYpBSFcw1eEz2AqJ24rzLCtBrUi9+FCBgUMtrUjI7FVRKl4xB7DxIW3+&#10;fmKRdlehtKNOrRMiK8H6JOw8y46ulonTziEjNeHsqCWQnMyKwDGeubbXOFVyN9HUKCi8d04qPhdn&#10;UV9VScWC22Up4G8ralVzwHxT93wH8T3W2Q8zPrPkM4Sp7VfiHY/y3yBvzgLHSCcfOmNuXpVHnY7E&#10;UkfK2c7GC6bApY4Ur6FqJZfF4hCEZQY0XcNxToQy7JihHIIZr1Q/dKxUPvhxPTrmQcZgE9fg91RH&#10;zSdjhIwWTfVvn1Y/D4qyL9mydYFL2fOh5FBVV7EUoqXZxPCxmyeY0M0/mV2vi7JDXTDGoSk8LgOr&#10;uru42ys4ZXV2hHIIiGKRXGGH0jEuV23meMErf7qGefDdQCKj/w3qXvanQ0qmShCFUNsQOP+iGHTf&#10;E5w9o4scs8x0r8UuDwmvVcCsQ+m/DHN+lvhud9fjqKgJ8Q88DwvVwtl9w/gXAXyE+V2uT40Ab/1W&#10;O4mxm8b2F0Vj2zddWZSNk8he+ec77avRW5oB94oTUiz3jSs6aGHf0AQrS9+K/Bzhy619UzpYHEz8&#10;D9mN/Ir2lb+W3lrpl11ZG5ppEJ9CgZtmOgzFQWXcc5PdY+5gkrORyT/E3vZ7AbAJM72CtohbiFW+&#10;j5RbmLMq4w+O0qmj/wr6JI7uW3rV/L4LPLJwnDGjiuPNuiFOnaYxwaQM5N+tk1zH1DvhL0x43U9W&#10;5ra6eG25IKs9RHC49oawWThmrmCCPadjP+2/Nbtdqeot34PMMfVvFtfAcSWiuMUtbktrE1QUZZjd&#10;pInX78/MTmFqSv9Zzv4aoJc5fpZYp/2k1MCZP8PKb0vB5+yuYLpOrmvPSjtN57GSwYMSrnCLbeL8&#10;KNWldvThbrFBesr3oKIyzuc4NffrXNNIMBM7TwDVTlqjrcPu78FFnqlnciNFlOZunZiV6WCA4Dfv&#10;FB5YarcGmbDeza+l9KPE7Vt3GbLeqoUirY1MOCrI2YD59N8RVc4WY8hiuSxv6ZYkdacvEtRTbHwh&#10;TVANDw+YTz8l+kXyhLfuT8yG1BjwTSuUuMJcouUPf6wiXJncM4PTV/spx5sTxMRB21lBo3QWztPv&#10;TIINR2kgAdiRvnMF8r+/CXjki3h9GkR4C8kSsZ2HREylYMdDuezvdxONFMM0YA4JuWIWzZE2FMHd&#10;FEPYJkQ8OAWvQhNvYMITzOIJqm2fhcCSMmE0nV1gPeA1C5ZACCbE+RVqZTyZ4J+RHW4ZcmIesYC+&#10;1SpvcarG21ATpbfpj4CHQ4YL1dI0BV4YW0bDzt6aC9sMqy/jthhB1po6T980LaShO1Bg9qNGxYn2&#10;qC/BO0Zb5Fp+/RC4Q7lX5vJQ4TdNmWomVT/pEeHdvrcwDsVo9EwpTjnDvqr+K/Vk1Xo7JQ76bogk&#10;Cc6VZKKJ/uy/TCYAsq9eXAfRfyVAGva7IIOJNn5D8gDCMVfIzvXZqAnFr7SPiey+AUnoNgWIELd9&#10;lkApqtDAHEdme4gWkieRnKk39gcU6BTZetM6iIJbEoBjJyWjGmb/Jjg7xd2HNMQzajHPM9hHe4Cu&#10;NupOTOtTCG4QuR4ZpYKkj0XkMyZ0d/qXvAIMgq7H6nxLY9Y6RylUh4lLID2dqNihSVzCPLxZuMVO&#10;rM+SKdJxS6aBk6bIiXyh37GU+VloqNPt8tlntH1NrnDmxeU6l5wNpFYnzTXbQ3V8Dbct6UB3rQfH&#10;6lTTf/l4Eor3lj3WiYVQhXTSyTtMEjrSdHuJWypQ1BpvkIkpofYTxxySNB5iaG4wobA0nIvA7nCr&#10;uk9TH6ym7ydpDHXsUSo33C4MA9Y33ryEiUaQZvHzCGJBqExs8CGlfXbcIp+T9dfJvoSJqyujVgSE&#10;NqGPw5FQxID5ZIxkNuCHiodSZI80ZBloaUKC86r85jsedaQ4HDU2DIbC3BaOLES37ZMo0kBCWE+q&#10;N++wwsooh/j0WbLUqpggF14w8Xn7Gt3PML3exApRUeoBAxoVhYOEmadH+a9HEznaqWQZfcQhc8KM&#10;HBBGhnPDoTqEpViARffrFdDPiJbELr/kwvh71Sx0nNoHp1ChYbr7nylGxLycp/xZ79uwQnG62rYK&#10;GgHwH4radR+8tShGV0KRv3nE4X/+BIvBaJSa0Hq3SI1UddIAD+fbcgFRcdMX9nk9Z5hsR/Kvp3qM&#10;/mC795lzxjlTz5AxocXv36H0Xz6j81zjBt08o5Qb4EoYn32m7OGJqn4mIOEN5+O8JYaeKXvEjHWH&#10;rZZyelg8k6LUUM/uzjjpma6FJTr+a2PihFeSr5SJVWecpl5kwceEXIF4CXPKwKdZx3XgFCKMzz4N&#10;QvK11WJYSJA+bR7Rd7D/yv0k9orJEG9yDvs6cRA50qfcsE0bwqBIJwc9Disa1KH4zBga2qnDGmjk&#10;nqdH+a9Hs+Scm1x4FUbzMP/N4Qymn8RYiqLmIXgX3vccjrrl4eT9bOJmH/4LLhmBb1BGBd42vK/b&#10;U8JVYaOLOcVLRSlkQ3EBVcxAKcG9HpWstMpuV66Jg1kd0D5Lekj9k5/kHogfcaC+YSnJEPRhMy0o&#10;67C8KHI8Lfdh0yGR5qLIlk+TkOCQLMDVVODyCRoLxZJRBsPKuDsdcNUSrHg/NvcE3cJJjIsPq79D&#10;14AI5cLS8ynrfMF88FTRSDFfZbXbh2FNXo/Myr5achuJFMa7uP9DB79brbJOvDP4W3p8WZVx9ISN&#10;D2OJbJ4RWLR7DzG9V9kEmJ3zIifKarb14CdITz41NOLJ697STYftjUnJLvXp7kTUfyVJ6bppH11O&#10;zKZosvH2JBCRF7dvYNVvLjXNcnxeIvm3HNgx44efFp8vobz88MM5LAtZ2RZiuQQBs7rzDiy92e25&#10;4tL6LVqizgLuKKRrjjFt1tUixNyjCI2DQLSeXoIlsOGaSY5Ir5kkV4i0otg96he37EZuTcd4C0rG&#10;s63shhPYjRnJzTZfgirzJQ/z3yACxBYZz8GQ6aUzY3AedqIcBBT+dFdS0GG28VA4IF6FmDaNiqge&#10;XHG5PsWzh8S/sVL01h++cpKADDbQ92VR3OVaPt2RkayJLfu6LiWFOodENWFd8WYPkPOhbvJR5T30&#10;lY1bDYKwUdKSa12RiTKj7FxGa/4L2t4+rYBtfJrDs5Wr8fbQP3QsyOzCPW852Xev/0oCwLHkjE4y&#10;BVjUBhkKzfx3Tg2Sc1uz+pkmSmB/n1KNjXXDxLpyNIZKt7Tll935Oh4BZlHicf5b3ye5KgWydO6w&#10;DL59H33cq1DDKHtf/N0j5jiursBUwlH2t7FMhmNi7CYnI+885d/yGP+siQlZEyznjlqQyTSzT0oT&#10;ITaZ8Cd0qDSPQQ6DTvfHpGQlMWFIvoNMlYrZM54xZdMvjJJY3uh1kJD/3PQFEuEJAdXEKK04c7Qz&#10;tkkGc9gLlqXiuwZ5eTy6jzV5pRR8bUCcEBj4B176AfKc9bwwa27kcqGbYufdzQ9k/BFJBrQpmbTb&#10;YfVfScd4MIXCmDWnq2sGYBv11Z+Gd3X3MY/R9v02iQQv/F68C/EaX4KyoXMhA0X1esocb3Mycp/h&#10;GRnnftC2T1etlkSenK9apMYOL6f2A45GY46BI132tqWYwBidzY6LYeRQNrLBowxW421lkp4pcp+p&#10;UrzSikHdJ1dMtLjM9Dm+LgFVZ9iHHfMYr9Jrz4qrMnZ+tI+HLRfm1F39B/7Y90fevG3+HzA9z75i&#10;oT3yvJEMXGLjOo0aIa6z3P8AeSV0X9M3T+B6TLDFuoq8nUAI8w3kdriBvJ2DlevAdrqhsnEdIHsf&#10;+yr7L58GzL308imDTyH/RrgoWaURyATYsI33CypIfkfxoHe4w+q/DHl9l3S+HjlBS1w+LY1ghzws&#10;suRZL7GtA2y+ceB362NyqsKdNclgRQlKSxirD65zXrMuvzS+8Cn2oAUbuWwG0nNnMuvbygn+X/dZ&#10;+a7bPi+Qtb5umTCx0WQgud+4byU4UV9l/+V9XmQijTS3JCc+PQUu7l9dUNEIcDkZ5F8qe/8F5CkT&#10;KfbG0Nw+jd8pyYAqLeVZNsiL2CPiQQOpF5AXLsRtQVuudxNcuE5/PyTqFCZKH3uns4HDlG4k2G1x&#10;HXS24QkaG0mga4tgoUyiWKWcItNQZsg9thdFVI14e+SMT7Oo+jQJduPTdapoQeKeSQSkSZ58sc/0&#10;3FD5yFgU25yNYOenlT6cKPkHAgylbHmMFpFnEqeIfOfXayYcA+EkZCXWNQ/SqHTKZBRV5klBWyls&#10;XGBtyOrM+oJ7UjlUKR+qw9zYIyakQxbL3dhzze0x+Hu1ZmUpx5r/Vc/jfmw4RqQ15GNStjb5TCTY&#10;JdJEk4kpvFkzQQ/r5sjIXQCvdjNaOEXBHds8d1nH8EO9gaxe67nPhB13vg1PV7HWIEDUtF1l4ZzR&#10;xj0fq1+j9abOL/uv5J7KRLXmePo0jZ7gHgH5MDFM9owYKhULd8UL2v4J2xizJoPDZixeivf7PKIy&#10;sShuttw3Urlb3gwqKHbSxxKyxUuX2ulr6vjtv4xt+LblM/bGVtNCmtGI+Y+Jyb24aUPq4Wk7Cvdw&#10;XpL00Aw2rZrcJZlU8VHykUIYfNbyGU8ysMfDV+2F8XfPK8N3YCOOhAGFOxorUrg3vdnIYF1s1R/j&#10;vzFMVhbem8fKzpAxjXxqB9I2yMgka5gnlFPaaon0ejfRHezeR08jwacvSpvtNcP4ewkPD5d5k2rw&#10;IqoJoSzoRC7swo4On9lVjw65uOW7MwzKwaTOHVZvsxf8AomvhLygJqRw7/7E1pEF4I0kQrX5FokB&#10;sOh4G47HNO75BWwdLpjvkoC+L4ruMQ5rqJ9wb9OAyPjXt2or5qGchWspTIP2f03bLGlLkeHTrDlR&#10;QltPMswbGdAgwvUqbArv+zx1au6/kl+oc45ZEVdtZ4OcErMonW5pB43T1bCfKvpo+GZvGq/QauG8&#10;Zp9rw0QiFCLZ4Spi9bjzTOkRmDjCGY+BuU2FkkP3eSQ2tZXqwhNRQjNEwEHJqtq78w9/ds2tasS3&#10;xmFYcUThYndU4oM/u+8OvcSS8+g8pifwAdlrN450msOzwVvkJnhPPc5/c7zuOqhcKMKNDx58xKni&#10;dCkt8E39tbV++5NSowrn0A5xiwUpuiFfmU4qDGK0iTtR/D5TgnN5DyTbQLTampvH+a9X1qCgMo19&#10;X6TLeWXr1JGD0SSg6LovnNB3J6aGTfjmmzgBl6b50lP0YSCPMzEhI0rS56yaLzrRNmohdOB2e+CU&#10;myYHMT2o5bxmQhomRLL+yYjvn4YyiTHFdrFbcSvQnBi8wwE4/JgUMOntB+R9d8itrew9tNOfIgj4&#10;s+BfOQmS9stW8Xf9N3ef+BBGSI5HwFczI4/z3xoPDkJTJc+Fo2mO5HFHzOEXEu0HamAjod8WaliV&#10;I7HjJvNNX4M/y24ab6sY+A3nJ5qqziHxLgHdzTFGYQwJO/mYOMrmSvxFEDjVdjQ9UlN9NvoqvfbE&#10;EdFU5El+lJB1LGc5Uft48J6GL8sjwGqa9LgOzVB0zHMn8PilPCycUpWumomx8NHQs3NN5a0aJj3C&#10;KFi7oUZVPWT0EzKDL7sGwjP1X8+RUvFsJabx/yUWFjTvcf7r8W1WHNQr6sJ2V7OxXKoC1O1cquFn&#10;qs8cpSeiGvZVi3nExHkPKM5LvwKfpk6o8yIcDU5zFB2SutgnJjUuzyq8PtvuPTjCGTIUkwlJhECo&#10;FmpphbA2bIbkRUgZmvd0yKi1GTdHCMHyHTfosPbdIbsoe/Kzm6rES0x5nP96N1FiLf0YP6uRPK5D&#10;y7fUysg5rFLFNs2YZgxW5UiBoAlP32zCNe4kymMoyHPssDwDw/yXtKVI7+Itb9TnE8vCfHu9kjTI&#10;bN8w0aEZyt8qUkk6VZfPnpCA98s3MsvfhFrS9uwP2phYEiDEstz9jlrIMS0Ni4TT1M6KVxADKQ0L&#10;S5M+9R0yeTfmNHTlfdMURckxqMCxZrjMVrHHYyaWaiNlzZmDNidG+lVmBlH1jMC1LtPx23cTpg3M&#10;5IwY9+nO+7ibjCdPNFNPUCVn7a6/67/eR5FofZ8er6Yxj+uz81vsdxoZ6oSeWJxLXREFn90imRSN&#10;YjImHj9j4gNk1UbluzAicAMXNmSWz6e9HNwL3S1L8o90+3wbjal4cofVf8WaEYSYFH6Xywa6rqZe&#10;knwvPw3tRzrFnJj6a/uxvOCunuuw+i9DppognQaUxFMU3zgzuMaLUp/GwN5QQoSj0qFUK332inm/&#10;DRPjObsj0TULE+m7tFMQ2O0yGa8M6QsuAn0SakipIW9Sj4jLW+C6jMjkas5XCAGb3ptN/vgHXWpb&#10;Gd2J5fwYEhbgSJRtpvv4mfo4Ku9C61pO4HHP8Ok7G4e3uG5kmzoy0nvGWdiaEMh8cso7bxPqt+7Q&#10;YfVfuXPkN7uq4E86JMAB2wlRor2VXmo/wNr2WO3MAjt4cj9lGRwhI7lpFeJ3qcDua14SW3E3kT+9&#10;T4yecIaM1/hNQiD9wV1jLDcXtlJfFEwhE2wEWdnnK9MgMmkXK4+Z5nj7Shpx5zyzTq7wN/p8ePjr&#10;2NN2zw6942boJqTCGDgx9+347b9yn9FGq+3B3KkJGUebGeXfaGtdnYMz8naeHRz6n7z021lQHKL2&#10;SCVJnq/H+a/nqCzX1GZJCVHr4K4zn1eG/8BKLl1+Mkdzrgy91wYYAQO1tmq7qdsukqcQE1QXqoDZ&#10;YfVfOV/uulPkc/AGMd3wNxRkumgobhqP4XHboZZGaREwUkvNAzusDUcYbXAhf1T2y4ajfTwZD3Pn&#10;NIttfIfmnZDt7akLaU0hww9P16wHOdTCSYJW/5DEi9jZPU4JBv1VDKdoYH4aBmfF+kSneCjhfgG5&#10;yPjybMKD8RnkrE19EzJmjHWFeQSWxypi8tvG2CXk9fAd1gxt2dRC991uxaBKTVaO14xweINtHP+2&#10;w2iUyUVg2qm5KDVh9T4fhIOKGoxtfMt1vjtN9V+msHlx25G942qpQ43Lu+uEtBVmYgWZib+QeGpl&#10;U+g8CZZVpD1RItlhyJKHL/gFbnx3UcVhZhqZ2MZmLtrGndvTgJkJ9GkKk6g9Q97OP+5/TIKkDlxz&#10;6Hadp+7j1/MnFXZQxE/6C14qPNUJRWxxE9azQolqG3jQmHotHEE2eRT1Sx80syMdYbLiBUjI4HcT&#10;XHhH3FIUyMi1DTIot2U5bqrxajus/svcn9SV2g/K4qJJ8FwUW50d4gT58ZioeWYKKBWCYrQjj9x2&#10;h8CRA0W8xf9/4v5ovRMKlOBz4u8eV0aGinSL4IT8OyitVoZ7rSwI0lHgPo1pLBWEUp7IhT+u7AyZ&#10;uLGdkirV72FHGt1VSwo+jYzq7Ap/o6ITOW9P7I4Hq29WKUCHRWGhF6s7PEbJKO5fj+8gL9eYsCgU&#10;kE6iMAKspViUamB6bBAnAnG5XDNzwMS5xzaWoPOhgKzbSNtGLsWyPGYa28RgQfb1zseXa54VvMdP&#10;IwS9GWhvWG59YpCBvZ7z8QOyaTzPK1USvndLMGlhn5jyOP/1eC6ptM9KDYLwxnTOeaRgShvJo8rt&#10;kjLakTaqypNRKh883I91tIiMl2967shjZWfIx3eXT3OBVTLKSSg/PL6FTEjMi6JTTOgBy6dxsqQW&#10;MRnC8pigVuov81BfQob6TYPUAqMUNELhPlpEws4QJmTEd1blKlyGlpU73PHbfyV1UPWu/MHkNTKu&#10;NsjEFi0QnyyUSN7sVkCjgTcW+1/kqjiyQB5ivjsXhcVeIu35GCenOwKwZg79C20R6en8NI4Dx7LT&#10;Nmn41cju9Hg2pVjefuzzfgqJUaAPJJ6X+Xqc/+a+qNtRMWrdsGx+6HHH3VwFC/F9Naxe9WD0Jl+A&#10;hiyXdOyP0aIttdhW7ly6pyNYqPwPsb6naqTb54rMnorV2oEIsazriIJH9VX2X4kpQnrl/JRI3wQL&#10;+a1qNx0TOzzWFQyWtfX4p91EZSJxxh9lr37gweLujtWNOdrX8n03cVKXjl5YqROydBQgsRky7h4B&#10;tXkqmDCF4OCPlR1xuvTHOamb9CJXfULg9DeqUfcsYdqq8jgfI8ut3XVY/Zfpfl4Sxuky3dealexc&#10;i5Jp0de8dK35djaPkFct4nTsFzXh9HgR9YjYnNgdtpdONsza7841Y8pMbD/ZFbRVwqG42R1kpLyT&#10;WsVF0d8bQ6D34fTjHR5jiBS/qMeXkHEhln/kuWbSS+ann2RAuHTKS7Ln3lDYqpsceKS8LeUMQxXZ&#10;/GxDapn05Qb1Se401X8lba86LpliiiU17ryyUKhtM1cQ1L6sAk8DKHvBI8H1lPK60bxDJqfNmeRE&#10;HPAFdLHBDS8uECISg2fmxXlGoqiBweAFhKn3RghEvctQwhutwpkVJWRpqXd6vI22++vFmgnwOecW&#10;dwTCqa8Zx1+lAtEQSpV9DfJSp697GcKauaPtFhRDj9x0KtJfiq1Ti67K3gaZk2QWRxMb2SY8voKs&#10;buZuf6eodlb7mZOQ5IVESXRKp+wBA+XegbLANnlHr+oz1LaEOP/YKULVmec4ISsxyY+hoDCm5+M1&#10;JQA32Qs9kp1VBWlCZv7dvCN154/iYZT7y+u6YJs2xeQH5dsw36ziucM2kTr1hB1rxp+ry6Xbp2mn&#10;7zWrqXeXVUR6SC1JlJAtQGjsfp9Jm0MlTsh/cclbh0xel4vQ8T0Aua+ZHDTlD8S8yWkLMrhbM2Tl&#10;KldWwN22Y9a1kcRPXW9Fq7pDmhg5EAkZ7KV/7RIyebh2XMtxGpGyCVlZI7kZbIUSDNfNoOVm8SFV&#10;rITK8oBsfSw4tnK5IIrAFHEl9deMs+hx/jvHk+Lh8UDx2fU4//V40jKcHUFoPYM6zMrjTnKEPDbh&#10;LqHg4doJi6OYKfF8Ef9AY3zafPW5GbsPnbzRtbG8ybTwu1iawY/nHsCvnGFMxX4aLfMxE/cOMjPd&#10;whDY7Kvsv4wpPIbmikxjs83JOQQlOTE8ofKVtt0na9CBHrKcJUevIStt24Yot4DpBqr100Tzy1oE&#10;Pb8jXbPW/AuWmhnznEQi3m8gk2zkjaSdkDISG2TEWrFrKsu2U/4HMT3nm+AdllJzvWb8ae57xT/I&#10;LuunfDD7JEBMgWzMVmtGjnD0g8LIoVBm5D1kJL4tK+xTdXhc10wtWiXCUASprnzLYzgOjw35v2To&#10;3EMmS4aMBMsR3ejSsE0iDJ9OClNsa9POSIxUNvE4VVBn3nX34C8n2ibqpczCfBc2s/md1BpuJkMR&#10;p28ogX/zds4bgsj6xEvI8tz5Xd0M1vYZ0iYTxRN7Jv9IL7e/jNCf+OvtPhODpJWK0clGdiYVQaKE&#10;jAKVJf6mMModiXbnvGdSxd2audWZRKTAtuzc0DXq0+hAwvDYSJnQG7Yxl8rLJx/Jh7yi4z43q6Xe&#10;LciEYSBBQ/an5+PVy1dv360ZjWumRVRkavm0WKohP+Ja6lNVj2WGvDhVKjPxPk/Px4SsaiRv5NPF&#10;Qa7/jKLX48s1w0lmLO/hHqHmrK7lULPBjZNwqFzWgwfEm3EHmZ4ycAOj8xHLUyTPrIIa3j3UB7jK&#10;t5yPLyHDmSrQXbMubKvT5gwy2iU0HyvFwSfjpceIXOJ5qp62rXIQLfoP2FY3Nkv3+fhuzXA/tD1j&#10;+3Fg+Q+4Pf34QduwEpqc5eNyTD4gWx8LbQQhhO7rj/7NFfB79vA+Xs7WGm/THige57/+vtp22cuA&#10;M63sIY/zX48nf8vK78zgWb5/5EeoMm74RxxfQZ4mTMV2ixwqKa6oBUqiR1NirnLAHpg7Q5Ypaqw/&#10;cxdImSib7ZnYRmRquo6Uw3XPjkht0g0AwdxhAN0yR6HFLeOn+rHiA6gUHfspzPhe2iHgSxXDV72V&#10;lsPiJifSMWqKhwolrdIoxPrCjYtzBZESM0Yv32rpiYNKAw+NBVEOl15Uqd+k41gbkkgM2/Zqd7Ep&#10;iglhdG2dbGCrMnMCLCy9r1YN53wc4U8Kg9+qFKp4drBVzZO7OxwvE1uWYB/ZxL/RcR2eeOnhIjGB&#10;DfSH1QCioRH1Nztu4gJg95q+iufStwSSPvxutbA1y5iZeezDqUrmiWQ4XN9bTkFNuTbobm/ZHR+R&#10;Z+oyXh+5IpKkdqUOeVsiVWlB4QO6AguVuFqa4zD4/UKrRGXJNDYrwh2+qbFyt1lPfZtXTEmHbJDk&#10;GDtPwP2DoVAsY8i4NjEI3KeI1CDlwt+SM2wC7dSLwssVvgfvsKpCffUV7mBQ0igL/xDkVm/DVO4P&#10;EjY6VoQX9eTO1CXNGEw5omtieFr/MMmPXLzzmncJhlpunxSZNz/md+lu5soIWjMk/d2j3JFjqDRZ&#10;WXHtsCLW+ahZ/FMgIpKrImGm4F4RMP0cYITp+TqkXb56bEl9B1leOizKoODKea7twisxVZnDY8i7&#10;MoIq7fgSsj5X6ATZTbBxJmF59VjoXjmnHss3lfP240vIMtxKfxoLXI/lUNDrsT9dKGGm8tP8T5DV&#10;gKW0UeIdnfOSKI0PrNb8fEwEvqLRQs+9t4huFMQBa9aPT6N+qw3+JzIgq4gbXf34HYURqXOHpJMe&#10;yX2SZOrvny5sj0s+/mfIdZcEkB8bibeu8q9QixOdE3J7TKzzXpEkYIbz2nLhmTOvDsyTkzwmRv6q&#10;qrByM95hu0XXdTr7qUJOovblp3kYGlStWfUIk89C6GfufOSe6lTpgMahxgYNSv2YYlFlEEzI5KjW&#10;xF7WmxBIwbPqT8st2FiFTEbHtaY7aEImg7WcDDKBX+wzQrQK3A5iVnmj1ngIT+xCmvw8tJ6cNx6F&#10;F1o0Am7JayGrszuWiRbwcZMQ5NjjHQQA0Ap96JhXeDPvuCdtGdUVKTbyYa4wlV9KFIjHGDNbkpGS&#10;aIp7luvuAdlyOi1YUoYqbxUdOm9g4S2P81+PJ55oHUVJIeGmW8YfKVjmhk/tNKaKUJpbkRTW7WjR&#10;3g1ngxfOoX7BndkMWi373adDU0W0VtcksPuhpmlkWWPTgHzg9LxmjuJUUU0Jc80kGxslYi07HcGc&#10;pu5sKryETJeZSh58WNu0AOTTJtHn2SGPvWpHpxPgDrL8ZpVbiILT4xf47pfUqMNjXTrmzXjLL7hp&#10;zzb3iRXNm2eWorvaDMmw0p2LhV6uWU5zzxprtxuiXIOEqKzHEgyNhRKRd4dnSvbEyu8tFZX1lFKD&#10;kRc+8VoUxbu+FoxPPwRWE9L1+G7Ny11Sx0+zkDqw9ek5sVVvqceXkInJ2MI++M6o/p8VR0/FpCX0&#10;1uM7yNocm+DTCqlF0Rd9llaUwj4fY4WWP77U/TvIauU4dVt53hoJcZoni3tCVnC0jvtbyGge0257&#10;QpaibcYsZavTNnHSxQ7x48s1yxioY/OgbQIjNN1Ltv6sKxZXqzNZpvIlZIlWs8fneSbXh/imIfvA&#10;1j4TtZ46z2fa3qQqb+Ft9keJ7tlr4HH+m1KYSwUrKDo1QtbncUeJhGNIWxQKhMi512uQdVFB3MEv&#10;tsdajRcuMhuPL3G6ble9W0ijw9dEeZFoPR5GekHW1h55pNdu3zyUWxIBDfDRaWQfj5ZRArkU+J9w&#10;Sp8wes8Zpw/2TsoH4TA/tto/VwZtVkz0JZ0qIl/qYEnL+Wlw6pSYKcbrsbx184RwTl/o5sOx4WNf&#10;3rX5aTazju5T/aCAYGlGYM/eHR2R0ge8RGd1KpiQCSsXk33qVLQixG/ot62RXUJGHy/qx+3Z/Qu4&#10;kysXTjZmryJUNrk5yrgi6F7GLxez40rlw43D0r2yFGMaNSo1fnG3yNXrfUB+ZH/5q+USmuOqmMAU&#10;dcl7sIB+IuYjam/RV8s1KVhI+S4x1bIQOk/qv+LM4keh+sKvPkIJ6JO1nkqH9eaTycHp87us9t5I&#10;UGtU7y2tgrJXdH1Y6az+8CNXA6xiNSXYd1kg9CZXU7rBjmcCicFS7EtExE9x7ba9pQK52I5SrOLp&#10;1d5i3c7kEs5QZBUUWBw3FfaCzrv3mzscfEuFrgcBWUdOfNpbrMZyjKuKrXsdSSKskKhSvTtJqU+x&#10;WTN5CUrfvHXnn1+t1UIn1unmh+dTYiW588oheeGz4UYmelvF7h3WQ8jMx+uACyJ1pou3SMaEsM2J&#10;5NmSpaAodcoJgqtcqVotcQ/LE3IXky7uSArk2Miezabqw7RQr+OFj6wHPDlAdLH0pPAw3TNHWiTR&#10;UtavEv9oejHLKbvshGTObW0Q6sELkiKiYD5ER7VsS1KrRa5Y7j5zvdspkD/tXuz+Q9TSVj2ZUupB&#10;sDD7f+DJ1vIPTznxdYCweyIcerW3GPSVqC0ne989XFa+XFJNV5U9sE4KOi+wnIiID96BpSujLQ8K&#10;+LYkSwRMpWzhRVHN6wJWLQLsoyLdQZ1nbtmFkuN8gLj4QDlS64dJJDWt0vCS7Jn2lMs2zLHlYYkN&#10;ulqt2rxaM5mvmqSIOLuX8dJLcz5VWnmcAoxfdU65Xy1KZB4gZUd1wxLnr3s7AxZHb4sTkZxVzQbl&#10;VX4RMsFdTUVAzph4IrrRJyQj5iN2W6tV4mTyMBksLyhZ2Z61e0j57symXIGrDHNSRFp7isrfSoA1&#10;WITGC7cuFS6lD+muxh6No3KugnHSlXvYgFC/0sgHx36ZMy6Nz+ycqUMZK5JJuyj/uaySnnLD1WyV&#10;DULPu7TrryhZd2M5o4xOqapNXfaWxQAr1wOj7C5sXetrwUcgHdF8pORut/1FBrAL5ukuqHkH+XuY&#10;/4aKiTCuLrzKwyqW5GEn3UVc3tKcyCL7uS4KtbOSwIjAkw/TnoJpSwuuMZymfQfUf+VckebWxciH&#10;2G4n1FWOxiWifuuKqCs9bZf+geX+4pwQwfhthRen1ZYWzX3AFWEDE1vHyzYpzljQ1YNyjOxcJ9U/&#10;Plzk3+Ev/b6FFBo44PqH9MZ9+BGXursmwjZkqyO2Wgm2JEzGf4HPtNth0V2FGRHHUYPkOdPlCawu&#10;WMzwLunm5BM2sLpqMcORlFmQq9A8LnA6lYLp8EubxHeeaOmAOi65ys4dkftLHtZfjg3A+nFLI26E&#10;wLDoy6fRRLJcJJ5uAFnpW/HfZObIEs7WeZZHsAjM5G5UkYCcdnAQ/+5LRTkG7LeDhTBT98MPQlD4&#10;BdhRcht4Hdd19A8jF1ImkpZCen3HBWSUGg2hDOTJmPKDvo+r5QingFGLAVxxKxpFdlkRoI5c/OpP&#10;CUuGoJZbNBMZr8BC7XV1hFqJd4OO9GHngQNWiZgrWKp75mpryldgMeTtEVGpnzoFLHKA0kHngyKb&#10;KHPtYNXuNEQxmwHnfbG34pj1qqKODSzuISMZ99fWKgc0uXnKN5LyQcqjgzKd/bGgUHTHvcvLNhxR&#10;kl2d0EaICHyXVn9CitxBM1gAbAdDX8thA/xV/83JcPceLRHGcJDKmfo6nNoaqW0xHNF0ddsNLMDN&#10;+dhiak8aR2NRdeEHhTswixX/kJirUXXVAucw59fPS18U96rjHYlZMsd/floUiRjZcFVURAOMDQcd&#10;ViBOV4mktUF4dFxdt1Crbk3Ont/yOeIba4uCe/pck4pAus/NolCE0v2qC0/R1bZZbjhg+K/IDGA4&#10;0nmQ9UIHx0WtL6FKdEUanj4/SWCrK2qSlukqwI8qxey4qDPYcdHgoCosBPxpHVv0Yw5Fmp4/YG57&#10;SgJkUqTa7YZlcMVwMCPEKAZYMnHywoH/93+5wUTBMlMFiYvfvLEjRXQySZAeYXAQH7O+vv7LHybP&#10;L4U0ceffXZEmoFCrBf+bCSVfCNiJKaOkvZBhbfdwEu97y24bjcia7qyGRJ2i8npv8Z9nfcTyaiFZ&#10;fdi9t0U08ykblJh6S1LcHIhADJJ6UjK2GTsWT1HsulWOJM2sGA45vXd90Ppm9l+xtdwtadWNhH0q&#10;elc6Jl6VHi8uokEP7w8xmrxScPJCfqHHpNHGxRb0v22fRUmzPkjS4ZZoQDe/tLvISATT9yT8m7Xl&#10;bJFOW20GB9iUhDdry1LBPQw+B+IxgjJ55uq06n7W3ND5pimF2ypNRoeH4NOzfQlzYCVny5obC1Az&#10;NX+WkxpkUhNitGf77v5vFC6ri4haPCYrDemCW6OPYX1C60NO+wsGvLxJyzqljC+ybJkQ17Js3TdQ&#10;9jLPUBwxHbV3+zlxiwmvrJQFJv/B55Oq/s1NC5/w0SaVRLXmoeH0E9nFIV050+QnW5mPD6wu0nAb&#10;jWqTOpT8iMH6l9EdUpx9UVZuDTjBAGzroWloflDV8f0CkYWy0X/UHffn9ehgJX2hIuVNZ8sM+3ra&#10;aGUzJQSPOq5nnlQZH70Zx3LeVGDXRfKyP5hhstdO6znCnNQkTXBzpc6DgZml/n4LwaCOAGecVHVq&#10;/EATJ5gIB3Neag7wUbbP6r6W/CwMHR6zwMTlZc2D3VDV7mmdxnFQCVcuW0lCHJINm+94lP96tOOI&#10;VHIQ3ttHn9ajsnJTRs3KbAkL5pfXw1nuUh5jJsOhMp2VoX5azwkmSr1ZvqzSbpuhHdlRootxN5jL&#10;Q+KDb2CyNbnjanwQnr9aJ5uaSOC4q7Bn2Te4qp0T1/xjeYf+DOz8tm9HrEw49I3FdvwwCaxeGiC1&#10;h3P6hGjelF/pgqESSlyL0YypZSe4f3CrvVof/st+2hDsK+u/gko5eSXT4RTdXbAgjjgf5u66TkSG&#10;JTNmGkZbYrVD6b8Cprqv5QbPN7373x9yaq36vYOJJDCPwScgbr8Q1foQhr510l7e5ALyF5J5/azw&#10;3MhEGkAigeSLrZ5xeRN2mP0iriQzjM5KBpEl/reuc4GJU3sLFyvC//85O7vdyK7kSr9KQZcD2CKT&#10;P0kKlm8M2HMxGBgwMPBclkulloCSSqgqd/e8/Xxx8pzMtZJsn4/GDKAuk8E4+2/t2BErIrY7kDNy&#10;u90zvYKNcWPjnKrXYk5xjjcU3X5r+++67pfVuxzsuPda0yqDr/aMFAynQJw34PmHZwA6b6T4IQ3V&#10;TneDm8OLJC7J61ajl2l6ebWCFNv+ZHaJjfgzkZLc8gV6cSYuV8l5nJfTRARmfeq6cV5OMKd7KkDE&#10;meDxtJlEYx2ePBZnnfia1nOIGxtvrh5nQMpkdbbxgb9uzfKYAmtX5bbwD2+3L9ws/s6rOnvHgb/b&#10;rUjvUgr/rTLbb23/Pe01LhvmYLFDSM2cJ+jpDt1+67X9Oe+DdX9SZneyB2IO48a+gTjQnvS4d+Hu&#10;reFJtW7cOdsFOcW4Tif1vDQLRJ2MKco3XTliY68ABn/D6nltnLmzDyxNjTOgg9colZ9yEuKQYmat&#10;HhM1zpSE83QVL7jgJ1666xhG/PBsRzmdIfnCUMUE2p53L02lRN5Bw2339Gz2v1aMC8zmqF2N86KT&#10;iV25UOfFvnwteZzkFqw7trX0v17qfPGCYzOuETfCFrwLlz+76cSLtblC6Nm4lpJ0c3sZJ9fhVZJ+&#10;/Fkc5UNNioOUPzw/15XOlBz/Re3b/OF4W2qcsfumDtqZo92z2f96cWddJLfpi7Pyyg8vt8Dlh2qc&#10;3DUbIvNMuYqwBOjev/CYBQ7hp5vKlCfU65H1v07jjDfHS89vPGVeOn4DaaE2vSWIOFGO1Wx66diN&#10;5yCM9iEUxR4KPwl4cXlH98j6X6dxXmqUzgtoOnLFn5343GoCEX+YFLD4ISPb7qxJ5yO6/9rcbvfL&#10;SRsOzLU3HpYcRu52z22/tf13/W3Weg2Avfrbr40HT+MGYzj0IHnlJ8Pv2jpJ8qSGAFqHgrD5VkoD&#10;Hxk/9jf/eNy22x1MWQ3p7VjwRt5S7ziVwymuj5roxTkgSkx+m5QeXv/rNEEUDd/4OMN8ueKg4Bvf&#10;smVQO4TJUhuu5iM34MknrM4j0f/tvTEkwPYEYtJvIST8v9eE6otnl368+OVe3TOvDZX7aouRDz+w&#10;PTDhaqZZ+jV3HNzZpvf8QS/G2TsPOuba45ZdQDR/e3Nuv7X997QM7OTt3Y4pfqHFbL/12njCt0az&#10;rLVf/bZhwmWHocg9mAsXXqxJin8DpgWEwBq5qik8z/nV2IO6jtmROgPwMDlWTsmLOXxtnGH2ko05&#10;5IuAkMBuSGpXnrN4gy+8I4/d8RSkhu3E7kNn/pCn6JU9d7EhLzEuNc64+rjf11fDtp5hW0GSm0Z5&#10;8UHxHqYIwCV82rPZ/1qP/8Vagem+9uzYdBL13DyE3EiTjJ068cZsXgq+/A3nEFDZ7qiXwSLeXNtf&#10;xU1+shK37+Fpufl/BiL8av4d0La+XNgvV3WI/m6Yd6dnzaQOtMr4VjKULy/4nsv+1wasW28GnoAY&#10;pn1PLMGPK5fuNswwu4COabnCtKsdNFbjOkP4U9gVtWCL1XjSyc48uWfPOvn9TfJtr+RxfG1v3RcP&#10;YU7r9mdfvljDgiSVZaqA2XHGScHeuKa1XIxE8Okq/hmuAp7X65ZWcxsPfsp5zO0Vh4EnH5N9ehrz&#10;Ouggf75Hp5bdsipK5+VNT/L8VZ/ai6WH82a2d3zOBaXxOr/lWr4YgRg+422NP8oDCqQ7jRF4ahfM&#10;5WtuJzp4Ct69GON2m51OyHzlevCm1B4Zn6f1335r++/620ssdtRTPm+6AfUvv3YEczRLUZAYDUwY&#10;uDDLn4NN3kGrS8AFNu3ahuDFWF5TyMW2Oi0JhF2ZhpewH9xGzLuc2stl/cxOOpExlcKL2UDbeWL9&#10;+Uc5Uqs9SUmeKwOAt9waSJlMiDf4wydN8oQTeI7WB/WGIRcTiguKfZcfc7H34HlRa2ddvZ7EXnC8&#10;KKu5NsTCnWhSmOWTmnT2Lmx/shWtCH0x1vF9UXQrPzjsYgCGb+4fnq1x4Hk4aafN2Fr6X9utcKYD&#10;UXT9cOpTuE3gQto52Zk8m6jzUTrn2br9kBDsG3Ri4a0PGhIijk3OgAZC9shyEKaNwJVOaNNr6giu&#10;gbVBoNqYvASHZzPnC+fo2o/xPE4i0OtQMFyva94S0F2fBhRFnn6Lem5hBK6ZVZyhF4xS/uxpnFSe&#10;v6J1EAWf7JX5WsI9E0a0OnESbjRWLty1C/o2TsxRQlGnPwtmnUyk8w+x6HAwLjrB2lOQTM0tt9aW&#10;7gOqTZmlwLXpQrEeGzKVViw568QlsY0T1tcbXqdDLFjfZFTTY/lK54W5jGeeF3D9cP5P6yTgCz+d&#10;MjdO9tBqmVFkEuOv/iwzu/qup4xkWzPs8q0ZOuS3ldbhdF643zCa8JKUTuB2tUBxy1ylGFBRbcMr&#10;gu5v6dQSJHU2ExZL6ZwXz+mWxPpc2f3n9Rw+/Wlu8TC9JRF0uWbWP4vrvZuOwq7HS71szXkSXFkz&#10;vApWm25S504PSzW30F/B9NOfZROdog3bUCA5b4yDKaPRtwfML4jbqyRg/Dr2bVh/QloUbNzbqYNN&#10;Js3pTG+/tf13/W1cH+uNSA26tdMAo9p+6zUsn8D8inG021g5Befx8Jrapmm+vkwp0rjYLKfxkEDw&#10;htgbHDw8F6skZ7nOBMXoJ798IGXoBm0T0nCKmlnrD2G1vP6q2Ma7zsqQ/0/zPv7Cs59g+63tv+ff&#10;hlyxaphA3NWMvzqHPORWRFqwqXAFW2PzpVPPZ82p2yZ4QuNrpgUBf3w2q7bW0v86fecUoV8NT0gE&#10;084+8JOV3CJWcBrXRhlnnezS9eLCxlijc2rv87wZi3lZGvz3J9b2+c+ykVag445dk/jOPxyG9Tqr&#10;eE3Os9oj63+t47zkvAHeV6+kzLRjr/Tbnp27eRtxnA9F396HHN1zVbYjOTq1P8mo5LW4TAIIfdXy&#10;YPxQqzOYR9p6e7+Y295xXH+4lE9/kFXd2Z+Vo0my9Daq7W++NocE5CZkPOuG14fCFrlXoCzMOVp+&#10;yNK07YRXfEvqQBB+u55D0GogYfmzXG1tes6x3vwuvG373qPc3tatdPKLFdtuckBWXOB6Jo93/c5t&#10;Vrb/nvbUhGm3V+DTlPe9+u3X5pD9w1ZYxgOfj1Obc0iXIB4g6w8ZWx1GXKg8h04/xNN/Oqkv9sSr&#10;OvHbb3lYXMu9DynjyDN8/bMYcEtOxHbesLIfH9aIBejwN2ykq1khG3ELjePE5+78r+6a8WlvSzjs&#10;ejOHXMgTTJg9waxPW63ArKWA9+mHRH/aNiNVY8tqWYyL9ct6zno0JPWxsRddlFE5X7bbL23/PW0I&#10;+olNrGg+DIbEuf/t9kut5ySC0TA34klmerDnWPghjM8V7zh7FS/Ct8A9e9oQ+GBcbgnLsWXMzMPw&#10;+lbavnT7NryB67MZnD4/VLffen08U/vjNGEMrDlFXLrcYqcfHhlsjZUrdePqk9u8nbzW0f9av5L4&#10;85F9M7NOOdA6UBxhMPG0Itsf3fY2ynitnuQiJNEq+l+rQuZtrthRSE5zGTPjAJz38es/4w7YzHSm&#10;Ruw+KmpiAp/WGM/MZqZsC7D9d/0uwPBcceHCndh+6dWh4Loboubyueukn+eHxCes/tO8rp97+Rn0&#10;ldX02hZSQdFQKicWMgox73u3T5n/DTmg4NSxhkSL4IpT7EU1e0t3z9UVCc7t7HZGBMN5+TScDy+w&#10;//X5+y8/mRO2km9YjgJzXt1Yr6eN+YjF9upeeF0jlYRWwHyxo7n2OQvLCLBwywsKpRm500rzvN92&#10;Uqvof5131QvByza4/FFWs45z6PsbvuxPn79+PF0Nf7z/9svi1Z//8b++fls9/F+//cvHz7/94z+8&#10;/+Hr50+//vTPv376tPzjwy8ff/v4T5++vPvz+08/fvf+w4ePv387fDc/ev/pj1/en/7Pky+wgcjX&#10;TWL5w/HHvv/LH19/+PrHv375x3+Y//Ufn3/6f//65d2Xb5/+6TN/mdl6//uHXz5/+fG7D9++LEs0&#10;v/WXr3+cfp3/8e6vv336nf/TH19//O6Xb9/++OH77xdl77/+/W+/fvjy+evnn7/9/YfPv33/+eef&#10;f/3w8fu/fP7y0/fc8TfL//rjy+cPH79+/fX3P/3bL+//+MgQ5u9/+N9/5iN+/Qkri934+/vfPv74&#10;3T9/+fjx589ffvvh3fKb706Lu/72vzEAJnL+dRrL+x/++vOX3959+fxtbkhs0MVs+/nTr3/8T/4P&#10;372b//V/5n/NnPFl7/7KP9j7W5mYB3LZN0Pg41+/vfvAz3ni05/1u3cfOLkUJOH1uu7ZUTV/58N/&#10;Xtbr/Z9ZxeVS/tNPy3q+/+FPP61D+fD599+//vrt47/zx37+7dP7H7/7H9+/G4ct1t27v7zDcqQM&#10;1Xo1vBD6vylEZBoq8cO7XxCaMPWKJi+E/n2GfNHEbXF7s68phWDAYswf9zUBNqWJoexrSqHRBI7v&#10;a+JSuGiaVMpHMXspBO1s6gDua+I2C0031O182h9TChHfowqFmD22+0XTlFt7EOuUQhNJxCTfHxM2&#10;bWhi7z2L2UshPSbgODThq7wRmlKIdSK8K8bE5XjRZHdECukdgbl60UR5Uh7q+zsihTD5cWvd7q/T&#10;sAdTFe3PxZYoKXThXjO68sTj2xg/6/6wJqn+/IWji9e8GFeeecCUREuhKoWWyn7spX3wy0NPpjNc&#10;CqEqhYY2THqUUJWnnpcDxrFQlUKoIsHzWajKY89TCBe0GVZKcYRBJQG1tJK7LDEWNgEToyulNDDd&#10;5tFH17jPxRymFLpoa3Av5jAPP7UqiMeb9UopP4d5/AkFTaVGMa6UmnGRyLw/ronvnY/k2D9kOuzr&#10;KikyukBdcTke8vgTJ6UnrQCNkiJQR7WfJzGuPP9D9eYFK8aVUqOLa1XoSgDg3c6CGV0phS7sM6Mr&#10;EQCvOVf4QYwrpQirsV5GVyIAU8gXmr2RUuia5qNiDhMBMFChIIg9P+nL5907EURccEJXIsB0aaBE&#10;n5jDlELXdD4VuhIBpp8EnmyhK6W8rkQACoAAbGa9Ugpd4Lw4X+PQOM88lz88frHnS2qC7pTB2J9D&#10;CsWkLjwt98KqLqnRhTtZ6EoEmMbVeMP312uoh+fZOJ1loysRAF044IyulNJ7Y/xs5y/EGcreEHu+&#10;pLyuRADccnBSxD4cX+f5C3k3TR8esV6JAOjCU2R0pRSv4Xn3C12JAKwXHlMzhymFLnBDYNTQxs+z&#10;wfni8W50pZTXlQjAowvDwcxhSo1HAcrb/hwSaotxkRXP22b/fJUUunBLiDm8L9zA3BjDfNdrUlJD&#10;+8SXI8aVCADzAtq40ZVS6OJ+MHOYCIAdBUfB6EopfZYJSsR6EfOC9ifmMKXAQ4wbcZYnFHLZ8/jh&#10;4CkIXSk11QWo7iPWKxGA2NEN4SGhK6VGF/XMha5EAIxeKmoIVSmEPURg22yNBACCcRTDEqpSiGf5&#10;YuftvpWnGMx5tU4NFoSqFBrPBtbX/gSOL/WsilQR4tf7qkoIDwDRNLEHJ/Xmoko6G0pIOxsmMnFW&#10;RTSCwyWgsKQgfZCEJUyoYYKFrsnXehZTmFLomoJYYrXy8JP7wIYSR2vKOZ6/cLKioRcIXXn4uf5J&#10;2jNzmFKTf0YKi9CVhx8TinC8OMdDCchxcTEIyJj0mbPUpPDhBRDrlVKzXpC0xbjy+ENx4hklzOuJ&#10;L56/cPYhdQaFrjz/3JI3JOiLcaXUAW4VPoB9XRONP38h8TzYAUJXSaGLC0/sw8eEDVyovOXFepUU&#10;c4iTQuyNIQDGuCasbsaVUowLbq0ZVyLA5BeR1bq/XsO0OH8huiB7iiclNKiLFHlGuMoFbpQULlGs&#10;IXGWh1pw/kLojUTQxUVZUoNRIKLYh4kA5OBCoBZTmEJjJkPkEaoSAOAjTXxn1+AdetB5LjQaDn34&#10;LGXv5BLSdzI5LxdVkOVxsYtRpdDJ0hD7YoiE51FhP8EE3ldVQov9xOW6az8Ns+2iCsrlo7i5Smix&#10;Ch+Nqjz701nPvE0gYVy+b3HIcbXujyqPPskmZOqLCUwhVOGCMmuVeMEjbd7Vu5sdAm2O6oAqM6qE&#10;C5jz46rdV5VCIBMEMTOqPPi8+ifqsq8qhThX6DKq8uBTgEG5koeIc9622saYRI6z1NKTy2z2FJor&#10;a97U+zswDz7kZYoPiAlMIZKHhq+9r2oIWJdRSWQvIY3sT4kWC6lT3PklRLXKSfEWo8qDP+2QzJUP&#10;BewyFYxqaj4IVXnwSXDDYN1fq6HnnmcdVVjvRlUe/FPLK6EqhZjASX8Uo8qDr9cqhfxa5cEfX5Vh&#10;6zyl0AG/M2lsYlR58Kf6g3HqkroWazV5GcY5M3mF5xWG8sedL9YqhYh94BUTBu5kAVxUsWuNC76E&#10;Jqcc/s3+BE66ykXVwtXfH1UJwbScaJVQlWhht8VzCultMenr51GRksm7WIwqhcg8JFNWmDFD7i1V&#10;z49CVQqhah5ZYgLz4ONsJrVCqEohyOPUURCXyCR7xagIEJgJTCFU4So1O7AOPl02hj6ya1xMuvv5&#10;A0n4eUCfmME6+cQUYEQKXSV1aqYmdNXRp/jHhHP2x1VSS4aW2RkJGMQUJtovdKUU8ze5Avvjwi8d&#10;Uz99zcgy3lfWYpSZIV9d7A6YQaUNl6Txs7YY53+hq+yaadM88bKtbp9wBHEwdxetxdCGf0aNLWGA&#10;CtxTX9JoSzGyjChGpNYtkWDqk/EqNNpSjCuMdHc1tgQDyoCTcqG0pRgWB8V7xdUCHynXbTLKjYHd&#10;YpMSOoQcsUsSEKaKueOukd962VxoY2zi6QD/KcR4eT0rd3KLaeOXfKzSBp1ZccpKDG00cjAzWURP&#10;+tzhXTO7pMR4hPGIMCegqJ5sZMrMmdNdYrwu8XuZEzAZRucraurO86wX563ETp4vNZMJCpROIltG&#10;aUsx/AEEKtVMJihMYjFF/szYUgz4cY4OItc5k7hux/29j8olhjbIG2pshSX33Iv3wqSDYhcfCROb&#10;XaLWLUGBLIrpQWXGlmKjbR7E+8g1udeXPTkO90fDWy4xZhK3lprJwhKyncgjMGNLMb9Liv+5OGTN&#10;wx0KYUyJPwHFAOV040oTboLbEvOne6o5XNaNDBsVbV76S5zFPHJNuYyzGKhMdqbZkyXmUXkawF20&#10;Tb6kCWHSHSbE/I0zKVmhbVIf1NhSzN+mxQWdun2UXBEnoMTw/FEhTMQWp8xAjg13g3EctBja8MgZ&#10;LJnCPDmTFJhQJyDFmEkqQRkraPr+hbZpgajWLcWwuXCWmbEVJxQLj5iVwckSG20krQpULlYoTFeC&#10;BgYnSwxtMJTNTBYvlI1FzS8zkyWGZc4bR2krLKEVH0UpxQmYRp/n5ebVMTnpZiYTFKanEZVHjbYU&#10;m5oU1Fo02hIUeC1On02jLcXw1PESVmNLA2MaMVBQwGhLMd6m7BJzd09djPMC8MpnCYwVVGK88ilB&#10;rsaWoEARBSxDtUtSDO/gEw2ZzbolKExxfyiOZiZTDH8JqT1mbM0TpQaKiglOC6vLAvCFxBSUtvSX&#10;QNFRHB36HKYyCjK4AzCVb8+bhAAVdXDEPJYUea/U5RO+O2zjUjbN2YyylBplYLnYIkUxJcuEmLF5&#10;mLYY+x9nnNFWiIA2lbiwVNw7Tz99l6mXYmBruvhcxLy2EkObCh3zOExtuAGp/mrWrcTQ9qyeHFNs&#10;5TK2pcSKAckW8zNZiDAJXcqhUCxV0rlIpTNmQpNHp9HcgzluLcYRwNEo9mTzR6EwKS7IFMKLBZjq&#10;juoENIOUMpDUtxS7pMVIjMMuMWNLUKBSiMqZWCoXxt46cv+a41YkUlxO1DowIyuTZFquQ6jbf+BP&#10;aZbzN07pHEO24rEcUiQY0yRQTWMhAnl/iod/2+xTTDtilWZohQhoY0rMRLbYrJrS1kAyzZWUthab&#10;TEhjbU0L8vOysdiYrkpbi1Gl2aQa4q0obRTgMuG9KzFKePEwFevWhFJck4oaSoHb/Ei08f+NtjRJ&#10;/EwWf5VWskfsXaMtgWQy890uaS4qXmj6WBtthQn6vDUbVZ+3IpZy11CsTBy3kqJwAwV8jdk6pVTP&#10;BwDi60zIvoe3pFA2RbzNPCYkoAy71ShLqVGGh9coS0Sg7hUMXaMspUjPpfCaQa1ipVIPVJV64W/H&#10;5B+wK4hMiZEVxZSsVOrriZGVFMqe727NXVMkU+zqIWfsb5CSmjIiuDvMyBJEoNJQfNIoS6nhSJJJ&#10;YJQlhhDb481mlKUUZCnqB5oNUlRTHFQqex7IyA0yZX0MmZgZCLF7vCMkp4s1SyleNQu1et/ymcZc&#10;FwR5ZhrVmqXUPA8nOU0oSyy4n/x5tWYphWnMlKgNklhA2HheeWIaU2oeh4TRzMgSC8jxUezHW0rJ&#10;Xibfv0SLdspm5P+JkZUU03gYY2l/zYp4qtespPyaFfUUxgQZcWZkhSB6Nxb5FG+uC9mX1PDdCHWa&#10;aUws4EzjGjEjSyl8Z1N23yhLLKBRCjV0jbKUQhm+A2MWFAV1Kp4r5kNJoQwfpJrGxAKKzuLNNSNL&#10;qTesWWIB6Ui4/I2ylIKYgb9TTWNiwT1r9mAMnqavHmhJrSogFRWVDcw3ipGVFNcZWbgG9YuMSsYU&#10;BoVR1g8Ze3kWh5VSC7BYjbJGEAqYm/QE/PuB3/jRqctvlKUUjyZ6NpsNQp3Hy2UxIQKFICXFUwuD&#10;RylLLKBKIM9PM7KUwroikq42SFoTVDPBTjLKUoqq8rw9DTZOWeSLwcP+MEUQeNmG1IH4642hiRMk&#10;CTGY5USyzchSCmWQ5tU0FoLoaUwpPY2kGcTI7ia9TgBxS+kNshSHP6/ZqcPF/jS2lN76S+nii7Kl&#10;hYdRVghCyWaVu4rrO6dRPnNbSj9zee2EMggcZBurRUsxtvQNJJV9I2SpKX2ex9Gm/AUtNtpUQj+R&#10;txobsIo9sWvuX4lRBUDFgqaT2gVEiOrbmUwxnJVLyvyuCU7N0NTGw1qZxS1GnB2ntgBIonaljQ4n&#10;hjbYYqRLcPEabc1Jpe47DGuxbiVG5JsKhMJ8pN1WjY1q5MYWaTF/ApqTCmuTws1mbAUldCWD2yXO&#10;2zRpu5w3WkAc75S2EoPDQedroy1BgVAcBc/E8xrHVX4k9D8V58JiTDHMXOXovBKbw817cv+8NSeV&#10;kidTX2EfS1oMq39qOQltCQowFuj5p7SV2HTINiR8rsGcSbpikFtnxpZinACmVu2SxhICNCYNBfCO&#10;j+Rk0wFKhIOwJ0IMzg5JnmZsJcZpY5MKxwi/VtpoawavZX+XlBjzwclR2goUuHGoj2e0pRg3DsaC&#10;2ZPNSaW6M0hptCWW8NZYnuf7J6A5qbh/QSGjLbHkliebckJym+W60XaLwRltKcYucWFsfKOljeK6&#10;JvzaYtgypBKqE1CgMN253bqlGF32puW0QK6isvImoomUuXFKbMZGTRmjLUFhHkXKhcbVFAvAi53e&#10;s0bbFSeVnWyKUdI4rrQtpEgxtitOKkUb1XOqxKa9yYjtn7fmpCLEQRUnoMQ4b7T1VtoSFMhLkFhS&#10;VFaPJV3mlIwq2jOasRWWkAmK/WpmMkGBNw4J7kpbihHHpseI0tZYQra/wpK7FEMb4QK1bgkKnG46&#10;3aixpdip15s6b2lgTBYEJEyzbikGbJHWKXiKPE3imMIBnw6nRluKDSMA8BK75IqTOrewOW8lxt39&#10;jMvPaGu7hAotaiaLy8rphqludkmzUnEIk9MjZrLE0EbwxZyAIrOy+9Fm1q3ExuEKec3MZILChA1U&#10;jJntFJuLrq/Tj9FoS1AY5jKb2cxkimGZYyurPZmgwCVJTFVpK7EbaEkm8ZHzHFPC7r9TLReuxaaC&#10;klq3BAXuG5p9iwApiV71kfBb3EwmKKBt4iJm3VqMEnkm0IzZWR9J92WTZnktRllIMnP2LYWmpZID&#10;MYXy9984V2IYJiZGim1QYyM10JTAuRLjGayqjZP9mdro0j5PIzG2EsPAo0KFmckEBb4RgDX+yWLB&#10;EgrguCltCQrDr57ngxhbicG4pa6IGVuDAucGMBfaSozsCUDIaCssoerwxOqEthI7kK6nrNeqjcrT&#10;aCpgGm2FJUtc1qByEVq5OiBDqZksLLFJL7Ar4gSg7c41jCmxcVhNFvs+lhQzlQf0tHgVM1liXMJ3&#10;JIMabYklaKOlkOCPswljSubKdy+qYqZOC2XnMSwxSBDDoDVjSyzBeCI50JyAJrTeQUJRnqeipmKG&#10;UjharVthyZS7MbQ+zmUsAI+VZ5Ww2mKY9zikjaVQ9VKnkAZhO7MnC0vo4Qgh0KxbgsItLp25OvaR&#10;qyut0up0ekiJ85aggFeZdHSlLcW4cFy5FSra57qRQUqYVoytxNBGvQ/zximCKkYhwUVzAkqM5zop&#10;pEpbgsLy7DMkSUIUMSUTJJw6RfvrdkwDA4ogJYDMupUYZgmlm9TYGktIfle3aVNbl1p25gQUtRUm&#10;Pha+GltjyRFUUGNrLHl6HC7n/nkrSuzER1yso6qp4tjHH22wpMR40pIzbGyuqsLKjQOaG0uhxLhx&#10;np8MtYRimbGV5zZ1L6oSQ9sjSXTiBBRTFZct70WzbiXG3U0vO2OXFFXV21wlBgAtHU72T3cxXHmu&#10;P7o3TonhZaaclYlkFlkV6xV70uBkiXHd0MHBnO6nxBIsLg63WrcSs/xuwmaxJ+fVN6Hk/dPdYjQg&#10;whdh9mRiCbSRKYJotJUYcIec0VYGBrDF9W20ldj0ZDWlLagWlzMJxVh1w7gWo0SCqZF5aMoqBuXA&#10;q1i3hCDcLCT/GgvvirP6/KSaOdGtKKcELgtPYbFuRXUdHx4eMjG2EuOYAgrmvBXX1XsMS2yetM47&#10;U2RX4JX3sxpbmTNT7ENhSfNWgRKcT2YmE0tgDkxwy6xbYQl+5akJs78nq94rFxUZBMar1lVYJwVM&#10;eWdKzEegm7pKqj0vCDO2xJLhbbACZiYLS6DkqrIdBBvivM2zj+CK0VagQK0PwMSMLcXm+aBKE+Id&#10;iY8kQEVTbrFLWmzqghFb2R/bXZVwnSZvE5Tf3ZMtBg/1mRY7Rls9VmgdqpLS77ry6wPMgYN44+BC&#10;yJn02lKMB7TVlqCAe54escL3eld0WVJy7w7GZ45tVmN7GkGzbimGtnvlDcUb1towJ9UuSTG0PU0t&#10;h13rlXNS2uA8GQ9Gi02VTWwFoy1BAW8lfh1xuml6GR+JtnkLG20JCqPtwfRVA/Nbm9wlRWDFCiW7&#10;34ytxBgbXjWzbs17BRRUfaO7EmOXHNU7gDIYMSUgF7Q/c95KbOJoN4anQMmr1kZhJJHj3GKjbQ7O&#10;/gloAisOeow8cbpLbNFminfgeeixjWFitKUY2ugVYk5AE1hpxkGOv9FWWII1OVe+mMnGEpw6hokK&#10;izqmhNgu/B41tgQFCt6Ak2psKUZ9wTvFMSQ3Pz5yyuvQXszMZIpx3mifJDwY+B5KGywktW4l5rGk&#10;CKwEX+FPmrGVmL+7q4Qrh3T82GImS2zMBFXiAjdyzSQcbuMzbzE+kVvZnIDmveKLwxAyY0tzhioU&#10;OCMMcl3xXgnHmAxT8ldjSkgvJSnbnLcr3isIxFbet15LjMRI/JPqBCQocHFw3tRMphiWOSky4rVI&#10;3lRMyVxTQxgXY0sxdgluHfMOKAIrJ4BdorQVljxiYhhPL+HVGhuOELVLSsy/OorAisHF2AyWlJi3&#10;8IrACipzMZpdUmKgMrV5zC4pAus0mKYxtdglJcaNQ2KVOW/Ne8VOwLNstBWWUAdL5eMwBbVLeJya&#10;Mt4txkw+qxyxuyKwsm6P+M3N2MougbuHr0vYJV2LFdIrzVyNtsYSUsGN54kmRjWTMylqT6YYyLVQ&#10;Svdtrua9PtzeKSYqvr74SG6caTAoZrIIrOAk62bGVmJT1A3nq9FWvFeqV5D8INatea/Tz1C9TYvA&#10;ii+IO8DskhLTzG9CgrEAmovdYpRQ5Gls7JIisA7nTMU6SF6Oj+TJxy2s1q2whBx5jDWzbimmsxGI&#10;QcZHAj8ua6vFxtNLKS2zJxMUCCVTMVjtyRQDtXBPqnVLUCAkiUK1J0uM1vWTMrGPJVflWJlJk0eF&#10;XysX4IbDrWayea/TucZkI9BOJLVhcXGhirE1gRXbCW+c2JMtBn+VCilGW/lLaG+hyq9jhtTYJDv6&#10;rnmvbBPVFuZKzNbx4wmbH0ngFJabmckSA0ycz7wrssK3cd7QFpsKkcrmuq7ISkxe7ZKCIFsQlKBU&#10;ziQBUOihZiZLzNZopmxuaYMLrN44LXYg2mcY+7BeShtkTVPS7EoMwtVMyT5yNYGVLaIqfwGm+ZFo&#10;m7JaQlvZJdSkpO6DWLfmvWL1ErUw2hoUHpAyN07zXqEhTWN2MbayS3iaTvvZ/Zdw814J5j8on0IT&#10;WKE3YNEYbVdYgrNdjS0NDLK9gQU1thLD6KIPipnJBgVewsqeLLrsJOWTTWu0NSgQkTF5whRwyRNw&#10;y1NFeXqbwMonHkxeB/W0StsESdTYCkugE6mC13dX1Vyn7bo53U1gJR46Bcf3T0CL3eDDBhT2z1sT&#10;WKc5qvIFtRgEAMWOphhLLgCrr5p1tRhP9aNqL0JwKbXN60GdtxLDO4k2NZMFCniCILmZdUsxnbcI&#10;F7rGBgtPnYAS4x1MBR9jvTaBFacOm9KMLSEI4KI0mkGuJrBy3z+ZOhhkisaU8BKmi6g6bwUKGFy4&#10;es3YUgxEns5/5rwVllAC8ln58Ir3igeDy9usWxNYqbvELSDGVmJk49BOyZyAJrDqiFiJ4cHGMDcz&#10;2QTWB7LJ1Y1TYjjHuKeUtsISHcks3iuxRaJ9at0SFIh3c3RMBLrosthA9CM2XrUmsBIMcDHhEkMb&#10;ISpzurtOq2YhlRgR6McndZs+JShw4ZMVa16LJYYjjuroamwJCvCCaLQpcsQI5SZyzbq5091YMtrU&#10;2FJs2SVKWxNYl5k091uJnWZS8MzvisCKKUP5DINcJYY5yfyb81YEVrSx3sYyLzHGRvKPwZLmvVLp&#10;fLpK7lt4JTY1T2ihIm6c5r1qXlCJsUvoMmhOQBFYOQGSF1RihP+PnB0ztjQw3qAtxYadToqM0VZY&#10;4ndJir1hJhMUhj3muGrNe132pBpbgsKcN5W3yHWWyHU3yT8i1whzIsTw6RD/FJ6nFrvFE6gqeUKZ&#10;L20w3EzR3Ba75Tmnsu14ZrQ2+CUCuVoM5OI2FacbG7e18aYSyNVit1C4HzGedl+L3IOtDdNEIFeL&#10;oY0IqMAS2n+2NuwSceO0GDNJpFygMoWUWxsdOsU7oMX0HcC5bG0u3t1iWEE3yhdEie7SRhkSc+O0&#10;2Gi7IdgkdkmCArMPE1XtyRSbuJZq20K9kquxKZ95i7FLaAcnbGXKwrY2iVwl5pGrCKzjP+KO27cU&#10;sHniIwnJP033uf11a94rjvZbw59koVobyUZqJgtL6GGmfHgUcy9tj8+qIdN981792BKC2CVH2KJm&#10;JgtLHmm+a6zX+6LL3tIViPbyRlthCXQDcuzNLkkx0m8pLissBRonxgJQkZbdZe63EpsGUNRlNmNL&#10;UEAbEKTGlmKEFgltmnUrAisRKuiTBrlKjIZ5eDCUtsISa+ERlY0FmAp196ZSNdUCQmx8CqqqVIvB&#10;CyKYL15U8JNLG944w1duMcbG5a1mMkEBjMT7anZJ0WUBO7SpsSUoTBBBZVqQEBBTgp8LaqjS1lhC&#10;4WKTkYaDpLVR0cVYQYcEhanXJLWlGGNDmzndzXulDgn3sECuEvNY0rxXqkMNqXr33c1eypmkegwJ&#10;rgK5isAKcpGjZLCkxAbJj2pPFoEVbXg+jK1cYthc+EvU2ApL9I3TvFcY1VhdZiYLSyhLMe7o/XVr&#10;3itsB9KIjLbCEn13F12WmicE7tRMJih4C6/ost7CK94rH8nZMROZUDLFoYyX675Yr+iCMG50JZCg&#10;a1Id9y3X4ryOLvUILil0KTYvtZkSDsgYVQZJSeG4m+LP++O6Iq5SUtAc6pKCeQSuGl1lVkzOlYHi&#10;IrtSo0l1h4cnn3NIaqpJRG6psSjcuBI9ls6jIpSCxR5f+MSLyvgjKfsbUqPLFNloKXS5fXifyEEg&#10;S65XSs0cGp4MVbRyXFSHc/swpY7kfSiboCq7UofIna+SOpIv6PZGvmUI9avEau7kmA10Tdl4cZYb&#10;NwhgqX2YUuhyr6YmqZIopdyrJTXFAQyzlWhVzAZlHaaqw/7lXFKoUswA/B+p6xFdxhAoKVBedawg&#10;6zR1He8HAcS4UmpGpfZGcVqpB3dv6BU4v+ML0cU7V+zDoqaSEOfOckn5OUwEgOqg2obC3Ytx+b2R&#10;lgNUE1haZr1SiuIDR0g7+2e5Sal4Tky4kBhajmvML2MDNJMVCDBEVtL4SxfWmBlXE1IpVaqeLCXF&#10;Q2fS0vbnsOmoU8jN2IclRX7AtP8Rugo38Cqo81UUVm3bFBWVpEwIRWIfltT4L9S9XPxVjj/eGqMr&#10;cWPq8hseMKSv2FH02R62xz4elhQZHdNZWqxXIsAtr2C3N0pqAqbK7V0c1Fsin4aXzhMjpwNkezIc&#10;KUr8lBh1a9Sub6l5g6lpTBAYV44ys4u3eguHaEog7a9ZEVAx25THu4Toh8xWNOe56KfMhjJvSmia&#10;m6l25dAPY8XoW6tMjhK6pTCs6uvBlZW6sJfNcS4hSuZRvUGtV6LAEGXMRqwqrbdkmjgfZtFOocAp&#10;V0AJkdNFiNps+uKqkopxNEUciX7EzLPpIZ2aR3NzTiF3mAqtvHZLGU07CWyLE1YoMLWNzQuiCrTS&#10;3IFQlCgpR7ZrfiNYqkyclqKU/pQH3R9ZE06pCaQcfC0FaWvizEJZPViwIAiy7V9kxVKF50KmgtGV&#10;4MG7g+IXRldKTXhBbfzmmlJFXyFVSdHsheqlZlwJHpwWUkPNuEoKE91Zb000JbqmAo4txQtY0eVw&#10;iOS+50oy1c+upDjQcJrMNF4BgWr4SEggP/Fm+INKWcHHzS02nFmzktLWQNVkpTLSZEiJQ1agc2Pt&#10;nOaYWsi/krIWXFNMJ2JiRtZS2jZthqk90yWlje7mlz5ABzBYVVL6MdHs0im5pXQlfuhHUnNLnyAQ&#10;qAXL545+/FVF1QPjcpsjMUc/arsMq3VClBQdipwTolilFLl5MF0tqD8VQIXjAjAVoFic0kWX2hsJ&#10;HVYXJXTiCyENDHFjF6ZaitxDalHtj+uhaahaV1oro8vQ1KhJEOPi9czLyowrpaBpUtvAjCsfLfeP&#10;rLpwlFL4Lr4QXTz9jK5EAHRNOTuxXilF2HmssF07kRhdfCFOSWbR6EopwmET2hK6EgFw7OKEMLpS&#10;6o6u1mSuCV1pPuDmxrQ3ulIKegHxHKMrEQBCGzVcjK6SojuQwQ3YorFemPWqW31LTZdQvnB/Dot0&#10;illPPp4YV0ndszfUHBZ3dGgMpn4aOUQxG/zr3iSeEV8KKfIuh3yyf75Kasg/5m1ErajQRZKz4ki2&#10;FM6YyWoX61UIMJQ5g/PFNWWxyBY0uhoBqGxl9nwRVKHeYuUbXYkAQxZilcV6ldT0GVG6EgE0RlV1&#10;VY1RxRbVOF9SGuertCpP0jvDniXqm7t3CqYJqi7VLEKKkrH0dRPrVVKUgp3aCvt7vnii97x+TaUo&#10;LIz4Qp71N1S1FboSN6Y+guGpE6MvXXeQS42uxA1SalWQiqzu1EXXP0NGgN0fUnTjHmt5/3yVFGkM&#10;Uz9azGHiBjRrCkobXSlFgQNFfKCqR44LX4Cp7dhSxDxV2UqY16FL38slRS6WKrn+UMxQdDH5Zg7b&#10;3mC9jC1avNA7+NSmb+5DSS1JLoImSN+pnEOo4moflhS7lzp/Yh8WJ3S6Y5rKt1Qtjy/EfuVcGl2F&#10;AEtGn1iv4pHS1ZpCgUZXIwBJAeadUixSdMHRNLoSN+7w25gwHzy4msNnkm6NrkIAigATOt7HqGKQ&#10;Qg9QjUKZsvjCSVJUtk1J6bNcBFLyIwnZmXEV2gxGqT1fCDAlqY09XwRSjb1FBR1ihluvsje4U5iN&#10;/TulqKDYUTem+gEmda7y3JVmDosKyklRkVLcp6lrCpSocSVukPD3rN6VRTvFjqKYnJnDxA3sQwqb&#10;iH1YBNJpKa0wqgmkVFwe19L+YW6xeWerSUzggBZ3VJ3MeOrGikFwUcXiuRxT6nnW2cBUi007XQOJ&#10;xQaFk4gxpaYxsQNnpUp1YjvkyPyalZhes4QBCgFRf9cgVdVI5VFv8q/x/uXAjrP1ja4SY8WU8Vt8&#10;UIo30SNS6Ur0IDjFN4oTXYRQP4klpicx0YOY2+CiONHFPgUGlOehCKFDYlCJoNDGYp3xPDhdhQI3&#10;DMuUliIVP3VRyMoc5yKEEkwksKI2R0LO0xCazd4oDKAtrWogAM0hxjVV6NW4EgIoF/do6hvwtE5V&#10;S3uufUOg+KDPOKVVQKCk4NJQmEhMYfFBn2EUKPAtqTnKyjlafNCn6RhqLueSIg7unKPNByULzZQV&#10;pxBpLBd5GqQimzlM2Bi3uWEzE7NNXdNFxNgBxSKl+hdWokCokiK2R6FEM648/4/QBA3DGDJFjIuH&#10;ANNhdOX5f+TRrAy3LoB6d1ABUorixheSWnpUDpWSIvlYVat6KA4plTwg1pv1StigkPgQW/Zxo8ig&#10;0z9K2aMlxRSqjlqkxMUcEh45KgdYSQGhNPoU4yoyKLXYFcOYajfxhZTaUfWaKVsTUg8wkVRQpaQo&#10;9K+qIhIdSl2nfs3774eSwnk7CLC/N4oMykNuaEhCV1obXA2qLjSBqBwXznZDGGmpAwFSkxVGScLQ&#10;heeGREMzrpSiBsG49sUcFm48wh9VulKKNzOIaHQlApA8pQqKYf7EbNDdhSvW6Mp3CtwUjFEzhykF&#10;T4dcb6GreKDHJ3okmH1YUpjKdOAwuhIBqGHiAtpFHoUbOOU89/dGlSp9wsmhcL6kbnHeqKBK00AJ&#10;gqtAYknxuCGR14wrEYBqQTQeEHuji5vOu9dgVLFAKfdNs3ijK9EGU9QFOq6ooxgpyotYYo8ssjnL&#10;zQEdh4+pr0IThDjM92S6GMLIVXnSZ3xZ5jCXGNeecmY3b5SI07Rs3b9USozKjOosNwF0wnQmBwJ+&#10;Q8whJoGysZv/ScMxKhmJcZUYfk71hC36JwQkuTdKzO6Non/Spm9CbmZcaaYANiZLACdvTPy04FSk&#10;4hYjY9BUOKGadOk6PmCAmXGlGC3slIO5SKPQ9mGBm/NVYlO13GBv0T/fsF6FG3a90nLAHMJxY1ht&#10;xRoFRJX/sEijw9qfFm/7uFFi97iIhL0BvOTeuJmKDUJXi4Eb5l5+LNIoN9GR1IL9cbUYLnrzJuKB&#10;XOO6fVSGb4vBeDb3F+sTuvCz84lmWCklXcuPVbR0Gg2aGFhLnarj7Zs2JD3GsI7TFkOtVkpZU5Qa&#10;vakLU/SgpjClcLSr5zK3cOriWWlQvqUIw0x8adfsfaxipY+0uzFRh5YiA5LXjdGVDw6SGSFamG2Y&#10;UvQkxLgRuor9SdW4aTywi1AkccXMU2zu5mjGVexPitc/wKAVuvJxQxKeKnTGxRhfOEVDufSErpSi&#10;E9aNKcGN2ZS6CCGaKmctdUeRdlPkgf5krYsXsxlXSlFYeUqv7O/5Yn/Cu3UoX1LseAotG12JADgd&#10;x6gU65VS9F1VLofHYn/Sf2dSeIWuRBsqw05+t5jDNDcOMBfdeqUU9z8kCaMrEYBc0GHdiXGlFE02&#10;qL8kdBX7E7OXZHKhq6SOzKDJEaQGb+x5dN0Yl0NLEVqiJKwZVyIAxbKUhU0ts/hCW8CKwFpIEeGc&#10;Niz761VSlANXHCkWqHQdbky+WUtRIf3WFF+ipl7qoq81KCrGlVLTCfNG5DI/FmeUroMqv7ileA9N&#10;z7v9s1zsT1zf8FrNuBI38ANiPBhdiQA8HVSXMPZ4zDyxLzjPRlcigE2LJaaRujCV1fkq9ufUOjVb&#10;voTYg66GCv7d+ELINsrELiGiy9SSNnNY7E9aIxkHEX86PhDaPdUezd4o9ieOSnV9lRAtmA4qxMHR&#10;jU/EvanM3hKCDUQXLHO+iv3JOTGFRrD54wNZL9Jh1Bym5fBM1Qq1D1OIfUhuptobiQDjWhZsAA58&#10;jQszhe4I+xhV7M9BKANRJTTjojyn0VUIwByKCD1VyXpchzmW++Mq9udSQMVMYkk9g/MKe4v9CcGX&#10;B6nA+ZLieJG2a8ZVEECs4sHclcUZ5UqBNGp0lb0BrqkFK84ouo7G3UsSbC4zXHhDPWgpqoCqAkV0&#10;oEhdU3nebPqS0nZUUz95p5hoCq+F+EJtHzZhlDSSgyDp0UWidfH0NXsjLQfMDUrymD2fUtrGLt7n&#10;LeBriHOkcMe48M3BCRLjKt4nZahwi4hxlRStpaecxj5GFV0U1zcpjEZXWimsHgUOja7EjQMcGOUj&#10;KrIoDymqkhhdiRuED/h/ZlwpBX+LJGGjK3EDVuo0nNp/OxRZlGAKsTajK3HD0m2Ig8Q+XPxRxgYo&#10;tiiOJdhiZlyJG+NnMxR6aiDGFz6SH6h8eiW1HBQ1rkQATJsb5dMrtuj4RU2+NDyUGNfwCN0cppT2&#10;9xbxk4Yrk926vw9LavFjmzks4ieMdpUX8FhS2j9fxM+JwZq+wo8lpeMORfzEpY8z0Mxh4gafZ1KK&#10;8O7G1rjFYqN9qdGVYhMlUsuVADCU4PlEsTdSbKJfSlcCAC8pYmjGtim6qGQD8EU5h/jZCHKYcaWY&#10;jVYWW5QoLJ5R4z8sMTiwR2PaFO+Tlok4HdS4EjfgHmEQ7ZsAxfucxrJDxNjfGyVmrq7ifE5DFoip&#10;Rk/aGlNJwwwpLQ3iwzzzlKoUw/uqRpVHnywMuC9K1ZWYukyKJzqty1UmJ17/OCRkLJmKehz1EIJp&#10;9wxvzqxWimGsKedr8USnUKBze5XYUmPFbI08+gDG85PyYFelUaIUhk+JezHnEE+nyq5sMQjLpksM&#10;Hb5al+P0tNiU5jeOjWZ8Wq4SGQrxiVQmVTfXFeMT/pDhez2WmJ3DZnzCLlXZyzjHY1zwRE3aF7UA&#10;QohsFnqOG9wosQMYpdYrAYAA0Y2z1oooSsE0wwWkSnuOC/bb1Krbv01abNgU4iwX4XNs62m+K3SV&#10;gWJ1FW5AcnYWVPFEF+vajKtwg8gBz3kzrhKz4yrcoM7as0n8IpEyl5mEZ3NXFuGTDE7oeeZOKbHp&#10;lGz2RhE+aZVM7MvswxKzOF+ET4Ki8HqVrsQNa4U2T5S6J9MkYn/PlxjcElOYhYawucjomoxWoSvF&#10;pgKXcSo3T5QJxK1sdCXc6DksAAA1ptC7GFeK4XtRAaIrnii2jXp5lRg5MMqOKsIntigV29W4EjdI&#10;1jdFAqHX597ALU9Gi5nDFOOyMM4hvIulCzaVSWhrsTHnBUYdmydKLFG9vFrsCY+ouJfZCjmuR2xs&#10;07WzxZ55cqhxlb1BqQnlLccSz0/EZjPRXv52SvHPW+PauBLDxXYQSE+88EoZfLv9nXgldvPwbGJf&#10;dHkqZXTWhXq0Cx1XYrhEDSbSm6SUwagyCT5XYsMwE1HYY7FFKWFCJxYRurkSO9A5R61ZwgDKoAQJ&#10;C4eGmTkhmAIGgqntkVJHksBNIa4rMRJijf3LzZrKKJLNpSk2SIuN29EASDFGqed/T2TaKCvc4Z0D&#10;7X7XT0QScY1szAGB+FdiOPoNvwejoZRxl5kaAVdi429XIysEoZuNerOQsJTfiCvWGKbQelOKR5VK&#10;zGox4vvPbusXgnCzq7qLWNjxjQe2vnGFHatq6C0OoxvzHGsxSmUPD0nsxoIClEEDN1s/xVDG+1Qo&#10;Kw4odgQZ0OaKaTGYAmqDFHUUQCXhz4ysxHBPP9yZNzRe7FxqtN3A2dm/0EoMFhiMSZEBeSwi6JRF&#10;H2NTaCvooXUnnY/MsiWIQHtYKvIIbSnGu3EuNaMt4QBti8EptKUYbFCqxYv3EmSCWrdp4iDeZi02&#10;CK7SOzDEShteAmPttxjapnCAmcl8kDAdVluKoY0LW2lrSHimz4c6ASlG5/CboSbt41bxQhkbz0iz&#10;biU2nGGKSxhtaY1MDvCtyYikwXss93hOJn4ixlZYQs6Cym7C1PnvaUtQIJGKsKuayRQDuW7mshdj&#10;S1CYtK2x0PZPd9NKpwy0ut2KIYo2/KEGJ0vMn4AqK3qACw8ym7ElBBGkhA1szluxRNEGNVqtW0LQ&#10;LXXBhtcr1i1BAW0EHtXYUoyg6NIaUWhLUDhM6MZ4AsHgPAH3B4DS7MmiiqKNEIIxS0rslgcbJFMx&#10;k0UWHW3z+to/ASWGNmbS3G9FF52ZZOmMtsISigyrXs4wvWIB/C4psVts68kN2N8lRTT1J6DEOAEQ&#10;VNUuSQMDbfJ0F9eU0313czB3QNFGPXKVGMgFJihtCQoelYtvyt2NNoMlVaCU+tVLCTpxAgpL7mAI&#10;E4oQuyRBAW3Q79R5SzE/k0UfRRseKoOTJXZL85EJme6PrWmnEOzHxN6fyRIjqDMJuUZbggK7BLvE&#10;3DjFPOV0Q0s0e7IqjqINxFMzmRDELbWkaomZbLvkgKPA7JJin9IjhRtHje0KS5aCj2LdUowANHU9&#10;lbY0MLBe8bCosaXYLc8HKpyYXVJYQgExVVIRSndcHWiDQq32ZILCZF5MpVMxkylGYQmiSUpbggJ+&#10;UwIvSluKTYlJ5yksSinaoOmZ81ZiaMMlb8ZWpFLe3fhLzHkrMdoUQ/Y0qFy00rFB8aCIdSsx2rzy&#10;fFPaEhSGMn800UPwLfckdYvgKooTUIxUxrYQPvf3ZIm9YWwJCt47UyVM37BuCQrM5FJ6R4wtxYhS&#10;0LjGYEnxUuEELqQ7oa2wBH/+VKrbvwOKYjoMxCnrKrQVltAmB1e00ZagMNqg+BttKQbZGTw374Ci&#10;maIN+ofRVmITGSG2KsZWHFV2CZ4nc+OUmN8lVZkUuxzkUtrSnKEhAo52c7qrNulsLR4CYt1KjDgu&#10;xqvSVnYJZF8GZ7SlGDuL+mFKW2HJVOV2uyTFsEpoSKq0JShQ6IKxqZlMMQI4MK3UnkxQoPMQPHwT&#10;DyjGKs9nakSrsSUo0MSRHp9q3VLslhLsY2DsI1exVglfTmUTs0sSSw7cbuPW3NdWBFSeU9j0Zmwt&#10;xj4eR6PQlk5UtJEuYDwYxVwFEqB7mF1SJNTJvFa178j6D0sB5yRhRTW2NDAOd7w6lBXU7FWei9SK&#10;NDOZoHDA+Y2PXuySK/7q8F6VtgSFN4ytxHCYEMQ3Y0tQeMO6lRiEEhc1KjrqgY61swD7lkKL4Xq6&#10;M7UfqSCcm4vLlK4zRluJ8Z6l/5yZyQKFKZ2h/JPFZD1gUPJkF9qalIpzbHJF92eyxTCWqXRntBWW&#10;EJLkxWi0ldiQbEz9Qnqf5roBW1gYRluJYZjAkTZjKywhP4U4gtHWYiRyqLu7OK2Q2p+nP6xYt4Kg&#10;A+um3gHFap3+5qSpGG2FJcTyJ61t/8apQqZTYZzGckZbYQnuC1WlGXJp7hJi64phfSVGJVOq45mx&#10;NSiQRqd4CkWJ5YyClCL/7ljsVpweUNUNcrUY2p4JJe+uG7Xt/jszeSVGbQx62RltL0DB7BLipPmR&#10;OLGxso22BoV5dojzxllObRgYz+a1COMoxSitdweZYvd0X4lR+WN6FYl1K1Ag+qM620P+zI8kyQCm&#10;q9FWoIA2gmlmbCWGNpXFyzHJjyT+qQrZX4mR1STHVliCGUpPdzO2EoOCREjAzGRhCRP5ZEp6kXme&#10;U4Itc0PjU7FLyi65ub9XdgnpO6UNVDY+czIFUuwGbq2JB1yJ0T5HlXzDIV/aKJtliN5XYjBJhyiy&#10;P5NNd33m7nZjKyzBgadK53F7xtgwFLi5DJaUGI2InkA8M7YChZspGSvubmqwx0eijUYEBkuKujrV&#10;oh4M//qpxfy6JZZADJ13vjjdxZSdap2Al5nJBIXhDdyZmgBPzXmFOHzksSL2ZIIChYFusHrN2FIM&#10;FxIHTnh6KZwZy43DigCowckSQxveGWOXFH8Vbcyk2ZMlhjam0oytCaxEJJ9NrIMCUzElTAjqzC5p&#10;AusTxfRMNYenEkPb1FkSu6R4r5qoT1AwxzalBQwTFW93iOFqf1QtJVtsXO08BMzY0sC4xVCDQC9O&#10;QFVcndCW4nPBL8ixHbkCTHS9xXC1T1ljM7bCkiPqTF0i/IPxkWjDrWbugCqFCnuSuJHBkhJjJg9T&#10;YHsfuaoYKp6I6aZk1i0haKjRKraIsRRTgjYyp8wuKTHGRqkhM7YmsJLPoOpKEwKLjxzqPTExMZNN&#10;YCXv8M7EuwmBtTasLqUtQYFKeVzdaiZTjOAuaRbmBDSBldADkCd2SYmhbd75ZiYLS9jH0519//1W&#10;vFfWjRtH+BQAxlgAuiSSP6xmMsXQxt2ttCUo4GekxKx5vzVd9oEXjonj8BKqsZHHahqDtBhj4wCY&#10;F1UTWCGUTtESsW6NJSSRGG4ojsUa2yT0mZksMVCZnCFz3prACpQrxgfLFB+JNmbS3KbFe+WpwktY&#10;ja2xZB7eamwJCiw1fAPjnSne65BgJti0f+M0gZVS+tzeYpeU2GibkgdCW2EJxBmaSBhtKTZpPKqh&#10;BgZkLDcRKolcJQZVClRWu6SwBFR2PoXivRJC4MIxp7t4r1BgyAdRezIhCG0sm9KWoEBx/Gc442bd&#10;Ugxt/D9z4zSBFVeQKqvN347lRhtb2axbE1hJ0bs38Tde56ltenKZyAperRCjHgTFQszpLjHiikCZ&#10;ud+K90oNOYrWKW0JQW/QVm8coERlkTwV75U3N6FktW4JCjhZSBw191vVXR0C65OyzKvwKoGV2ykn&#10;sX+bltjQq3hDC5xsAit5hKr9MIX4YnPN2I7qJVxlVIeoBvfYjK2wBHcJVcfM2BIUdBUgmKc9Nk63&#10;Qa4msJKPproqUSCztck92QRWuhZOQbX9XVJirBtxcjW2wpKxL0ytEurJ5dgeINkaDv1TE1htpagW&#10;A0vm3Sd2SRNY2ZOqphI9WHpsE7Yw2v4/aWeza8uNZOdXEe4L1Mn/zEKrBx730AN7qJKFrgbKUqEk&#10;22U/vb/YO5mbsXKfe2KhGw2obpwdZJC5GCRjBcnsS2JLW5nfUt4r8Gd0V9Zc6VpV4gnMARVfktTo&#10;yWrbeqdAoj8L2FJtvVp9Nk15r9xRyZuppdqSL+EOsqVy4prEx+5zk5VSu6Uyq8V6Mh5b/Xr1mhNY&#10;idhSYWF0J7X66jUnsHI8hrzLSm1pXcK7AsNQiYamvFd6ktzcyso8qT3bVomq5QTWuD6uVltel+C4&#10;SjuqdNkqI4BLe0pty74E1GBkASXZl7BSKzFi6XLXui9JF65yRKl2Rxuvz3cDJyZuIh+VtvVOgZXC&#10;UYsrp7xXo229UyBPao+rCr6eTdMVr+En2eVU2pZ8CS8pTqX1ZE6XXaooSQmsrILIOau0LamxN2UI&#10;VL5bSmAlzMvOqFRb9iXV6ExKYB12vlvJcyU1kqqJPFW+W0pgjTt44nWer1GS1Ehz5kr0yhyQElhh&#10;Mmu39+xJDU6YFzNKtSVfgv+peeV0cyun2GCgSyhJTiFOPpT8ZLrylZuJSI4u1db7Eh5j5AhoxSvn&#10;vNdyhlXOe2W+KZ1Iwy/2fhLXFTTC13NATmCNt6kq9ynghFNtsOtjpbacwEqybOlGEaCUamPoVM72&#10;cUV8UmMEVG5JFrXwCqVdvuS9EqAsMStZLQ5lVm61ZLGa2hbHcSr7gKxGLIKErgJKct4ro4Y0pILn&#10;ymox55dGd857JYF1Le1xshrndtnAVdqWfAmQLJ2U58G4/gMQ9aitzHPe68jZh1JWhKgFlV+ZcXIC&#10;K+dB4rrPr2ccUWOTWTkBCtuQu4RLQkuYTGoszecK13HkvNcPjqBXspBEjdA3xyu/RsmRE1iZcTil&#10;9HVPihqZM5FU/aVX5pBc15NkjxFYLtXWq8WZ8DiEXqit9yWsFCKjrtK2Xg2GFkKsEC/huFtqG9Ho&#10;ip/MaqyC5kj0L7QtrUsi0l7JiuDoYGckK7zIcKjU1juFOPLOXrjSk70abB+7/FLb+nUJK/NaDI9o&#10;TN+2iGBUssdY0XVqQKQWw8tq7AOqtfVOgdqIhhY8F3nenZG4Er53ZQSkvNeBk00lto/jvbm2WnTm&#10;SHmvcWkfbrmAkqRW78mc94pebMS+nAMgjlPbIp+ogsmUwMrdwYHlSm3Jl4SNlXgJed6dkXGWvBSd&#10;yWr0SI03PVICK5fgx7WhlbYlXxKLmcp6kotHUtt4MaLCQGc1+G6CtoU8c4LdqTZiCpU9TlYrc/nM&#10;Z6m2iRtpCzvhrEZ+CackS5jsnQLTBkfUSiOgV4vaSo8fk3fat41bbHm6p4CSpMYcQIS+4rlSAisn&#10;W0uXABxJi8pqCY3k8HZNoy6uwai0rNciM5SZozKXpvTVOF1fWgIlLVJs6cXK8i4lvRJzrPnIpDXS&#10;9ZHi/PWaJCWvxo2tJTeStEiM/igdtmYN2H2znXcxKrczZq1yhOtIqasEGHlHqgKQ3vcYLeudCA+M&#10;kaJTqazX4rwosbuKD0n5rkSAalN20gIg/F+lspS3yoOLHEWrNC2plVOwOY7dISTOocUj1F8vEJIa&#10;PgTwV4Z1ylsd2LYFF1+oLTsR3EElvHVM/boC109iSam2Xi1ucuEtz8LATnmrw0CIvXJckVMY3Qeg&#10;NvaohfQEssI7NZYjrLUqk2hSo7ZaSijrgVQbHqLk/JPaMyW01JO9S2BhxygtEJiMy85IamOurzjk&#10;nO7Kxjnu6itgMrmSR7prqW39uoKh/dg1FGrr1WhbNK6AyZS3ymaDuGQFJUnNqC35Es5UllJCeZIn&#10;fzcmt4qfzOmuJB/tpe+W1OooSXmrcRt86fA/hz5y24qYTHmrZbqU8Eaujc1GZQTk+1rJkY3Tcl9j&#10;MqkZPZl8SZyUKPlJSXeteuWUt0qiB49NVUZ3UmN+Y0tUGd053RXes3RJCiRP+m6QfJUnOnhJolOD&#10;vocXKLWtV2OlwBxQQUnKW+VGU1bJlZVCUqO2x9Tx9TI55a1yVIVgWgWTSS0m/NLVwxAofU9ymR0H&#10;QQojIKnFkT7SyApeOae7ErmuBa+TGrVFOnultt4p0JOcK64ELnK6Kxuw0hXtGNX35MoCo7SeTGqg&#10;5BHLKaAk+RIWQbjlynfr1aituClNeass8JhQSyjJ6xKC1xUC88jprkQzP0qhhKSG5yr6kpS3ynXw&#10;pAOVejL7kmrgIuWtklrIpUSVnkxqrF4ZARWvnPJW67NpUouVOWHvwnhLeatxt81WCjglNaO2foER&#10;niTe6P567k5ZsvUVXspbjZdLpspFWQSLOqdAbbWDn+xEOzXWysRzSm3r1YzaeqdAbRhZqq1Xq6+C&#10;0jWv9VB5UmN0E1Oo7ANyuissX21dktQMTPZOgf0bAbVCoj5323efO2qLjI2v54CUt8qz9o/Y6dcj&#10;IKlRGzNOZdeR010fu8WKn0xqoCSWr5W2pXXJYydcqq1Xe2CycsyU47ndB+C7xYteBV+S1KK20uU2&#10;5POn2liXVA7sZjW+G1AuoaR3CsSCGDeltvVq9fGW8laJc8H8l2rLvqQamU95qyydiI5VPFdSYxVE&#10;mKvUk/1mhfgkrqTUtl6tvg9IeauECriIrQLJ5Epm0lZLS66Uthrx2tJqMmkRVOb6l8o6ISW78pga&#10;+7dCy5IWsXk+WmUTkJJWOaodS5mvfWTSojJaVvGRKWeVzmBfVKms9z71HI+UsrrR+SUiIGlRGTvF&#10;0jfr3QHvZZRehII57DwdU8bGRV4F558SVnkHuHSpDVGwVBnX4VUODpK/1qnxNC/MVOWb9VpcQUs0&#10;u9SNvS+ATSGaUKms1zK6sfcFeEbiW5XKei22bHDplXGWklWBfvidr8dZ0oprLaP3v175pBRXHEHp&#10;fg3yybovPQYDUJpAU6oqAYsac5O0SLqmZaVu7H0Br6mEVqEbe62RuxiHyol4rkvrOoTHqkoPZWQt&#10;EglhmyqzZ8pTXXBXpbzFpMV1U/GkdAUgvS/gibe9chUpeQRdf5CkyiRTqqz3BVwSQ3p35Zv1WlQ2&#10;xkUqBej3voC8srm04pHUVtxViWlIqa3EguN6gAIakwfho5VuGR4+Umrr8jEMlcwfUYvHIktHpdDr&#10;3QGPjeDqvm6cqHFhcC0DGr1+azLzVlUlGClqzBeEdQuYRK93CRMn9iszjahxiS8rmMLgRq93JRPJ&#10;tGPhlhJRYwd7RK98OQjQ6xcWHM4qXbYtalTHmqnWut4xEHwrZdNSXa8Wj92W9vXo9a5hIkpbWdmJ&#10;GhEqjloVVlvo9S6FLNBSSFLUyg9KoNe7B+YOnloqjbteLR5z3yv3CwwfKVs17nyppAuIGs+X87Zi&#10;IW6BXu9VePO8xJaKGoGjnbs1KwMh56uyS6mkJ1Bd74yYwZmNa9X1XoVHUEuXpVNdr+ZU13sVAiyl&#10;V92prlfjIn68Q611vVfhpQeijBVk5gRZeJ/SjSWYmdwDqSyVtZ6ocVCOO/FKM0LOdSVjtvKQC9X1&#10;zohQCYcJatX1XmWst65Xi6sQSvkemJncA1clVo5qiVpcMgrdWhl3OW+Va0volC9XRqzKU5ZsHSo5&#10;c5XlfeUSMKrrnRFLFQ5xFlKs0OvdA7vbdSmEsUUNshWOpDSb5+xVIpTcW1/pzORVcJgEM0rfrncP&#10;8bg1FzBUquvVQCYjoTQjpAxWnrOIpXelut4ZxZXk7I5Lreu9SjwnX7lXk2+X1OI6ncoFH+gl97Bw&#10;qKMGlaRG29ZiZyb3wPHPyg3EWJnU8A08VVrqzN6rsKYt7SOpLqlxiRjPKFWqS6msZFKySahAJavx&#10;xDW761J1yT1QXSVDCJIjqcUKp3IeAb3eqzAhTOxkCgMhq3ERd+n6MapL7oFvUBt3WS1u1K4kQFFd&#10;cg9ApZK6qWow+3MlAwq95B44qFe5MELVSB7njv4SVJJ7iEfbS5vllAfLvS7lb5fcA0lhFfKD1iU1&#10;o7rePRCpq2RcUVuvxcMiXHVd68veO7AOq1xBRm29Fqe1uca+VFtKaeWGx9pCJWlxyJIvUJpbU0or&#10;KfWVaxUi1b8LvMUhS841VFCZUlq5Y7OGkqTl1NY7lLiOpDSPp0RY3pYnQFXalaeU1ngjvpDhSE8m&#10;LzQxh1TI/SAzuy/ARqS2aEhaMT1uRZT03gSnULkQJta8nY2kkk1cqlpCSe8V1nisrjLtpERYsmIY&#10;AbXx1nuFlWVbaS2bEmHJioHyqrWt9wo8GV45UEhP9lrEWXnTsNS2lNIKC1i5Fm/4SFpcb8crZKWF&#10;c0pprdeWfElsCsZa2/rVSRmTKRGWnqRtJc+VUloXrvYvTadJi57kBfYSSlJKK6Hn2kooabFeI65S&#10;a1vvS7i4qbbMS4mwPMfNIaKSn0w3uIZ3rfVk8iVchrERFiwEnlMmLNv+SjYBI6D3QKCEI1K12npf&#10;wtKQZX1hwZwSYUleJhxfq633Ctw1VCF7aFuvZXjllNJari1pkYYcRErlu6WUViJ7Nc+VtJi7WZeU&#10;ejKltJa/W9IioxWvUPKTOaWVB91KIyBpsZ5kw1JrW7/CIDW1kgfLfqHXcmrrfQmzYs1P5vxZ1gmk&#10;kJRQkrxCubakhUtmZ1uqrfcKkdZRGt0pEZZ1ycxtBKXaki8hmF5aBaVE2Mforq3Mc0prGSXZl/B8&#10;WYUTj8S/bmUIxVPJPRGtyJ8tvfKIXr/CKI+ApMW6nMdMSt9NbnAND1SYA5IWs+kEu15BSU5pJcJZ&#10;CtEkLe6z5cqKWtt6r8Db8rWVQs6f5VXb0r14fLfel+DLa3N30mLpTBJE4b5eauu9AkiusZxJi9oI&#10;HJY8V0ppnZg5aijpPRAm891qtfW+JG6nrdXWa5GJzMVspfVkyoStj+7kS+KRx9oeJye1PnbrhfGW&#10;tIy1cs5qhRIszQFJK85Q8FZUZXTntNZy2/qdETMOz5zWauvjJfF8WcmXpBzagWfbOTVTalvvS+q1&#10;JS1yLcglLNXW+5IyJlM+LKsg/Guttt6XlGeclBDr1NZ7hbIvSXm0EeqNy2kLO6p0g2vZTyYtHk4h&#10;iaTWk71XKEfV0r2vZMSSGVCqLaW3YmFtfktaHNF8XINY6MmU30oQu/LMKRle/WoG/8NGoOSVU4Ir&#10;cY/KPUXUlnyJUVvyJfRkjRlLF78SC8Iz1z5ccgvBjJWIuJRQS64EaTy1vuy9CUkJPDhRWeSl5Fha&#10;xznsWut6d1KmBFJ2LK91AZRabb074arxWjJbuvqVhSG5DKVpIGW6brXX5eOcUreBACPcsFbaeqcE&#10;WYZOLWSStKiNxKZKT5I611lZDVFmLdxJxCMKjhkYdrXFvaOVRV7Wipghb2iVausdA0xCKYgB097Z&#10;GEcV4iK4r10lbFqnV13AZi3eqWBlUvtuyZsUwwos/jsbmVCPGqtPRC7pxWWBXy9gVYtwRGl0E9np&#10;aiOGUYk9ZaWBJMIYOJXP1ruSCCrVmpa0eNEtrpav1JacQnH9yoat65CYb+JceqW2fmUSvF2tJ7NW&#10;dZ9PQkpnZXX9mrXYL3Kcq/TdclJscb9IHKGzEYCy7SgNt5TcWo314t9SbeTwlPbCzNWdHs61xOZn&#10;LeLztZmbQE5XWSSglQZA0sJDx82vFUimxNZoWuGwGl8t+R+S2TkGX6qt9yTcV1TK02aAdT3CgcON&#10;lVphtKWs1ir/BuPWV7YyAkpzW7r3NZIbKpt8aKK+svFgwi+1rPcI8MG1aTulz8apsxL1QNC0t5Fl&#10;cslpJS3SRLlUrNKylM16rKULZhnWvReJXOnaN0spsJF9U7mvMRZJXYfEqdBSYIbD3Z0ao7x0dxC1&#10;9WrMM5E4WwB/usA10jYqp72prXc+uB6u4SrVlvwBp1kqB/+orVfj1sXSk4uo9f6A98lLh/FEbWX1&#10;X6JMyU3vvhspG9zFXVlsJTUiTnE1W+W79R5hZDNbuRWGtvVq+Dpyx0q19Y6E47K1FHcidl2XsNWI&#10;F20LbUs5rORsLJWj87FR7muDeCjtEiGOOzUyFPbS/j6r8XDfXKIVSTztawOTpXMlWY11RelJKrqk&#10;dwojkZnKfVaixqnS0ul51HqnwLELUokqIyCpxXnlUviOw9ddT3KVDI+ElGrr1bgLmkNuJUz2voQU&#10;neArCluplPQ6P98VqYyA3peQa8DUXaqtV8MpA5NS23qnMK2so2q19WpxEzobvkrbeqcw7dRW68mk&#10;xvMkldsBGJa9U8BxcRtopSez2gG1Xlolp+RVamPhVqqtd0ETjzPUvltKXo2sjdIxYrKT+4GzrlvN&#10;T6bkVe5u4qL9Utt6F8QaiFfVKyhJyasQdrwRUqotuyBi86URkJJXuVSyuOZKanD4cTaqMAJS8mrE&#10;4EpcAGGf7rsRqKqdhgNMnRpP9U7FEdCrcfdHdQT0TqF6JwHDtFcjK3c9aj3ZOwVetyO/tISSXo1k&#10;Dw7XVL5bSl7l7lfuS6vUltTiiowS+UxMsftuHPvmeeBSbb0ai6CxFrpIyasM7dItuhHQ7YwcdqLn&#10;pe+WklcJzLOhLbWt9yXczVlLaCc22xnJDodM7FJtvRpBuOLqNSWvEqmt3UdAwLozkjuaPzi0WvAl&#10;KeU1qJFaiDep0UEwtKXaeqdw4EtK2cMkOHVtw71yUK/StN4ncAyehxJKn61Xmzdo5FJlvUs4uMF3&#10;LAVmUsYrT2ZVXrBnxdMvSgjCcWtFCf9Jj6t9SicJ2fZ2vQ9NwrmTyrnMrBfRi9JUmjNXOUvKu7uV&#10;z5b0OC5ciwPlzFWWaTW6lL1J1ydc+FJak+TE1YkoNKOmsAlIekU6kVVxZ2H5TttYTXd6hEBL43rt&#10;lxZUNpbedqSyXm9dIeoK4zpnrTJnE1IrdWPvRcZaCheTRNcd5D5GMkqpsl5vW4eSE0mZrqzXiIGW&#10;Vq1ZD+yXPlrKdGWZd3BdS6VpWY8HAkvjOues0o1cYlOqLXmfiB1VMJJzVmeeEGMhXxhqSW9lb1Oq&#10;rHcG7Bj5bCWM5FRXtqSlytKqwqis15PN6J9++vO//49/+/2Pf/2Xn/7801/5H3+K//XzP389Zfyv&#10;H3769d9//PbxLf7w999+/+GfP377+bdff/39P/745b8xG/3f1z//+8c31CkSrbOY7ynzeXvlwVJm&#10;9dgrj5YyX61XnixlerNXni1lXGyvvFjKuMxeebWUcYG98mYp49J65d1SZn3UKx+WclDMvTb/tjCm&#10;IPNQFnRuqt3DWbC6Sd1DWjCuSd3DWlCoSd1DW3CiSd3DW7CcSd1DXPCWSd3DXDCRSd1DXXCLvTr/&#10;dlAXbGFS91AX9F9S91AXfF5S91AXBF1S91AXjFtS91AXzFtS91AXnFhS91AXJFdS91AXrFVS91AX&#10;NFSvzr8d1AUdldQ91AW/lNQ91AVhlNQ91AWVk9Q91AWlk9Q91AXZktQ91MWNIUndQ11cAZLUPdTF&#10;nR5J3UNdEBa9Ov92UBfERVL3UBeUQlL3UBfUQlL3UBdcQVL3UBdR/KTuoS7C8kndQ12E55O6h7oI&#10;nCd1D3Vx+0NS91AXoe1enX87qIsQd1L3UBfB56TuoS6C0EndQ11ElZO6h7qI9yZ1D3URwE3qHuoi&#10;IpvUPdTFtQJJ3UNdRE2Tuoe6CIP26vzbQV3EQ5O6h7oIVCZ1D3UReUzqHuoilpjUPdRFdDCpe6iL&#10;eF9S91AXkb+k7qEuYnlJ3UNdRNmSuoe6CJv16vzbQV3Ez5K6h7oIbCV1D3URqkrqHurimHVS91AX&#10;56aTuoe6OAid1D3UxXnopO6hbhPU8W/ruwvqOMHsqMdh4t54/m2pC+o4LWypC+o4NGypC+o4z2up&#10;C+p4r8ZSF9Rx4tZSF9RxhNZSF9RxJtZSF9RxyNVSF9RxatVRj2OnPer4t6UuqONcqaUuqOOgqKUu&#10;qOPgp6UuqOMgp6UuqONgpqUuqOOkpaUuqOPopKUuqOMspKUuqONwo6P+OJ7Ywy4EXgECvDiC6BUg&#10;0ItThV4BAr44KOgVIPCLs39eAQLAOM7nFSAQjCN6XgECQs7GmAUIDOMgnWeBAJG8JK+AG2FhMxaK&#10;RE6wWU24kRYIvAIUifAYXgGKRJgMrwBFIlyGV4AiETbDK0CRCJ/hFaBIhNHwClAkwmlYBSiJEees&#10;vAIUifAaXgHqE2E2vAIUiXAbXgGKRNgNrwBFIvyGV4AiEYbDK0CRCMfhFaBIhOXwClAkwnNYBSix&#10;EQduvAIUiXAdXgGKRNgOrwBFInyHV4AiEcbDK0CRCOfhFaBIhPXwClAkwnt4BSgSYT68AhSJcB9W&#10;AUp2xCkPrwBFIvyHV4AiEQbEK0CRCAfiFaBIhAXxClAkwoN4BSgSYUK8AhSJcCFeAYpE2BCvAEUi&#10;fIhVgBIgZI6ZBSgS4UQ8CxSJsCJeAYpEeBGvAEUizIhXgCIRbsQrQJEIO+IVoEiEH/EKUCTCkHgF&#10;KBLhSKwClBSJJHOvAEUiPIlXgCIRpsQrQJEIV+IVoEiELfEKUCTCl3gFKBJhTLwCFIlwJl4BikRY&#10;E68ARSK8iVWAEiXc2GUWoEiEO/EsUCTCnngFKBLhT7wCFIkwKF4BikQ4FK8ARSIsileAIhEexStA&#10;kWgyJ7xnmKPQIbAsUPKEV4TNAhSJJn/CHbrSBJNB4T0OLcBEIqRJCuVzg6TZB4pEk0fhIQy1wERi&#10;XCeawsIml8Kzn1qA6RPj0s9sgYlEJVS4HMT7CnE1Z7LA5FS4L18LMH1i3J+ZLTCRGDdi5gJMJMYd&#10;l7kA0yfGtZW5ABOJcRNlLsD0iXG5ZC7ARGLcF5kL8JDIxTS5gBA4TpXroLQAb3bmeWgtwEMiz1lr&#10;AR4SuWxcC/CQyNEnLcBD4hhXJfafMQTeVxAkcpeVWYAgcTQ5Fo7NaxNMJCrHwhPzXhPiUsDUiSbH&#10;wjWyWoCJRD0awoWSZhMUiSbHwiMo2gQTiXpAZDQ5Fu6rUgtMJOohkdHkWHghTS0wkagcC88ReJ/x&#10;dlTE5Fi4mU+aYHIsvOykBZhIvB0YMTmW8XZkxORYuPVDm2D6xNuxEZNjGW8HR0yOZbwdHTE5Fm5f&#10;lT4wOZZRj4+EwJpY9ADJaHIsox4hCYFngfpEk2PhkV7tRNMn6kGS0eRYeCZdLTB9oh4m4dy02Ynq&#10;E02OZVSOJQTWZ9QjJdwhZBagPtHkWHinU76CybFwnYQWYK4T9WjJaHIs3D2pFpg+UY+XjCbHMuoB&#10;kxB4OFAkmhzLqBxLCCwL9JjJaHIs3KkjX8HkWHiTRwswfaIeNuElHLMP1CeaHMuoB05C4H0F9Ykm&#10;x8KNZ9qJJhL12MlociyjciwhsPpAj56MJscy6uGTEHgWKBJNjmXUAygh8CxQJJocC5fDCQ5MjoU7&#10;XrUAc3bWgyhcm2z2gfpEk2Ph0nZpgsmxjHocJQTWZ9QDKaPJsfAmkTbB9Il6KGU0OZZRj6WEwOsD&#10;RaLJsXA7pfaBiUQ9nDKaHMuoHEsIrD5QjmU0OZYxHrBLURyTY+GCQy3A9InKsYzmOZVROZYQeJ2o&#10;PtHkWLjaWfvAnJ2VY+E2U7MJOjubJ1ZG5VhCYHWicixcUm4WoEg0ORYeKJSvYJ5cGZVjCYHXB7pj&#10;MU+vcGe0NsH0icqx8FiF2QT1ieYZFh5r0SaYs7NyLNyGZzWBB3azBSFwPuOkHEsIvAIEibyDbBYg&#10;s/NknmPhQlHtA88ncr2iFuAhcVKOJQReJwoSJ5NjmeL9p35qC4FngawTJ/McC++sigUmxzIpxxIC&#10;qwnKsfAcsVmAItHkWCa9gCsEXhMUieY5Fu5K169gIlE5Fp47MJugSDQ5lkk5lhBYnagcC/dHmgXI&#10;7DyZHMukHEsIvCYoEs1zLDxbIzgwORYeN9cCTJ+oHMtknmPhEmC1wESiciyTybFMyrGEwPqMyrFM&#10;JscyKccSAs8CnZ1NjoUbYuUrmBwLN8xqAaZPVI6FW+3NPlCfaHIsXBCtTTCRqBzLZHIsvByjFphI&#10;VI6F55i8TlSOZTI5Fq4ClyaYHAvXgmsB3o6FW8y1ABOJyrHwLoPZiYpE8xzLpBxLCCx/oBwLr5Ka&#10;BSgSTY6F9xzlK5gcy6QcSwisPlCOhXfVzQIUieY5Ft5h0T4wkahXek0mxzIpxxICrxPVJ5ocy6Qc&#10;Swg8CxSJJscyKccSAssC5Vh40MosQH2iybFMesVXCLwmKBJNjmXSa75C4FmgPtHkWLivXQaTeY5l&#10;Uo4lBF4TFIkmxzIpxxICywLlWCaTY+EdBulEk2OZlGMJgdcERaLJsUzKsYTAs0CRaHIsk3IsIfAs&#10;0L2zybFMyrGEwLJAORYemjEL0L2zybHwaoMg0TzHMinHEgKvDxSJJsfCA1raBBOJyrHwao/ZBPWJ&#10;Jscy6TmWEHidqD7R5Fgm5VhCYFmg51h47dAsQJFociyTciwh8JqgSDQ5Fp5FFSSad4RNyrGEwGuC&#10;ItHkWHgCW5tgIlE5lsnkWHhMOFsQAqcPZuVYQuAVIEicTY5l1nMsIfAsECTymoxZgCCRx5jMAmR2&#10;5hVSswBB4mxyLLyBpjjwkMjDtVqANzvzYLEUYHIss3IsIbBwoBzLbHIsvJqmTTCRqBwL74WaTVAk&#10;mhzLrBxLCLxOVCSaHMus51hC4FmgSDQ5llk5lhBYFug5ltnkWGblWELgWaBINDkW3jYUKJscy6wc&#10;Swi8JqhPNDmWWTmWEHgWqE80ORaeDtdONH2iciw8MOo1QTkWHpw2C9DZ2eRYeHNO+sDkWHhrUAsw&#10;faJyLLPJscx6jiUEFpCUY5nNu8J47lv7wPSJyrHwnKvXBOVYeDXVLED2zrwxahagSDQ5llk5lhBY&#10;n1E5ltm8K2xWjiUEngXqE02OZVaOJQSeBYpEk2OZb0+lmBzLrBxLCKwmKMcymxwLT8/KaDQ5Fl48&#10;1wJMJCrHMpvnWGblWELgdaIi0eRYZn06JQSeBYpEk2OZ9RxLCCwLlGOZTY5lVo4lBJ4FikSTY+H9&#10;WUGiybHwOK8WYM7OyrHwrLzZB4pEk2OZlWMJgfcVFIkmxzLrkyohsCxQjmU2OZZZOZYQeBYoEk2O&#10;ZVaOJQSeBYpEk2OZlWMJgWeBItHkWGblWELgWaBINDkWXr+W4WxyLLNyLCGwmqDnWGaTY5mVYwmB&#10;Z4H6RJNjmfUcSwg8CzSKY55jmZVjCYFngUZxTI5lVo4lBJ4FikSTY5mVYwmBZYFyLLPJscx6jiUE&#10;ngWKRJNjmfWusBB4FigSTY5lVo4lBJ4FikSTY5mVYwmBZ4Ei0eRYFuVYQuBYsCjHEgKvAJmdF5Nj&#10;WZRjCYFngczOi8mxLHqOJQSeBTI7LybHskCppGMoIfAskNl5Mc+xLMqxhMCyQDmWxeRYFuVYQuBZ&#10;oEg0OZZFOZYQeBYoEk2OZdG7wkLgWaBINDmWRc+xhMCzQJFociyLnmMJgWWBciyLybEsyrGEwLNA&#10;kWhyLIveFRYCzwJFosmxLMqxhMCzQJFociyLciwh8CxQJJocy6IcSwgsC5RjWUyOZVGOJQSeBYpE&#10;k2NZlGMJgWeBItG8K2xRjiUEngWKRJNjWZRjCYFngSLRPMeyKMcSAssC5VgWk2NZ9BxLCDwLFIkm&#10;x7IoxxICzwJFosmxLMqxhMCzQJFociyLciwh8CxQJJocy6IcSwgsC5RjWUyOZVGOJQSeBYpEk2NZ&#10;lGMJgWeBItHkWBblWELgWaBINDmWRTmWEHgWKBJNjmVRjiUElgXKsSwmx7IoxxICzwJFosmxLMqx&#10;hMCzQJFonmNZlGMJgWeBItHkWBblWELgWaBINDmWRTmWEFgWKMeymBzLohxLCDwLFIkmx7IoxxIC&#10;zwJFosmxLMqxhMCzQJFociyLciwh8CxQJJocy6IcSwgsC5RjWUyOZVGOJQSeBYpEk2NZ9BxLCDwL&#10;FIkmx7LoOZYQeBYoEk2OZdG7wkLgWaBINDmWRe8KC4FlgXIsi8mxLMqxhMCzQJFociyLnmMJgWeB&#10;ItHkWBY9xxICzwJFosmxLPoeSwg8CxSJJsey6DmWEDgWrMqxhMArQPITV5NjWfU9lhB4Fgjbt5oc&#10;y6p3hYXAs0DYvtXkWFa9KywEngXCsawmx7LqOZYQeBYI27eaHMuqHEsILAuUY1lNjmXVcywh8CxQ&#10;JJocy6rnWELgWaBINDmWVc+xhMCzQJFociyrnmMJgWeBItHkWFblWEJgWaAcy2pyLKueYwmBZ4Ei&#10;0eRYVj3HEgLPAkWiybGseldYCDwLFIkmx7LqXWEh8CxQJJocy6ocSwgsC5RjWU2OZYVSSeR9CDwL&#10;FIkmx7LqOZYQeBYoEk2OZdVzLCHwLFAkmhzLqudYQuBZoEg0OZZVOZYQWBYox7KaHMuqd4WFwLNA&#10;kWhyLKueYwmBZ4Ei0eRYVn2PJQSeBYpEk2NZ9a6wEHgWKBJNjmVVjiUElgXKsawmx7LqOZYQeBYo&#10;Ek2OZdVzLCHwLFAkmhzLqneFhcCzQJFociyr3hUWAs8CRaLJsazKsYTAskA5ltXkWFYolTw7mxzL&#10;qhxLCLwmSBRnNTmWVTmWEHgWSBRnNTmWVTmWEHgWSBRnNTmWVTmWEFgWKMeymhzLqhxLCDwLFIkm&#10;x7IqxxICzwJFosmxrMqxhMCzQJFociyrciwh8CxQJJocy6ocSwgsC5RjWU2OZVWOJQSeBYpEk2NZ&#10;lWMJgWeBItHkWFblWELgWaBINDmWVTmWEHgWKBJNjmVVjiUElgXKsawmx7IqxxICzwJFosmxrMqx&#10;hMCzQJFociyrciwh8CxQJJocy6ocSwg8CxSJJseyKscSAseCTTmWEHgFCMeymRzLphxLCDwLZMey&#10;mRzLphxLCDwLZMeymRzLphxLCDwLZMeymRzLphxLCDwLZMeymRzLphxLCCwLlGPZTI5lU44lBJ4F&#10;ikSTY9mUYwmBZ4Ei0eRYNuVYQuBZoEg0OZZNOZYQeBYoEk2OZVOOJQSWBcqxbCbHsinHEgLPAkWi&#10;ybFsyrGEwLNAkWhyLJtyLCHwLFAkmhzLphxLCDwLFIkmx7IpxxICywLlWDaTY9mUYwmBZ4Ei0eRY&#10;NuVYQuBZoEg0OZZNOZYQeBYoEk2OZVOOJQSeBYpEk2PZlGMJgWWBciybybFsyrGEwLNAkWhyLJty&#10;LCHwLFAkmhzLphxLCDwLFIkmx7IpxxICzwJFosmxbMqxhMCyQDmWzeRYNuVYQuBZoEg0OZZNOZYQ&#10;eBYoEk2OZVOOJQSeBYpEk2PZlGMJgWeBItHkWDblWEJgWaAcy2ZyLJtyLCHwLFAkmhzLpneFhcCz&#10;QJFociwblErimULgWaBINDmWDUpFLDCRqBzLZnIsm3IsIbD6QDmWzeRYNiiV3Acmx7IpxxICrwkS&#10;T9xMjmVTjiUEngWKRJNj2ZRjCYFngSLR5Fg25VhCYFmgHMtmciybciwh8CxQJJocy6YcSwg8CxSJ&#10;JseyKccSAs8CRaLJsWzKsYTAs0CRaHIsm3IsIbAsUI5lMzmWTTmWEHgWKBJNjmVTjiUEngWKRJNj&#10;2ZRjCYFngSLR5Fg25VhC4FmgSDQ5lk05lhA4FuzKsYTAK0A4lt3kWHblWELgWSDrxN3kWHblWELg&#10;WSDrxN3kWHblWELgWSDrxN3kWHblWELgWSA7lt3kWHblWEJgWaAcy25yLLtyLCHwLFAkmhzLrhxL&#10;CDwLFIkmx7IrxxICzwJFosmx7MqxhMCzQJFociy7ciwhsCxQjmU3OZZdOZYQeBYoEk2OZVeOJQSe&#10;BYpEk2PZlWMJgWeBItHkWHblWELgWaBINDmWXTmWEFgWKMeymxzLrhxLCDwLFIkmx7IrxxICzwJF&#10;osmx7MqxhMCzQJFociy7ciwh8CxQJJocy64cSwgsC5Rj2U2OZVeOJQSeBYpEk2PZlWMJgWeBItHk&#10;WHblWELgWaBINDmWXTmWEHgWKBJNjmVXjiUElgXKsewmx7IrxxICzwJFosmx7MqxhMCzQJFociy7&#10;ciwh8CxQJJocy64cSwg8CxSJJseyK8cSAssC5Vh2k2PZlWMJgWeBItHkWHblWELgWaBINDmWXTmW&#10;EHgWKBJNjmVXjiUEngWKRJNj2ZVjCYFlgXIsu8mx7MqxhMCzQJFociw7lEpieULgWaBINDmWHUpF&#10;LDCRqBzLbnIsO5SKWGAiUTmW3eRYduVYQmB9BeVYdpNj2aFUch+YHMuuHEsIvCYoEk2OZVeOJQSe&#10;BYpEk2PZlWMJgWeBItHkWHblWEJgWaAcy25yLLtyLCHwLFAkmhzLrhxLCDwLFIkmx7IrxxICzwJF&#10;osmx7MqxhMCzQJFociy7ciwhcCw4lGMJgVeAcCyHybEcyrGEwLNAZufD5FgO5VhC4Fkgs/NhciyH&#10;ciwh8CyQdeJhciyHciwh8CyQdeJhciyHciwhsCxQjuUwOZZDOZYQeBYoEk2O5VCOJQSeBYpEk2M5&#10;lGMJgWeBItHkWA7lWELgWaBINDmWQzmWEFgWKMdymBzLoRxLCDwLFIkmx3IoxxICzwJFosmxHMqx&#10;hMCzQJFociyHciwh8CxQJJocy6EcSwgsC5RjOUyO5VCOJQSeBYpEk2M5lGMJgWeBItHkWA7lWELg&#10;WaBINDmWQzmWEHgWKBJNjuVQjiUElgXKsRwmx3IoxxICzwJFosmxHMqxhMCzQJFociyHciwh8CxQ&#10;JJocy6EcSwg8CxSJJsdyKMcSAssC5VgOk2M5lGMJgWeBItHkWA7lWELgWaBINDmWQzmWEHgWKBJN&#10;juVQjiUEngWKRJNjOZRjCYFlgXIsh8mxHMqxhMCzQJFociyHciwh8CxQJJocy6EcSwg8CxSJJsdy&#10;KMcSAs8CRaLJsRzKsYTAskA5lsPkWA7lWELgWaBINDmWQzmWEHgWKBJNjuVQjiUEngWKRJNjOZRj&#10;CYFngSLR5FgO5VhCYFmgHMthciyHciwh8CxQJJocywGlklieEHgWKBJNjuWAUhELTCQqx3KYHMsB&#10;pSIWmEhUjuUwOZZDOZYQWF9BOZbD5FgOKJXcBybHcijHEgKvCYpEk2M5lGMJgWeBItHkWA7lWELg&#10;WaBINDmWQzmWEDgWDB9KsjwkZhFCs1CEx/ihIHB8SEwrxDVShIdIFASSD4lphbhHivBQiYLA8iEx&#10;rZDJmiI8ZKIg0HxITCtkwqYIF51KvAwfJvOCwg2dJvdCETd0muwLRdzQafIvFHFDp8nAUMQNnSYH&#10;QxE3dJosDEXc0GnyMBRxQ6fJxFDEDZ0mFzN8KBnzkHhjROkYinB9pxIyFOGtKlG4odPkZCjihk6T&#10;laGIGzpNXoYibug0mRmKuKHT5GYo4oZOk52hiBs6TX5m+FCC5iHx0KkUDUW46FSShiJcdMLKpLUq&#10;RbgzuxI1FOHte1C4odPkaijihk6TraGIGzpNvoYibug0GRuKuKHT5GyGDyVtHhIPnUrbUISLTiVu&#10;KMJFJ0yNoNPkbqjz5jtN9oYibug0+RuKuKHTZHAo4oZOk8OhiBs6TRaHIm7oNHmc4UOJnIfEQ6dS&#10;ORTholPJHIpw0Ql7I+g0+RzqvKHTZHQo4oZOk9OhiBs6TVaHIm7oNHkdirih02R2KOKGTpPbGT6U&#10;3HlIPHQqvUMRLjqV4KEIF50wOoJOk+Ohzhs6TZaHIm7oNHkeirih02R6KOKGTpProYgbOk22hyJu&#10;6DT5nuFDCZ+HxEOnUj4U4aJTSR+KcNGp15dRhLvuVOKHItx1p15hRhFuREnJH4rwYu4o3NBp8j8U&#10;cUOnyQBRxA2dJgc0fCgJ9JB46FQaiCJcdCoRRBEuOvW4DUW46FQyiCJcdOqRG4pw0amEEEW46FRK&#10;iCLceKeSQhThsUIo3NBp8kLDhxJDD4mHTqWGKMJFp5JDFOGiU+khinDRCR8kiwOTIaLO28xuckQU&#10;cZvZTZaIIm6+0+SJKOLmO02miCJu6HS5IuL38kVCYqGTsOutCBOdxMZuRZjoJIBxK8JEJ7vMWxGm&#10;72QrcCvC9J2s125FmL6TSfVWhOk78Xy3IkzfCTxvRZhc0XDjikLiofPGFQ0uVzTcuKKQmFbc0Oly&#10;RcONKwqJacUNnS5XNNy4opCYVtzQ6XJFw40rColpxQ2dLlc03LiikHhW3LiiweWKhhtXFBLTihs6&#10;Xa5ouHFFITGtuKHT5YqGG1cUEtOKGzpdrmi4cUUhMa24odPlioYbVxQSz4obVzS4XNFw44pCYlpx&#10;Q6fLFQ03rigkphU3dLpc0XDjikJiWnFDp8sVDTeuKCSmFTd0ulzRcOOKQuJZceOKBpcrGm5cUUhM&#10;K27odLmi4cYVhcS04oZOlysablxRSEwrbuh0uaLhxhWFxLTihk6XKxpuXFFIPCtuXNHgckXDjSsK&#10;iWnFDZ0uVzTcuKKQmFbc0OlyRcONKwqJacUNnS5XNNy4opCYVtzQ6XJFw40rColnxY0rGlyuaLhx&#10;RSExrbih0+WKhhtXFBLTihs6Xa5ouHFFITGtuKHT5YqGG1cUEtOKGzpdrmi4cUUh8ay4cUWDyxUN&#10;N64oJKYVN3S6XNFw44pC0lnxp5/+/PM/f/233//413/56c//+OXnP37424/f/vbthz9+/PbHtx/+&#10;8eO3f3z74S8/fvtL6Pz057//9Mdfz9/G//zh//z4bVxn3kXjo/01/vcwLsRT46f/87f//ct//e2h&#10;9McP//zx2zBPHOJ+NogfcWFsC0u9fvm3X7PGyBvRz+jguJI9cYXf2+/af/9+1jDyEs8zFBi/n68k&#10;6fa7n//22++/PBryqvPUXeZxPInjcZnghNq3ev3y5//1l//4+b/88v+SjQs2nomO6M3r8y4feupp&#10;0jKsy5lFw5+5ZvdR7OvPZFWeHn3E3ukVhkh1va155jq4E+nojvzf+Y3OzuBh5jP3kT8vwXI9P+H5&#10;ZzTONQZ/5r2QKzxXqDnpvimaPLinR6No2vQA3NXmwMEZyOfPZpvp7nNv2+m+il6XFrB719vzzga0&#10;IXBaMbyNhEKbDz7kpfvmOy/L1ahpWp/rvcuwT9GVv+x38LnO63RGOMZl5NO2APcLnw3lJ/TWeWoX&#10;AKLB2q9ptN+1/16/X4YzKTJ+P17Ov/3uc+u4hCteGgliBVDRsS3u/TIuN/RZJVcu4TCaGhhMCOYK&#10;mOEkAkeMP1/xbF3KZQjDSdDx121+LaS+/JYHcD/D/ahyd3YaGZwsX65hdf8rA/xlVNMNJ/p1tbwz&#10;dkZE6N/1PKV3tYc7Ns44GtBd+L80XPGD25nL8RxTzXl+XW+kxs9nnim6uKAH7FvFMB9rHOR4fjyA&#10;nb8CrAaGXX/+1FE0kJxgIrG1ZUZRJ36vTTrtd+2/7fczycm9z2jta7/L7by01nYinFqYIB7T/Ktl&#10;y7RePT7T49KnfMuTRQsbuysJv/yWUCTU3OwNDyhF8/LvGXcal4CndDmv4py0F3/GE7XJJreytf1s&#10;7TBwSLm5oHV8PcXRftf+234/UkuzEXBdE277Xa6taeG7T6p2XNb5DNldfco2tL06xp/p09wyVp0t&#10;454/M8u375jryv9qNfNw91XzRp9K0XTa5S224XzN9WUY0+HV5XT/a3/39dccDsZbc0Q8lfucGK6i&#10;6ce2mhuXbVmee53uz7TzXKa8/lzyCQTKKbp9ozdFT1hzGcbsljwki62Hrc+hi3t57Rq+bvMYXXgV&#10;3XRfjTr482UYAzh/jGmgG5pX2JphtzY3pJ1feBqYtxqCe632u/bf9vsRx3H1LD3VNhPtd29xNMXQ&#10;eJKHfK4bUKYJM56bDP6Mu3vMi1fDJ7r8+iIrXuH92HxfMwujM7gJ+pvuq+h5aycj488sKJKPn5Yr&#10;Ubn7861P39e8LC2poNN91bzsr7nnjWF4/WuGiFHbvHWuq/V6+zr4oEur8jVjGniHmVZurq3VwnM7&#10;Z5CUz8U6Nfv4CdE1IfOgikwBE6PiTM5ioU0zHzAu9iltuma+fT2PU7/6lPFxAQXn84zbdn+e1msd&#10;wUrnldTw9dikke39K7ZK7DDy7DLhZK+1OzciPRnpV80sqq6lEbPUi2Et1EyLz/N81Nx0X0X3CH7z&#10;Z3Y4V49dfy729sgE3PwR/vgZynnVzFLs2s68+TN5UteMenVJreYxvu1VMzNHdnUjvQ1snk6WVZr+&#10;OdYdl3b7VsWax9gHt6If/rjfo+ErWUu3PzcIXV3CciCWvU/DdryNM9fGVrTVfAfvgBO4hjZvesjK&#10;CefPnrHV3AZdrc1QJCw4my6L0YxtBMf1ne/DfaBLro/R+5zsO/K/Tk9Cvtl6fakt9u3J/ZKl3J76&#10;inlBlx8cAGlvkeFh+a3hSVhn7kPrr2sldn1IThNvJ5PPcvAx4/cwYM4YzxQ+/tzWmrfebl60tZbD&#10;1ldAgx3ZldPaftf++/w9S8vXwI89QouYtZ+961LuPmrZcGxaQKPspFhUNYyxi3gSGK3VB7++Vt8x&#10;DlqFuaL8r9NW9kdXf913UjiuayvBAuK57L2qJTp7ueVY2NUHDZccv/wEcZ3slXc641oRgdK85OfS&#10;+HY/BztkBlcdPTvu6Yo8cEojb99we3FNx9MJMCvk4fTpxjx36+c7exg4gH9+xJkJ9Moofm3tG0JO&#10;4M182PMo38iuKiIuoBm4tt+1/56/Z78xttDJfEwxm3//9xtrmWZRuMC2WGnl5ra1Wtg9NMcxMzXJ&#10;4CcyySbg2Y1v/8zK7fozzu9KI/t6Sp05u9D213RlbHH60T1HqPL0DTO3WMuGauYDNHdJb8aDCs/e&#10;ya3M/7q+BB7rXG6jOz/v2G4jYZjZmJ7JVHyoR+g0GYYrOrPr+fNjinxb83diqiD9zJMa521kWX7a&#10;/il2Fu4jaEt3ojQRwHzW2b5t++/ZwgjftBmSdd50XQXRfve2XxaWGi2KGLU8kzmufmFDvp3p45jN&#10;dPTYdbz+PBMBOrcX7BS6J7czFj7vl20a8GAn2AIcbVvzeb9shBPaxinmQMV8a+/ZL2wt2hvxI2Pq&#10;9WhG+93nI37Dj7eVVISNL8C9jHvXqeC2PfYxzuwwcrgZHEY88eGlZtYTTyakdSkPp0X8+fnXfkTn&#10;ivK/ni3FrU7XVEAwfUhrN969iTjA6RxvrvM/4ZO/6+xvE0Xa5x2snjDzaVTMQO1b5vblfz1by8oo&#10;jhKfqkxtuWA8aevkNwFGPuYVlWe+feXLZNimf53V9iHRW3D7WGlCM+q+CGAldUUwYulX95zcKrg3&#10;z3gnOLj1sN1LShgkViy9Ww0Pf61QcaHPoOZtzfS2k8HJtaOMESCLmi48fK+WRWLz9S/qo1Yt4Y1G&#10;dr1ZSzHmr+DX9fWuAcSG6Nq1RUTp/STRBv85dOjeCxDxYRoO28/edQ4rABiYNqKYjhICY2RfvR6L&#10;kfxXQvbXhpnrby4nlivK/zptJVB7rUIuD3E1f+AR0GtFoDMsz3dfgUFzBt0Y5s1/RBD7mZ/bqsXz&#10;H+cJNibINvlcf93QbUYRKniuB0tQ2IB220bPrMufi8WrYFxew9jML3MnE9NjUf78QFBGXS5CGtjv&#10;OjnW7+3bzgSM8hJpY4g1fLLmihhxt1r4dNbIFX1n2iEyeGYPEO6hVW078P1ph7AKLv5sbtBuaTe5&#10;42qvZRtDGe/Y2czbtUGzPKcdJn1jB8LDu7GdOVW1M1jz0pftr3z6bNTITNnWD+z2ntuiEjDwLe05&#10;qnFm5ZK3Nixa2v3544wjzjuQB6hatbHJfu8j8vd6jr6NabTtQIjvnKoXHgPobZV5/+tn3zVX9Dkw&#10;Fjqr4S4osiuO9n1grKw42qw0MfyIZnSffuVrt/jGxFplSMBY+XULGk4xU7ZVqNicRtSzq4gOTW2v&#10;Htx2DhbFaL1GGA7wubZqHbny5+bF4V3Wp8klYLDKYVl1Io4Z63kK4CoYjF0e425U3xd4E3rtueYu&#10;tBYoN8c7RXQlxWbTJ7h3MmvgNhvE7ouRWK6WgEmbDWLBkbsR97i0TmYlH13afflP4SSt/XT1Huke&#10;LbrKjnK7cudeeGwT6Dl6UDjP+43sbpknzoa2n7X/tp8va+NIppl26rR8+/nRFn1TkKjt67WffT6y&#10;Rk5PBvn98GLE4cYrI/2zppB3QGjl9HtoRHjn+dGu2t6MiZET7uyTznoYznlQjNw/srfIL9EC9qX9&#10;B2OFzJ/POmM+e4KsNCxGVhkRx3u0cIogXCp6IHJyxV9fndeGDfHVYDNPbfYorxzH1MqMnOdXHFg5&#10;4KtOXWaAPDSINXAS+BywL6/2qplo2WU3K2jwXB0cIIZX2Vqbg4dOg5I/s0BshsGOPGe9V81EfJoD&#10;A6xBkNdrJtLRYmuvIX0VDXZisnt+DBaSQmbyoh8TZ/vzIxZbrpkY2dBc50QtzxjSq2Ziqldvc6ds&#10;nhkHnskFo8+aZ657onvqNbNWb1bPfNPnl3rVjDu9ViA3jw/6JnJBzprB9jV6M6byv06EEbYgiH3q&#10;Mkrycg2mlaLP7oQ5iftIaNTLMEZG85IENPZn3LA0qgZgcSVrzOwH8/p0wOVe0e75tiaDxOXoSzOM&#10;OfIZRq3VTDTmmrfp2ViQ9o3CG6+NPIjAWZ4GBxp8JdHMbAVel018PZ43JrfrQ7KzyXPOwBroFT9k&#10;e5+XG2x7sLt9Z2+pSfJILHLP70xGxnNEXh8yUh2uD3ktJ19/Jrx4BTZjanzAoNjbnMG9Fsg0cEir&#10;JDii9Yo3RMhHXNzKIvlqc6R2GKOKlVB7a5IQHEvt/J2pN/jB5/KbGVVgsLIvx5jzz3wsw3viLq9d&#10;8byz+MvDZiXu36ayN8FcnBq777Pm2KcavR30dPPbhKcllMVhAx4cPdvMaD6vmb++c+RwXtpxp4nR&#10;2wQtYrPw6C9yAIW6ICIb2Vztz5GnlgYdkd3LA7KG+Cz48NaHxe72svrG1ZAt0P+ZD5kBCJHzSnEF&#10;59fKKtfV1ian35zJ0j1PGkWm3evim/a79t/r98ty5S1fmXmMoPa79t/2e9Y65+EGfDuBmfYl2u/a&#10;f6/fE61t3dv3X/tdbk3TIhzReIGIgssQgPC7dutvPmlEINseFAMttERKTVshvAMiRHTbWr2BMWRH&#10;O51KZNobIWwopitGcGdSVj7s5a7eDF1GSLP7FYOuecKVJfk1sZCaIUNgZYF7XlcQjEHEffppaeUF&#10;+Gv/bHpC6IHpYmHuTpaEwCsnEFiri95Gmtz2ha73Zw/aPiQxzzNOcTkc9gs45tPVvZmWIl25RQU+&#10;n/Eaxk9UQz2sbVMIm8o6Ijry87FGUOplY+yum79t5b4dO8yoBExP0wkpyEJ0I/Z1TR/vWra0M4Ij&#10;X5qPe9qY68r/au2DRmOkPmemN6sIcNQ2DTNeWZbu0HFz80Sv8M8Nwa3trc7IojgZYrTYEX/Rpzux&#10;5GYjQb/nbq37Bu9bxntYF6d2Cz4xHZOl1Lr8vmTcmVavlrFPewbzby17WzM/fjGkbxa67D1bTh4B&#10;aBxyGps7k0hLkyDJEfK6/jUDJm3X8QrYXCOEfe7l2Nlnn2Tm68+sKC92lGD506cU2wwSrlUdHkLW&#10;R7jgK4mG6BVblNxmvlWbcYhWsWqut5m3pq/0nXvkbADd16EDmPz4ML0nZGcQa7kH/if8KDh7ju/8&#10;ZQXBbNhYYJ9afKLnmqxDpP5+Zho9fQ8Txv4M+3a/z7Wd4ySSys6zv+PE3iGHktnQs3E8ETwx7J+d&#10;dn1NPi95UKeN+Epn5UceDEuMU5ezMXlLThCDbU3rNOIZeapnTowBe2oTPPnsa34a0WKjdA0gZrYX&#10;ED8LA8ErrO17EAd/cQztO7T/PnuWeSlepn58dH6OOzo/evvZd0NULHTPVe+IG7vCEZ/ZRlCL8x1n&#10;d6DBJlFqa7U+jdPf32kw+X28N9HShyn/9Wh3+13771k+xy+Io5ytf2fPd1rPbS4vXfbcl+v+tPXc&#10;yANYztqYmy6OrVnV/tusY/3QdlIj0dyrf9vv2n+v37O2PaHKgYL5uhOk/e7z1kxk17XAKYiOPe1z&#10;7H/WGDZxHCg82xJb6pYm0epq/33aNmF8yyIgkjQYpsVRoiu5j0ng5NTwGJ/ZFhqxyX+A+tGa74dp&#10;4/fXBMj6OZIW8srmnU9iD8hzo62WyANL7pQ/r9fZHFyvZDTyZ0JbTTsyFup+Psi4dsEycUxyRdMU&#10;wp8Jp7ZxyW70SRo0b8hpM2B17ij5bSTGfe3n0aKxDVyc5b7udWofuv23gTG1j7Vgq6X97pM+JWpx&#10;9QoOKS0IpMsZEWktn78jrsmILaC7j40JYGPL/0evvDoNNv0yjBlB/PynGP3/nJ0LkuUqrkWn1Fl1&#10;6zf/ib21kbZAGJ+0X/SNyDptbIEQ+kv0Vd4fQD7+03lNbBC26XcHUA6z3GTiM8qO7TRrPMd+YPkg&#10;F/JIEFnFpdqH30/t50/U3ZTYeFAmE57nr68yjzy+V6uqWJWZVWmEYg7KrRlHFDMhOhPWUyLYJjaY&#10;Jt7AnG0H1JeIXvAf8fb4JDOuhl0e5r85P/aY+FAMx0q/EHSH5Zd4x7hQOnCjT4Q9eXv5SeL7/Vz+&#10;hAXaPQVo8u+OizqBRUPF+soPk9kQ+DC20KjkKImVKNuknQp8m+gQ8fQHlzDMhq/fOlbx4ipDd3xY&#10;Rac9NoS9UqVVsCFc1lpPTao9xeXxYrXyXJhBQTm9Xldm3dQ64KsdLHqic3F+4BD6OlPOEclQpPV2&#10;jEdUlbYeArc+b9gpqqpfV4vHw1EK8LRcC/c9khGNPic4YpWitH6Y1Vswqyps21uVbHlvIcabBK5O&#10;+HjXpXjFrqK2Rdxt0cD34fJs1PDvdDa2XWmy8XXqwUuu+av+m3zpbgUedtwpIcVTOiCFffRT5t4r&#10;ueQYtjvo5U5ReI3ukkvDNOuOJkjit41VRcz74ceCLle/qtgqnNvX138Fisj0LUXzJxZInCSfM+IL&#10;pfRhipF6spKPPCTGxU/K/V/kRiOIK8BAMo4uhVjoUhV0RqM6K3SqxQ3528oNAb1/QbWQWF9f/5Wr&#10;RbUwq5uv1mphsHbC/CRKFCp0PUVQ+QTPp8/AkiJhS+CwWiTUXM8FyejmPsFv9xYHlzVVah9/96RR&#10;xaqyJT3RGlbbGDt19zhmghwVTgzH5qPVyn3llGWscdxs697CH3z3EZIFomk7j9+fHByfAjjSePoM&#10;7KiXy1fRz3qCIkHByWiu53bsSr7LaQpp8wysvIieMRH0HmHGL0uOVH64JIZJinRrVN98CpJfiDHF&#10;ukvwfmFVNDSS963s9JSt6C5NnlCrV51LSOxA99QGPVotZi8cLj/M7kV2rdcjpcyrVY3aV5M2OGT+&#10;mMNNm+UZWES2KZkS3q1Ca52UCrq7GJNL0lyKcMmsY+kMov9KheyvTkGs9gBWy7G6dgWLz8hOpWlG&#10;PVrtf2Q5OdqBU2YzsagqqQq9g96EH8iVH1g0xKYf7+2q6dES5992MkcGTu78lZKhKLNO1Jvl2qum&#10;oljupnj+74cqU4JKOTpBLqDIw/w3h98tzcNOW9ixhULXzslnTLczVpbwoy3EQfqJNtBL7Es50BXO&#10;Y3P8twS7HrGyAup4kipjJQIRmp1/6im59JZvtJYjGPyYchClfx0CQAuAR6wcH8WhApZI32wvU2Dv&#10;DMC+m/cWJMEmsvaDJ33JZ1jsbJqQppAgJL1he1VvXAvJ9vE/lNUVhEouyFVL/TQ7fF+eHXF+/OCJ&#10;1tvZYcpZiRRxXOs3O2ZyTVIxkvd+/aNyr9u8ZC7ivw9WBu9Fq2sSgcdk9Pkx5tYLScS73PUWfJAc&#10;M+XGr7uPpxRtzY+Rs1115THz9mMopYoR+ir7L6/5tzo6jH2B7/PpDTK+qLSn2T8SVtvZJ+mRt73m&#10;lW46rP7LkCH5mjWcvicFoU9hS6VogGBEPIt6q1A/ZnbSEzibNyc0bnmGjJvbYWEl6XXDGJUKw9Sf&#10;5rB1xRpP8n/o+wkZP03I7wtL2+gfhx8qnd8SUSYNe5z/JnZ+QGE2Z3Vc0OVDwfA4/63xRLpTzqJp&#10;ZlrZIghuMAE38Vs4E3rECUzQVcCPEV77FsEBraughSlX76kSpPw6XHqJD8RxlCyYo5HrC92ZIUGX&#10;3aEC3cF9TPFIgheqNXvLafGnlVPe3cIo2ySFjYlxIEame6M73KY1MQy2CB5edv+MbZJbUuFE3eTT&#10;jcdvTAAO1nxXPKZ8wGtGYwbzz7EtY9Dv8mZ4Lye2G+Mj2WyDTLlYhvxZPGNfQIa84N6BTtRkVdGt&#10;6FRTE3M2aEBFXO0x+bZeM9YV8Zbzmm/Dc6IyeFTCR8YiRwJrU3Yc9wqHozPsiQPAEfpekcXgBA4F&#10;J4gktHnjO3STEfzWSJKbeTdelScZ3dNpGUN2YfU2lLAZqdkqYKy+A+0xsymuij1UgaK+yv4rIeMI&#10;IActSR/Gt8UlMCwRgD4ZlK1sE6PhS4lHXGzBS56dDAKvv0uO4E7hhLVFgc80BFA2+HTHNnkHMIyc&#10;2L+v3zem58YxlehciFSWpPfI4844+k295j17oKbM7ZMQw6PAoy2EOHhKLTiAkpC1zoc4kpcpTxLG&#10;6uYTQGXDqWMk4IvoFhyPoWdzPWyGOgd9lf2X6YLwfPpeZHQSi+y7Q/54sUT01IhXFXOhLt+NmxgG&#10;nn0CO6z+y5BBUqb8cBbA1wZ5OQvEmn5/DXQWZGCx7Dz7kM2bNSPYxWFlWHHA8S5tn17PPzZBsMQJ&#10;+Y7r9FV+0nkpYTDOFaisczz5lunUuKKzUfoVvsgYmr23PM5/5/g6r6qNCzm4aAz7eBCY9qlCpzPm&#10;43GfVvOHuvakvt9ESuBQQff3q8HblPqPYspkS+cbBe3EOyUh804W5Vkq16AdP9J10vetcon0fdeu&#10;EeCzTgLPx3gfb19Op2eQeMTTNfFOjDL49T0eNT51LlgFKtag6WV8p5GCgkJkerySOnuPQpwssA7Z&#10;XBn8NWMyywm+rOwMmQOcMQzp2Re1BBHuI0qefipEEzK2S+k82BchNB5CBjmpM2N88Ol++n+iHJio&#10;qL1VMH/dbPyijskhNHjbFNRX2X8Z25x+07oylzaOR8oYImdgm5JK+m70iZH9VGVA5LiBv6TdDqv/&#10;SsiqA3Qc+H/EmTdJyJKr+SX4QNa1NUPVVVyCnHqTTs5gLOsKWBN66TIYf4Y2b3iacIFssVP4HYLR&#10;8WtC2TfY3s6OZGn5M2nTEcrMchYu4+nyl+4uMgDQdRKzHue/iU1lLNaaED4V1fE4//V4AuFJzPji&#10;0MQGepf5HPeM4K9lK3o5WVMdc7hL2bTAHLpwqqB1QuiGKr02XXg43c/Uss2Ue6//4rDOtyRjP2OC&#10;XChpZDGedNJLHtn+fXm8HYT8LYr+7vv42bwKHGMla/3dM+ZQkuwdniWREzVUxHH0YtIYDzDA5YRT&#10;gaiOevkYxaSop8Pqv2Kn4QhyIfhdgnbbp9eERfzHPc8FwxDPYE5MNZew3pBnHZbXbpi/5uHFmlbh&#10;R7zlcf7r8RCj/d/YBFmBv1DjZTz+qUxvQLWcmpbH+a+/zyG2zwCLeuYHelxfjd+iCMF7RmQx9Xzv&#10;GWoaur9RQ4Csh66QeKQMJ97RqpSg9QBzNGODgGO3VN1ZqRmeqf/mHP/KXghlGD8cvpcnMhatBoYS&#10;QpRyGlI2Bs3XyhAxhS66LPBfo0ZKtvD4xhxp007uxZOVyZhJPQ8VSWmKn2kC7ZockYSyluEZA8c9&#10;UzVAyv/ofdCcaZAiZdO5Z+hdamSxnjNEEnnghkmZ1lkvOkOme6dPyrWvAmeWiSU5KBGmRxyhHtzM&#10;9Rjt7QVkNMHKzrw2XhCbrozKUeLZUSKdsyZG++eyDvsq+6+kPmxZWXaDbamqpPtUKR4i1Gh0kjwc&#10;AdpJZjiA01LDTsM/+WLNGIjV03uU8vZFkUWvVgFjYsQ30XHbPlMIhU/WjxHGjyiYqt1qCgjT+Vda&#10;synSf30213Jjifz9bO7jKbBz4h/6EC7nzyeEngWczVwFYcuvb04U/R5Kc4Gfkfb7zffxlzuQitiY&#10;Gq3nfaQJuvpVNxxYuRI81yMGu5LhEDtTuQJFE03eYAveaJSegTn139+lzVApLBfKZ3mjVPrcf8iO&#10;vMJt/GllKMDI4VUKN5pjspzh3A5c4Op2tSycHG2IJ0nyx32G1BkyXAlXUKgHl4QEcukUjvVjtIcN&#10;Ml0EKosNuqqU5w6r/wrMohoC2bPGqum7ScAZyJ4YJNgjpjxWJ4icGB6KFyecOACf9rv4kPsRpmyR&#10;uLG3sNIhTEeETOm+6seVMPjMGqODkTw/A9uoXtrUdSO/IHBTsLJtN2wT06wScHI5aUudtNXx238l&#10;trncqrqGKJ8wopNzUcT3zDCJYBB27xOD31gCzcjqszUTw1cXmlgzav4WhqB4qkqFqNGiHKJBxhdQ&#10;nX7xIOtG5Th/fZX91DKOkHrsMGjmBBtTHue/iZ1m58Jknp3aZjzLOu6nVkHBVA1VvPNnwyk5bu4N&#10;FUESz7GvrP/yfNfYDZGqnnZDaAfFym5OFJwuHXmMZW7sKH/nDHnHEVl4uY/4XbEjvrEbMX7KX8UO&#10;Ty+6v3teGVZ/+SsOAeI1/MMnw7gsMh4x4DhfKNFyQByp5QwZAWH/DjHazB2pT5PB4ZtckV0cl350&#10;1X3BFIfmjOrzHDKd8aG5cUJQbAgCNrmGsonPNg4Q/illtbQTsvr90fXeNBtQBjAcPiFjg4UFPNes&#10;q7UifZyUeCIwG2TkRep3xDWZ+c2aP0SWcPsRaRBvwDeCzuz9uvVp0t7KhTJfv4hTBK5u7Tko9pvx&#10;HzyuCm5ksj3lCgqm557ezw7/jqkXJvKtxY8DAhsp189EgzcuqzlSqmy3lJzol1RcNbub7tN8KQ/B&#10;SKbZH6OfhUjnbZqhGOcdVv+VfId0AbW2if0S8XRKxUspR10+luLdKFUhQPtfmdjkCB2W+UPC5K1f&#10;5IHkR5dd8Dj//TjH73FK9UitzHOrkwCpKWUmJ4H11lcG7bqCUZVHU+vrK/tEa5TjYLgNADKlKpJw&#10;T2t4kbEi/Ybo6JNmykn4hZib4+MwL3jZ8QirtZSgzC5ru5bxfW3G/voWdBhenYnH9THBgU2TpdiE&#10;yGXOEc/tC29UO+lqybZlpLAYVPn8NLGgTQ2B9+Me92PCRm9OBfk/jherIjv8MXPNGAQOCZOZvyu6&#10;JGZwx1VAVu5teS86fvsvYxuPsWOhIEtq66pPKhfJgoV/qV1tf0xM0kRNmmj50jqsnS6Ik3iPAJA8&#10;4Fu6oPOc5SOOElmLbSpSKDwVhFx3JZKBQCTRj1eu32fafxlHSoTJd1FJdKFjg4yNY3aIorq1I8PY&#10;l7codgdhM0vQOqz+y5DxhDu4gkKRuT2TLjA0vPEqYt7XTNaHc2wousj+WeC5w+q/DHnJfyAEyCb1&#10;NWOtp1WH4Cbc3OkCawuxmWuGsZVU6rD6r4SMm6FSK/Ceosw0yJx4QhTxaU4catT2GDLwY5hsTOyy&#10;5o0iSfWs6Boflb3ODi8UuY2nKwxuxlyfUhut/3rccWVrTgk9LKQLNzpatwv/bPfCiaNXLJxgBbpL&#10;zrHD6r+8m1g9zh1S+63uC4NEZx4NOWtyP7WJLVk4NCeb6c0dVv9lyDgeLO8xINMumhTMwTTjQ0zv&#10;BhCJkISLAs9Nu+uw+i9DJpvWhIJU+G+LHjITPM35aXlTu2ZKnSl98fPxY02Dw++LIKTvsbaNjs4z&#10;xZoiUhOqAfr3jv6VvYPCzeSnRJJ7UvJtWEQoFheKP0MmIu28MHxfkH7feJKJzDTR82jc0B83gaj9&#10;ydV2WP2Xd0dOsdSW0PguqVuLQIQ6VbHaKHKZN6rdqyxfqhJLmOK4wm/WP41hXCKNoDPKeIO8yEuU&#10;VXwDL9asRgW55t/qbLBBJqZslID4X7t+sYoZvNfPbG5kuq+qhVGPzAqW84GzYaJaTVWZZcxxGX/e&#10;TdxSGRFWZQL+mo40zjW0Mwic5MLsozeZAF4bpzejw+IGeY5T1CEX3I8yMKTlul3c+lFZUTgLtx5j&#10;uMxnrh0JIaqJDez0VfZfScFrqhcRqa0IgU/PPD01YQ9FtNas1lCWzS1PqMPqvwx5yfHD+NruelQA&#10;y/221MWSaEBHyZJBRPg1L8Z6xi/wsbp6k84W2O77p3GfJIGrNfm+ZiXz+zHazI22eF4zCS5WgSm4&#10;VKyj7fNSOnHIBKU+B80rCBCP2oyLd1j9l7FNRDKzEbSjCNIOGeK19vcPAc0BXydG3+TK2lXT+68X&#10;PLKVOsgJt3169WThkN3kArctEEmKNSuKFhN7ts+Lf4+4DO92hQAPBWHW8WlCB9eM9JkSBM8aGXSP&#10;TxWVeNXWT87cTdcmgFKFhkwrG97XqaI3RbV5J9U6e8k9WzOuk6plIjEDImkbqSC944WwM4D3xzA1&#10;142hm+XlTA8ho86lpqL8fZJ+tk8Ta4iN5DGQt8eElPJU8dgdJB5CpmFUamfEFfC39lOFcjbLoSg/&#10;3DYDe7Daf73Nc0Lr07VaEgkSHeC7r5mgkmvXufcb3/f2mIkFJ4Eclj4d/QRbG8+TTMiHBIuESeez&#10;8jZ6nP/WeISV4w4VTAGzHteh5VtyxadHkoA1DR/6yvDo12VZs2a1KHhtl/Oh7cwZMh7Wyi4igrHh&#10;FItBSvBAOSkO6aCYkOHOjrIgQGZtWIfltXu1yHofCxwTdFLVRi042seTHINiE5PADgkb6NN4lNLc&#10;aUpxVC//+fuETAoHHNiICX74vi4BTjrkmM1OGJ53X71XLcdZMsBDMhlO9urPQ9YCorJRL+aU7oAI&#10;HIC9Gxv1DBl9x3zmWlILwREB9LEi33ITk2IQLudiFm9ugGQZ7V0V4a2Crj92dXJRl+pE0wsifGTj&#10;IPalr7L/8jmEN5kGyONA++mQiZKnJceJueREyv50ZJwQZGZUPoTcuJQqZzrkxgDhzBuXQk2pumq2&#10;JeT3Q8g4W9MRzurhcBu2OXUmIXqbcFr7xMBR6izsC/s85v0QsnJfk7aRv2xV/zQausv28Ptkf+i5&#10;z/hfoYzg6+imEVl4CJmous/uIa12FO8lbVPZs3t+WsEgzC0sgWeQFRV2kgLmCaZuW7MuVrSwIuUT&#10;E7w/JncsPf/oO1x8NB4/hAx1WriTdbp12IQjVZkcLMPlAYVtin85lQPb8CMKXcZePYRMUBeK1E4R&#10;XKZofVsUfjY7JYgtJqMuyFLf8zzjZQPyCwoj4KSbfgPyoVQFd6vNZNIV9ggtHhbyHuLtlrnfeUf/&#10;lZzkP7DtuBe+fBkrKw/Dz0COQ35aftt+3KF1lcaNec8A7jNsC4POZUcx3ZpEdZuNA7udZ9JznW8C&#10;8ySZ58U+0y9EecYxa6TNts/QaxVDkbi2daTAjMW+zr0igya5/sM1Y1Lbl0D9srKaGrYhQBOv/BnB&#10;pCaFISW9GYR00PL09kPIq1eAKNB2YKXpmMLwdqayXpBpGUO+ZGAMz5yKDB5DZpMrGHDwXq8FjSre&#10;2RgNvj0oNCDTn1Qs/jnkxd+JkNvLhHEDuXIAb70uiG2b0WJIpGVzPp9DXr2e+PI2jZd9LycjXWDh&#10;pR0yJ8N1gyPy+QYy58IOSnrEX1yj7IAPrLJ0NwJsscLfxM3O+2xNMHkIbmGlGI3zxGma+UQe5781&#10;fomCsi8XjffIqcCZrQjcn5hK/ey0x7q+pHOq9lj5vDc4/ZBXQbaR8xDIZEnvFqfvPppMIdd/kfcu&#10;LvNdRin+TcZnksGj8ZpR8rExoz2P8kNsnAuIFTsbe8Y5mH6+uZrjLhDtc6EPKiiCvcvINR1B0bmN&#10;g63JDFIOb87UTi+60sl4JIP5WQ2H7ubOLEzohft1+0z7Yzz5LWteGmJlZczI94XX7jNdchboDcCG&#10;Js/wOP/1SVjHk4FyiZpt4xv+Kh7PrDzuZs90YPJ8Kn+ghw7aRyspoXh/31Jd1nPkg55Brgz6ctUB&#10;dCKn64aJD7SJQoKUTdokgFT53pM2N2i/sAyy3RBdycictjbgcf5rvCvdtKgfDmSp4nH+W+PRK1PP&#10;waGrUxeywOP8t8YTykyKBeEZv1r26TJ+RmAI3kzJ7nHHfZXTt2ZFyPVr44jL48NZRMn+a13kw1m8&#10;gTzniw+M/RI+imTwIBR60ah3T/8q/ihKu7N8vXbjlNq94gKo/nhyv9kDTnDuGW7f2TbV371ZGbLX&#10;PFgcqp8VCG15jBDaFg57tLYC1WfK74VrnCETpHCiFz01khdMnCr+lxODxCkD7ii/OzMd1odTh2Hq&#10;3rnwSmrLfYbmqevfyn0h19uWNe/hd+gxvG8f06UiedN8+xnG8K3Nd2HSm+rYIFP79dWPR3tcCH0K&#10;eVkz2Umb67tNDC2rt1vDBbDMu87tU8jkliTnmlRdVLJ+WjWsW04dl2jparbQ1GAeb2K1K32QzU0M&#10;uhEgUQb75PFeczJ2MkAGpQWhdJXKlOs01X+ZwrAAfDIOSitJPnYqkTTgZK+JEhFzrhljA+9B8o0O&#10;q/8qyJjySZ1kXhCg7GvGDVKP4WSbTx4sOBqASx5d3Ceqw+q/DBmT386GQ64GFXnwl9jImbI710x1&#10;QCUjseY3eQgqwnUayCH1hdgqacUBmQvbKCjsKME7YU8Gib7kJj3HNptcObgEYfKW1FrUmi9KPhTU&#10;2yBjhbhmm/ibUnpeQO7vYpFtn4brJwnhO5Cx08QdbgAnSMwspmfnGZGm9LhxIonUwUr6p3EY1Eaq&#10;x99m1eAfNBmwFUSnXqx50T1nDtOC7Zm8K8ARml4eT/2YliASTSGNOzVb1pqqSc8z92K30y4GUx7n&#10;v3fjTU0e16HVW8zNhwOhtuu7y+GYKdO1sna03vILgnhOP5TDYWvRRrKj2yVS8YOtt7ETcrvsi6NM&#10;OBuJP6Mj9kfXqwdnJ7K9taXDci0mSAUJy2pkRhSwurrAprkG7LibZ2yTu2qdh0ravf4KFvLbTquT&#10;RJLxadtEqqJ3uMPqv7zPMnotzcoinxvJxyxyKALD39jXvD4G24GSh9heIGt9W7InuS0TMtjZXBVU&#10;4TlUgV6K3v4G24uYRaLQxGNb1JTC7OleGLbKf9KraaX1Yp8X3YHk38wjXbC9qI+oqlsS2ao9NO2y&#10;7+y9fkoJMGHvQeCq1S/PwdROzROCOhjv1DLGq4Lkk7Wg0Xl8GD1z2PzND/MidTrNKBwT6rcRcOa8&#10;+gpzdlKBgkVRIsGerbuIsWzPOJ61vccDebCpMFPMmN22HlEtoSmV2opF4HjJHl/eP/iScuz1EH2W&#10;nJI2Ial78SYl9/N2pL4y4ypXqHTSMOIlHisC5FH+69F4eMKFSLU3aaqfd4vZZLkoo6+7tX97mT3p&#10;bzsl9FV4Pih2wZYO6PiIyGV/SNV9oee2bdcVbm0LcPinIoBKADNvD1caxM3oFfaVbVjRAsOe/EPo&#10;Hi3i4/kgbzwvyGL01KH9zfvzQTqU3B8iLPlvqwbkm/OBaxGuOd6iDrurPWQmE4nLh7pGruGCpFsY&#10;arxJBth4+Ox8KIM0P8vJ6qk9KiJEQuizamCy4Z8AaXrV4R133SCNK3MAQj3RlkOz/A7/qNKpgTJa&#10;zRI+7tZCg+t8PINOF54PGI/VHxYobSQYAGSw9ZwnNKQklG8wbtgBjYgdUfF4B1WeaFxfzwd6gnOm&#10;MUj2fCZgsb+TnjZI0Gum15AhgH6yQdpHs7ehRqETKYt8m9epu5tsEb+jXhV6x3xVvVmSdSrXNhyH&#10;8yEJyIk5ArEsK6D1/em/En/qupMwsZMiyl2fRRVMLVulYV37IJ3K+/yBl59gqlA2Y4RceqSbwpZ1&#10;0jHFnTIRWVvPM+LGbrYig6U4cIfSfyVVKh091kmcOu1Yr5P0LbczIHNcwZl1QnhHYYSiynFD1ws+&#10;gCsJq1ZvcsWhIjLrZ4lU51EnJE3cuT8cwazxJswumMQz3kP8Mb17CjxsW4aXAT6mz6qPAgpKA4qu&#10;aatBxne8+wyqDEp/GJWO3V2XKosiMCiFYAuT4/WtpuSc/0x8voDtx4sDoHh5rERqnHfFw440oDiS&#10;56Ft7svnRgVbyKTIKJ26rWG4lwdAApMiUZ5eZnkCi1Hr9AQAbD08id07jIolx16vQJHGdrKRp6lz&#10;+hjmcKXHbAkbdC1M1ShxFFB5qN9trgCQ6ZAJ72UHyUfrXD6LYNla3C5LoTUGLWzaOicSsHszfn6B&#10;6a2NA03WjL3YuLCyfI93PMp/PboScpTIVk4Gjzrumy4yDRKT7tHVKKw8/EKJYCn6bT0csyROMtxT&#10;Qb6s5wST+0AnEeIUizhe8SlsU/t4UA5Se5pP8WTlhNWU6cYO9ZKTLxJQzuZDirerI33QmIf5bw6n&#10;4QF1K3Hu5AJ21b2H+a+HI+6T1MhmzzSV210iT7rsWfiToi4fJ4OkwzrUZAgMkgT4zWjOYezK5IzL&#10;VI7bQeFtnl2aNKlhCPMpfGNtpXQkHVSNPNvDyd7r4TMSUFJBbCPJl5nZWDBJQ7WPBOuKkGoDiuaf&#10;ogoORtWZ8dfX1n+ZDpZXa6cK7Pph7LaejUnOmVKxkygwQ9+AxVNjwYFYjhlPsGDYDJuDtImVVeio&#10;KdZzlvzVXsW+bCxQ/N2JWSo83+REe6o7q5PsOlr7r0TyIupOImY53YzsGXSNM7wTQIAquXcCu4jS&#10;62ox01Pr1eXdU9D29W3HXvHO2tVFpHtYf9kUuGD9qiWQa4vxFjR21TDk8DPAl6oL6dNpvp50ouUw&#10;XtWpRYV7qaVByplSclD+SCvMiA38WI7Jla8gFPKsvdVGF8fMVcnF7Zvi9KAeo4GmHvJW6/6ozMt1&#10;FZtGWod6IazrVKuGfHjvKTrRETFkqVGilKvRQmHcB3NHJla8SRDyDfckPq8aMcFkTXsuE0hIrVsC&#10;fUsSvbFC+8o+WLEokNmUE/NUQQGQiJy5tWI1Pnh1G++T6b9xJokJyVTSush6V1wgvu5R/nscfa1v&#10;vc2Jw+5AwR1wONuk5H+zCl0anz4POZBRYD7Ni9GoKvn1kQD9cTQ5J+kfRtLJ9fh5NKc1GrcQGlAv&#10;i8+jaSyW60SBLflsPPZdD6ySwPcrC4BhxVulIgm2lBKPpal5BiEjwFt8Lvfjkl38Jo8cj5Jvp8FS&#10;33o5UoDiOkIgbCmpHBuaOsWEONNR1fFI71luHNSFnV3dxsdNFnN8VuVlTe3BF+P6QSwLNTmKPejY&#10;7L8Ctyj4fDc+iwrZk1jJ/UQKj4e09drKBxRuyeICEjIplT7C9L7m+dCNK8ElFLP8Rl+lmMspFpiI&#10;qrPplHVej/Kzcsq0FOxowr2U5q+C2l29GDcgxkkHgSQLH9dzhEkcO5U0Yo2qRFpIUAkXyfvUzSrc&#10;jaZPTES3kSeRJa9AekQry3XU4xqFtk4cQzYND8QLGDZLHA1Uzf44fWV938gbfHPGv+E297wchZ1L&#10;Y8fcVPlb/HPy8j7L5A84DTOOw1tUm6z45yZV966leg9jtD/8Ujs74YL8E6W+nM7Nhgu0+yx9xtRI&#10;hsOeeZT/5txUXJArIv2++u551HE9yFJjAadn5wMIChqoxZTVs73FvZUtlD5Xugq9yQxSGlJq/DBo&#10;2qY2NGEhp8gk1Cn/40Lg/9GiNB04pNnkpdwXGvZ6EytqxBA+a7LLZ5TFo/w3R8+bPpnas74n46b3&#10;RBNtbsMTMI/d6CU4th0Xas+vWvm3BMoTvsY7TjHCfEeSJx15Hf4b64GVW56NvDNHjj3qRBPsJVcu&#10;xKmlyrdHyUlihMzioYTVEMG12NH6Jh7qduOzsWbYOUPx/dgfDj5E9Xk9CJ+M9ui+v0jRuz0R+Ays&#10;rzGaDL5vvo2zKpdGj/7y6Hi+R1wRyExLCcJVJ5iFXBXpRz4O9neV3UrPSd7Itewofid+cIS5yACV&#10;wLQjQnaw++nrhgOsl3VCiwy4p7cjTPI9UpriMlQ3rvbZ0Z8qaHw/ADB+X34yTtQTmqCFqJoHjA8+&#10;OLOoJIlJcQVEcmDy074hyOSQHxBI+uj7hgiiSVU+xDXWEIx+67asg++d13PCIfEeLLr4rJx5zfus&#10;5FIj+MqIaWVtvqfCKq+wQ+m/kp+pGUxiEm9vv2SAfkyUrsSERvOCdVPJiLb7U2WjdXY6FOM4oVEO&#10;aWlCD8fL6byXxmQGyKM95kJkRGlNsYmfxbFa2yKR47XRqGpdgkKcap2hXeaUSllbqFZXF5Frn0+J&#10;hTw/gZAns81XUbw3xyAMWvXCAyx6GDNoYLWBQQaIJl3jGSvtiO2/Ar2ApXLRH8bK2j4MpdqBN4ru&#10;Gti/OM9S+wYXb/IscQ0odJ9Ilh+6f5hC6lRsUCvF8NbV3u1rX98HwiBE78JN9HmmEdj6hi5gqO5c&#10;Xm9ZSuFeheEGGtme3kSYmxwg4njI7kSo4aJi9Nnn7qgLqX3JmDB9czB9qgElmQjdL/EFR1el4qAY&#10;JhQq0UOoNJ5PCcSSQ4zMlapAN05VLWZ5eMRsX9uHnSEoAlsak+bwlhHzzc6oPUuW1+F5i3NeU0JD&#10;hvPHJ1G/mgKNG1nd78ZDDJiCt833EOrHxaxKsngTp1Dj53K0kmkWD01gNSE6ErigjLa0oY0+2xc1&#10;/UnHIlFWuPd6KtQPPBk6+7LxJcSL63D+4lwzxT9Yp7rVJy0QPumKKL5o/JtBY7S63siTNphuE0h0&#10;/sbA7jNIqidUp9Qyke6V/kTomSeK1tDZJMXv6MPxIqfwvMwuXyjlV+/4cUxIaI+45q32xyUZTr4S&#10;BZSnwt88LQcO6wt0ILfNR6Eifnff0nUvjY5wFvH/xdxw775AobrZ+bNS3/pnuQTPny25aPLkzi56&#10;KQTMkn6PyFON2VM1vUpGtXlzSAb+gU680C46DC0rAibH8IUuQqxKbdVDLEo1b5/F1nRY6yIzcS2j&#10;dMWbsGSkTQiBvoP9V5CnquKdqAxDiTp0o48mCc44p55NjTOWddJIgljKgKmDc0OfJ5h0hCSEnW+K&#10;Ktpn1eAsTiFh663fCY0aXAZOlH1mSXUo/VesU81Qk9FzfLcGLqoxcDMdjnmYZUaC0nPcJgX2F9T3&#10;iIZIoJULVvvJDeFSbRf0qbrAd2bB/zoNUT6BbhZvYmC+wC1xRzW9E0x1mQwh4KWof5bVZLass1Wc&#10;DuWcAcmPbG0cnL4FF16VTf9v+Y1qA2y1oH9VhPQTv2Hb3H5EzaR7FhrkivoeiyX7vPMbvKT2b9Ih&#10;767PgWEHlRDfVdn+wB6JVuHAvl0PUT4nF8NHn3WUoobU2WZygfWMCoprnXI4IkPNn0T2Cwc0aALf&#10;fpyaZ3SoZoaxKnp85H0TpglEDI6V+Kwu3mtaGeZ+dRKDJl/wFRikJa26DvciBeLZrieN+9HWgwEG&#10;lEo3Tg3c/kUuv3T6TEjRtS7bUtC8k/hI+SHHvMGEylK9pGlVcqRHuEWPpt4gZitibFtGI72qIWVN&#10;vcwON2nZXn95c3CHZzAhE8umMpC8n8gGN07UnbzdAUukxJdpoSumffQIJgFQVZpqV2D7uNFX9MmV&#10;brNLSdyNhtQ+NHeFrIgsMnsGU9sUpKm+1Z2XofnZ/KZDFoXDbULM0G/ihChPb5cM/VdwAMlAzxbx&#10;0/tnk57muDQSbLtJDhPQV3iiS5PFoQld1tn5DRWJqigZWJWtYZ+3R/lvzg2mnNnqqGtX32sfTRwI&#10;ggyGQeuf6iLsUR8MF7kXstIMlz0u81jJN4YLQ8lRG4shOSl0T1MlMSlUuNhLxEDXJHiowMB4c8S2&#10;jpg77RalM8pgjzdx/DTCwxqhxXE+pDvw/hCxGhPC8/FCwvJZpHXgFWO+a2lMSP6vmBBKezsmlPGq&#10;XUo8RHce6tSFQo7rBGf2lHIlwrYURSA9IQivaWlMhxS+RDzM/0yVZ5iw6QxrqzF56/TMeVRS5VjK&#10;6eGRfjqUD/SH0ukYx/DRPqM/dENuCIspoT01hkD6G6pH0IIKFPq+kBDhtCJCKi9q9ag9+u/LZG3s&#10;Fs0jyJyvd900LFi0kjFbWOaN97BjLLiA3KBWbIpyJ0zaZaSspxlWF0cggS3Nc+bT8oz+sMZ9fy+S&#10;uzN48tW5Ji8RLze+tqsmdLOXfWUfaIEtRdOPXUV7HbvKnL/hRRQB/c6AeFFQTUlXrGXLjSstYO2p&#10;L7lYMrdThkr5DEcYSxX4p5apaQLKZrUTUN3OOo5AHwMGTFTAF9IKrwC5Srmj8KIOkzsose46iRUS&#10;1Kg9eRFh2jf1XP/DP5VZn7SA75dXwPGgyZgQtlvv5gEP4c2g+fIrPsPt8JPEmxhL/WxzdBU5145h&#10;+3YlCzcui4tnr5yV6vCdwpNpI7xWoka7qCR6NrNvtVrpO4WvtJZHq6S5optTolChfawwEeVl/8vn&#10;0Lb6j5pRxk6/1OtWFRWi7b6V4RwIrB90STWxDNR+jWvskktvJ/vgbqR2R06cofVc9Ve8z8nAiHmo&#10;Om/hJpTAOQKpzpI3OlafQXBNSj7krBow6QnYBcDqyoC4Onujv54yRfQmWSpM7vE6KWhVwHO8SRyy&#10;0xAtTVwkdfBzcG4zFkGOIDrRc5h4f+w5uPo5Br+ICVEx2rUTWoOpYHfMFo7+4u5nkhXUDnq8yX52&#10;oYNZrAsQ9fBq8NIOyHm06C13nQGsscZOKhBYRj8eDuPGo/w3RxNKSv/WT8qDLxV5l9GE72Oy8Jmi&#10;L486URaXiJBDMN6hWmRT+VDH5OnU6unhsnlEMcbNgnWgX+yyGi4U2+fNxingwNIQBRMV99JRCb6S&#10;D2FrL6xrlAn1hh2fhSa7rMH/p3aP8ZDP9gkRf8Z4Gw+J8RZWOzb7r9g9FHhF6MebWEe9roXbYh3Y&#10;4aTtPYFIBzISCEC+0K/ggdh9AROR2jnFUvb7h7BSd2vgClD6jGaLCzOvIb5wftNSrFD5CalH/wEz&#10;lb7vUf5bo103OMulgeBRJxzS1sYee1zTwtjCUOFsLic8FM+TPJN8WrXugYnLeo4wCZ8kz8Ry2PVF&#10;Ugsc+CFMtelCYCMPDAWmd1kfXm9iBS2brwjvhIryBC5Y2UajGsI0xmi0kbBrltHH9SDuDQE67A5i&#10;NGPXToLdX5tCtD4EKy9svuVNuEP3HlMk4JR9tJ8tDIOz05d869b5ytPpK+u/EpNLvSbZAF/tGOMA&#10;cm0C2pFKo1ZCIjUojS/CDxkSeUYrs5biHx79wNBUU6t2A69BNuidD6saRLWKQUiPYKrDZ7AVErcV&#10;51lWglqRevGhAgOHWlqRkNmrolS8Yg5g40Pa/P3EIu2uQmlHnVonRFaC9UnYeZYdPVomTjuHjNSE&#10;s6OWQHIyKwLHeObaXuNUyd1EU6Og8LlzUvG5OIv6qkoqFtwuSwF/W1GrmgPmm7rnO4jvss5+mPGZ&#10;JZ8hTG2/Eu94lP8GeXMWOEY6+dAZc/OqPOp0JJY6Us52Nl4wBS51pHgNVSu5LBaHICwzoOkajnMi&#10;lGHHDOUQzHil+qFjpfLB2/XomAcZg01cg59THTWfjBEyWjTVv31a/Twoyr5ky9YFLmXPh5JDVV3F&#10;UoiWZhPDy26eYEI3vzO7Xhdlh7pgjENTeFwGVnV3cbdXcMrq7AjlEBDFIrnCDqVjXK7azPGCV353&#10;DfPgu4FERv8J6l72p0NKpkoQhVDbEDh/UAy67wnOntFFjllmutdil4eE1ypg1qH0X4Y5P0t8t7vr&#10;cVTUhPgHnoeFauHsvmH8gwA+wvws16dGgLd+q53E2E1j+4Oise2brizKxklkr/z+TPtq9JZmwHPF&#10;CSmW+8YVHbSwb2iClaVvRX6O8OXWvikdLA4m/ofsRv6I9pW/lt5a6ZddWRuaaRCfQoGbZjoMxUFl&#10;3HOT3WOewSRnI5N/iL3t9wJgE2Z6BW0RtxCrfB8ptzBnVcYfHKVTR/8V9Ekc3bf0qvl9F3hk4Thj&#10;RhXHm3VDnDpNY4JJGch/tk5yHVPvhL8w4XU/WZnb6uK15YKs9hDB4dobwmbhmHkEE+w5Hftq/63Z&#10;7UpVb/keZI6pf7O4Bo4rEcVT3OK2tDZBRVGG2U2aeP1+ZHYKU1P6z3L21wC9zPGzxDrtJ6UGzvwZ&#10;Vn5bCj5ndwXTdXJde1baaTqPlQwelPAIt9gmzo9SXWpHH+4WG6SnfA8qKuN8jlPzfJ1rGglmYucJ&#10;oNpJa7R12P09uMgz9UxupIjSPFsnZmU6GCD4zTuFB5barUEmrHfzayn9KHH71l2GrLdqoUhrIxOO&#10;CnI2YF79d0SVs8UYslguy6d0S5K60xcJ6ik2vpAmqIaHB8yrnxL9InnCW/cnZkNqDPimFUpcYS7R&#10;8os/VhGuTO6ZwelH+ynHmxPExEHbWUGjdBbO1e9Mgg1HaSAB2JG+8wjkv78EPPJFvD4NIryFZInY&#10;zkMiplKw46Fc9s93E40UwzRgDgm5YhbNkTYUwd0UQ9gmRDw4Ba9CE29gwhPM4gmqbZ+FwJIyYTSd&#10;XWA94DULlkAIJsT5I9TKeDLBXyM73DLkxDxiAX2rVd7iVI23oSZKb9MfAQ+HDBeqpWkKvDC2jIad&#10;vTUXthlWX8ZtMYKsNXWevmlaSEN3oMDsR42KE+1RH4J3jLbItfz6JnCHcq/M5aHCb5oy1UyqftIj&#10;wrt9b2EcitHomVKccoZ9Vf1X6smq9XZKHPTdEEkSnCvJRBP92T8mEwDZVy+ug+i/EiAN+12QwUQb&#10;vyF5AOGYK2Tn+mzUhOIr7WMiu29AErpNASLEbZ8lUIoqNDDHkdkeooXkSSRn6o39AQU6RbbetA6i&#10;4JYE4NhJyaiG2V8EZ6e4u0lDPKMW8zyDfbQH6Gqj7sS0PoXgBpHrkVEqSPpYRD5jQs9O/5JXgEHQ&#10;9Vidb2nMWucoheowcQmkpxMVOzSJhzAPbxZusRPrs2SKdNySaeCkKXIiX+h3LGV+FhrqdLt89hpt&#10;X5MrnHnxcJ1LzgZSq5Pmmu2hOr6G25Z0oLvWg2N1qum/fDwJxXvLLuvEQqhCOunkHSYJHWm6vcQt&#10;FShqjTfIxJRQ+4ljDkkaDzE0N5hQWBrORWDPcKu6T1MfrKbvJ2kMdexRKjfcLgwD1jfefAgTjSDN&#10;4usRxIJQmdjgQ0r77LhFPifrr5P9ECauroxaERDahD4OR0IRA+aVMZLZgB8qHkqRPdKQZaClCQnO&#10;q/Kb73jUkeJw1NgwGApzWziyEN22T6JIAwlhPanefIYVVkY5xN1nyVKrYoJceMHE5+1rdO9her2J&#10;FaKi1AMGNCoKBwkzT4/yX48mcrRTyTL6iEPmhBk5IIwM54ZDdQhLsQCL7tcroJ8RLYldfsmF8feq&#10;Weg4tRdOoULDdPdfU4yIeTlP+V7v27BCcbratgoaAfBvitp1H7y1KEZXQpG/ecThfz/AYjAapSa0&#10;3i1SI1WdNMDD+bZcQFTc9IXdr+cMk+1I/nVVj9EfbPdec844Z+oZMia0+P07lP7LZ3Sea9ygm2eU&#10;cgNcCeOz15Q9PFHVzwQkvOF8nLfE0DVlj5ix7rDVUk4Pi2dSlBrq2bMzTnqma2GJjn9tTJzwSvKV&#10;MrHqjNPUiyz4mJArEB/CnDLwatZxHTiFCOOzV4OQfG21GBYSpE+bR/Qd7L9yP4m9YjLEm5zDvk4c&#10;RI70KTds04YwKNLJQY/DigZ1KD4zhoZ26rAGGrnn6VH+69EsOecmF16F0TzMf3M4g+knMZaiqHkI&#10;3oX3XYejbnk4eT+buNmHf8ElI/ANyqjA24b3dXtKuCpsdDGneKkohWwoLqCKGSgluNejkpVW2e3K&#10;NXEwqwPaZ0kPqd/5Se6B+BYH6huWkgxBHzbTgrIOy4six9NyHzYdEmkuimz5NAkJDskCXE0FLp+g&#10;sVAsGWUwrIxnpwOuWoIV78fmnqBbOIlx8WH1d+gaEKFcWHo+ZZ0vmA+eKhop5qusdvswrMnrkVnZ&#10;V0tuI5HCeBf3f+jgz1arrBPvDP6WHl9WZRw9YePDWCKbZwQW7d5DTO9VNgFm57zIibKabT34CdKT&#10;Tw2NePK6t3TTYXtjUrJLfbo7EfVfSVK6btpHlxOzKZpsvD0JROTF7RtY9ZtLTbMcnw+R/FcO7Jjx&#10;xU+Lz5dQXn744hyWhaxsC7FcgoBZ3fkMLL3Z7bni0votWqLOAu4opGuOMW3W1SLE3KMIjYNAtJ4+&#10;BEtgwzWTHJFeM0muEGlFsXvUL27ZjdyajvEWlIxnW9kNJ7AbM5Kbbb4EVeZLHua/QQSILTKegyHT&#10;S2fG4DzsRDkIKPzprqSgw2zjoXBAvAoxbRoVUT244nJ9imcPif/EStFb//OVkwRksIE+L4viLtfy&#10;6Y6MZE1s2cd1KSnUOSSqCeuKN3uAnA91k48q76GvbNxqEISNkpZc6xGZKDPKzmW05p/Q9vZpBWzj&#10;0xyerVyNt4f+oWNBZhfuecvJvnv9VxIAjiVndJIpwKI2yFBo5r9zapCc25rVzzRRAvu7SzU21g0T&#10;68rRGCrd0pZfdufjeASYRYnH+W99n+SqFMjSucMy+PR99HGvQg2j7H3xd4+Y47i6AlMJR9nfxjIZ&#10;jomxm5yMvPOUf8tj/LMmJmRNsJxn1IJMppl9UpoIscmEH9Ch0jwGOQw63R+TkpXEhCH5DjJVKmbP&#10;eMaUTb8wSmJ5o9dBQv6x6QskwhMCqolRWnHmaGdskwzmsBcsS8V3DfLyeHQfa/JKKfjagDghMPAb&#10;XnoDec56Xpg1N3K50E2x8+7mBzL+iCQD2pRM2u2w+q+kYzyYQmHMmtPVNQOwjfrqT8O7uvuYx2j7&#10;fptEghd+L96FeI0vQdnQuZCBono9ZY63ORm5z/CMjHNfaNunq1ZLIk/OVy1SY4eXU3uDo9GYY+BI&#10;l71tKSYwRmez42IYOZSNbPAog9V4W5mkZ4rcZ6oUr7RiUPfJFRMtLjO9jq9LQNUZ9mLHXMar9Nqz&#10;4qqMnR/t42HLhTl1V/+GP/b9kTdvm/8NpufZVyy0R543koFLbFynUSPEdZb7N5BXQvc1ffMErscE&#10;W6yryNsJhDDfQG6HG8jbOVi5DmynGyob1wGy97Gvsv/yacDcSy+fMvgU8m+Ei5JVGoFMgA3beL+g&#10;guR3FA96hzus/suQ13dJ5+uRE7TE5dPSCHbIwyJLnvUS2zrA5hsHfrc+Jqcq3FmTDFaUoLSEsXrh&#10;Ouc16/JL4wufYg9asJHLZiA9dyazvq2c4P/vPivfddvnBbLW1y0TJjaaDCT3G/etBCfqq+y/vM+L&#10;TKSR5pbkxKenwMX9qwsqGgEuJ4P8S2Xvv4A8ZSLF3hia26fxOyUZUKWlPMsGeRF7RDxoIPUC8sKF&#10;uC1oy/VuggvX6d+LRJ3CROlj73Q2cJjSjQS7La6DzjY8QWMjCXRtESyUSRSrlFNkGsoMeY7tRRFV&#10;I94eOePTLKo+TYLd+HSdKlqQuGcSAWmSJ1/sMz03VD4yFsU2ZyPY+WmlDydKfkOAoZQtj9Ei8kzi&#10;FJHv/PGaCcdAOAlZiXXNgzQqnTIZRZV5UtBWChsXWBuyOrO+4J5UDlXKh+owN/aICemQxXI39lxz&#10;ewz+Xq1ZWcqx5j/qedyPDceItIZ8TMrWJp+JBLtEmmgyMYU3ayboYd0cGbkL4NVuRgunKLhjm+cu&#10;6xh+qDeQ1Ws995mw48634ekq1hoEiJq2qyycM9q452P1a7Te1Pll/5XcU5mo1hxPn6bRE9wjIB8m&#10;hsmeEUOlYuGueEHb32EbY9ZkcNiMxUvxfp9HVCYWxc2W+0Yqd8ubQQXFTvpYQrZ46VI7fU0dv/2X&#10;sQ3ftnzG3thqWkgzGjH/MTG5FzdtSD08bUfhHs5Lki6awaZVk7skkyo+Sj5SCIN7LZ/xJAN7PHzV&#10;Xhh/97wyfAc24kgYULijsSKFe9ObjQzWxVb9Mf4bw2Rl4b25rOwMGdPIp3YgbYOMTLKGeUI5pa2W&#10;SK93E93B7n30NBJ8+qK02V4zjL+X8PBwmTepBi+imhDKgk7kwi7s6PCZXfXokItbvjvDoBxM6txh&#10;9TZ7wS+Q+ErIC2pCCvfuT2wdWQDeSCJUm2+RGACLjrfheEzjOb+ArcMF810S0PdF0T3GYQ31E+5t&#10;GhAZf3yrtmIeyll4LIVp0P7HtM2SthQZPs2aEyW09STDvJEBDSJcr8Km8L7PU6fm/iv5hTrnmBVx&#10;1XY2yCkxi9LplnbQOF0N+6mij4Zv9qbxCq0Wzmv2uTZMJEIhkh2uIlaPO8+UHoGJI5zxGJjbVCg5&#10;dJ9HYlNbqS48ESU0QwQclKyqfXb+4c+uuVWN+NY4DCuOKFzsjkp88Gf33aGXWHIencf0BF4ge+3G&#10;kU5zeDZ4i9wE76nH+W+O110HlQtFuPHCg484VZwupQW+qZ9b67cflBpVOId2iFssSNEN+cp0UmEQ&#10;o03cieL3mRKcy3sg2Qai1dbcPM5/vbIGBZVp7PsiXc4rW6eOHIwmAUXXfeGEvjsxNWzCN9/ECbg0&#10;zZeeog8DeZyJCRlRkj5n1XzRibZRC6EDt9sDp9w0OYjpQi3nNRPSMCGS9U9GfP80lEmMKbaL3Ypb&#10;gebE4B0OwOHHpIBJb18g77tDbm1l76GdfhdBwJ8F/8pJkLRftoq/67+5+8SHMEJyPAK+mhl5nP/W&#10;eHAQmip5LhxNcySPO2IOv5BoP1ADGwn9tlDDqhyJHTeZb/oa/Fl203hbxcBvOD/RVHUOiXcJ6G6O&#10;MQpjSNjJx8RRNlfiF0HgVNvR9EhN9dnoq/TaE0dEU5En+VFC1rGc5UTt48F7Gr4sjwCradLjOjRD&#10;0THPncDjl/KwcEpVumomxsJHQ8/ONZW3apj0CKNg7Qk1quoho5+QGXzZNRCeqf96jpSKZysxjf9H&#10;LCxo3uP81+PbrDioj6gL213NxnKpClC3c6mGn6k+c5SuiGrYVy3mERPnPaA4L/0KfJo6oc6LcDQ4&#10;zVF0SOpin5jUuDyr8Ppsu3fhCGfIUEwmJBECoVqopRXC2rAZkhchZWje0yGj1mbcHCEEy3fcoMPa&#10;d4fsouzJz26qEi8x5XH+691EibX0Y/ysRvK4Di3fUisj57BKFds0Y5oxWJUjBYImPH2zCde4kyiP&#10;oSDPscPyDAzzD2lLkd7FW96o+xPLwnx7vZI0yGzfMNGhGcovFakknarLZ09IwPvlG5nlb0ItaXv2&#10;P9qYWBIgxLLc/Rm1kGNaGhYJp6mdFa8gBlIaFpYmfeo7ZPJuzGnoyvumKYqSY1CBY81wma1ij8dM&#10;LNVGypozB21OjPSrzAyi6hmBa12m47fvJkwbmMkZMe7TnXe7m4wnTzRTT1AlZ+2uv+u/3keRaH2f&#10;Hq+mMY/rs/Nb7HcaGeqEnlicS10RBZ/dIpkUjWIyJh7vMXEDWbVR+S6MCNzAhQ2Z5fNpLwf3QnfL&#10;kvwj3T7fRmMqntxh9V+xZgQhJoXf5bKBrquplyTfy09D+5FOMSem/tp+LC+4q+c6rP7LkKkmSKcB&#10;JfEUxTfODK7xotSnMbA3lBDhqHQo1UqfvWLeb8PEeM7uSHTNwkT6LO0UBHa7TMYrQ/oBF4E+CTWk&#10;1JA3qUfE5S1wXUZkcjXnK4SATe/NJn/8RpfaVkZ3Yjk/hoQFOBJlm+k+fqY+jsq70LqWE3jcM3z6&#10;zsbhLa4b2aaOjPSecRa2JgQyn5zyztuE+q07dFj9V+4c+c2uKvhBhwQ4YDshSrS30kvtB1jbHqud&#10;WWAHT+5dlsERMpKbViF+lwrsvuYlsRV3E/nT+8ToCWfIeI3fJATSH9w1xnJzYSv1RcEUMsFGkJV9&#10;vjINIpN2sfKYaY63H0kj7pxn1skVfqHPh4e/jj1t9+zQO26GbkIqjIETc9+O3/4r9xlttNoezJ2a&#10;kHG0mVH+Qlvr6hyckbfz7ODQv/PSb2dBcYjaI5Ukeb4e57+eo7JcU5slJUStg7vOfF4Z/gMruXT5&#10;yRzNuTL0XhtgBAzU2qrtpm67SJ5CTFBdqAJmh9V/5Xy5606Rz8EbxHTD31CQ6aKhuGk8hsdth1oa&#10;pUXASC01D+ywNhxhtMGF/FHZLxuO9vFkPMyd0yy28R2ad0K2t6cupDWFDD88XbMu5FALJwla/UMS&#10;L2Jnz3FKMOhnMZyigflpGJwV6xOd4qGE+wXkIuOHZxMejM8gZ23qm5AxY6wrzCOwPFYRk982xh5C&#10;Xg/fYc3Qlk0tdN/tVgyq1GTleM0IhzfYxvFvO4xGmVwEpp2ai1ITVu/zQTioqMHYxrdc57vTVP9l&#10;CpsXtx3ZO66WOtS4vLtOSFthJlaQmfgLiadWNoXOk2BZRdoVJZIdhix5+IJf4MZ3F1UcZqaRiW1s&#10;5qJt3Lk9DZiZQJ+mMInaM+Tt/OP+xyRI6sA1h27Xeeo+fj1/UmEHRXynv+ClwlOdUMQWN2E9K5So&#10;toEHjanXwhFkk0dRv3SjmR3pCJMVL0BCBr+b4MI74paiQEaubZBBuS3LcVONV9th9V/m/qSu1H5Q&#10;FhdNguei2OrsECfIl8dEzTNTQKkQFKMdeeS2OwSOHCjiLf73HfdH651QoASfE3/3uDIyVKRbBCfk&#10;30FptTLca2VBkI4C92lMY6kglPJELvxxZWfIxI3tlFSpfg870uiuWlLwaWRUZ1f4GxWdyHl7Ys94&#10;sPpmlQJ0WBQWerG6w2OUjOL+9fgZ5OUaExaFAtJJFEaAtRSLUg1Mjw3iRCAul2tmDpg4z7GNJeh8&#10;KCDrNtK2kUuxLI+ZxjYxWJB9vfPxwzXPCt7jpxGC3gy0Nyy3PjHIwF7P+fgC2TSe55UqCd+7JZi0&#10;sE9MeZz/ejyXVNpnpQZBeGM65zxSMKWN5FHldkkZ7UgbVeXJKJUPHu7HOlpExss3PXfksrIz5OO7&#10;y6e5wCoZ5SSUbx4/hUxIzIuiU0zoAcuncbKkFjEZwvKYoFbqL/NQP4QM9ZsGqQVGKWiEwn20iISd&#10;IUzIiO+sylW4DC0rd7jjt/9K6qDqXfmDyWtkXG2QiS1aIF5ZKJG82a2ARgNvLPaf5Ko4skAeYr47&#10;F4XFXiLt+hgnpzsCsGYO/QttEenp/DSOA8ey0zZp+NXI7vR4NqVY3r7s834KiVGgDySel/l6nP/m&#10;vqjbUTFq3bBsfuhxx91cBQvxfTWsXvVg9CZfgIYsl3Tsj9GiLbXYVu5cek5HsFD5H2J9V9VIt88V&#10;mV0Vq7UDEWJZ1xEFj+qr7L8SU4T0yvkpkb4JFvJb1W46JnZ4rCsYLGvr8Xe7icpE4ow/yl59w4PF&#10;3R2rG3O0r+XzbuKkLh29sFInZOkoQGIzZNw9AmrzVDBhCsHBLys74nTpj3NSN+lFrvqEwOlfVKPu&#10;WcK0VeVxPkaWW7vrsPov0/28JIzTZbqvNSvZuRYl06Kveela8+lsHiGvWsTp2C9qwunxIuoRsTmx&#10;Z9heOtkwa78714wpM7F9ZVfQVgmH4mbPICPlndQqLor+3hgCvQ+nH+/wGEOk+EU9fggZF2L5R65r&#10;Jr1kfvpKBoRLp7wke+4Nha26yYFHyttSzjBUkc3PNqSWSV9uUJ/kTlP9V9L2quOSKaZYUuPOKwuF&#10;2jZzBUHtyyrwNICyFzwSXE8prxvNO2Ry2pxJTsQBX0AXG9zw4gIhIjF4Zl6cZySKGhgMXkCYem+E&#10;QNS7DCW80SqcWVFClpZ6p8fbaLtfL9ZMgM85t7gjEE59zTj+KhWIhlCq7GuQlzp93csQ1swz2m5B&#10;MfTITaci/aXYOrXoquxtkDlJZnE0sZFtwuNHkNXN3O3vFNXOaj9zEpK8kCiJTumUPWCg3DtQFtgm&#10;7+hVfYbalhDnHztFqDrzHCdkJSb5MRQUxvR8vKYE4CZ7oUeys6ogTcjMv5t3pO78r3gY5f7yui7Y&#10;pk0x+UH5Nsw3q3ieYZtInXrCjjXjz9Xl0u3TtNP3mtXUu8sqIj2kliRKyBYgNPZ8n0mbQyVOyD+5&#10;5K1DJq/r/zg7t549juU6/xVClwG29Z0PguUbG3YugsCAgcC5ZChqSwApEiSztfPv86yZrp5a8440&#10;63UcgPr2vDU13V1dXYdV1VWETuwBzj5mMGjCD6zfDaZtFYNszIhVVbkyAu62Xb56LiT506q3olXd&#10;AUwMDMTgzOyN+FrIGRxuBa4VOF0zZRtnoUbGYrAUAhj2xaDl5tRDqlhZTZYLzmWPrRpbWC6EYp0p&#10;8krqr7nuxfpd/bv9HohH/R4utXfrd/Vv/R5YRqEjSK2PpA5fVb87OkfAsWnuBhciXHvBYisOSDxv&#10;JD5gik+Lrz43y+ojJ9fY2njeIC2KFk9z1cfbGqCvCmFMxf5wWrbHfHitIF+mWxjW2fRR+l81U0QM&#10;SyvyGTvfHMwhUzI+jEioYqW2+qAGK9EDylnnaMxZsO1yRLkFTDdQ9VeTzZ/eItPzssI155hvUakD&#10;Mc9OJON9DWfARrWQtBMSItE4c6xNdU1l2W6X35DTK7wJ0WEZNfGYiadV3yv+A3SZ7/JF2Q8BxBUY&#10;jdnmmDlH2PqrhIGhEDIy58yJX54V/qk6PPYxU4s2gTAUQaorX3uMxuFxcX4FoZNzBiUDIqHOEd3o&#10;YrMNEIZXDwlTbmtnnQGMFJp42VVI57jr7kK/HMk2WS8hCwctamYXd1JruA0MRZ7epgT9DfX4bgRi&#10;1CeGnBW5K1rdDGbrjGiDRKkPuwT/yC6veBmpP+nXdJ3JQdJKpaaThXQltSaJBmcMqFHiXxJGuSPZ&#10;7vHdG6giGzO3OgNEWmdbfu5qa8xXYwNphpeFlAu9m23cpRnlU4zkD3BFh+tsXsuknZxJwyCCxble&#10;vT3uUb5JnY0Zi2uDRczMVHu1VGpxvshrqU/VfCw35IpdpTKTWuct8rFxVjVSLeRliAOs/5ZFn4/D&#10;MaNJtlzeRXiEmrN5LYeaDe40CZuqynqIgNRiZJzpKYM2qOm8yOUpk1eqghrefaoPdhNvuT0OOaOZ&#10;ZqJ7fvWcbXXa3JKMFRLaHgviUDvjyogRWOJtV136tsIg1tF/MNvqxlan+/Y4GzPaD2uvZvtiw/I/&#10;EPasxxeyjSqhydl4PAOTF5zLHlutEQ4hbN966SNXwO/Rw/vfK9g6f1+uPVzqd/VvvV9tuyrKQDBt&#10;+kP1u/q3fg9+q4zfDcHT3n+ojzBlquEfeXwleewwldqd4jBBcVNakCR6NI2Zmxiwi5k75ixXtGb9&#10;ErsAZGL6bJfANjJTW+hIGK5cHQFt0g0Aq3JHAbhnjkFLWKae6o8+H3Cl6Lieoozz044DfppixKp3&#10;peWouE0TaRuZ4aFCyTJplGK9IoxLcIUjZf1i7PJdLT15UFngq8XCUY6WbqbUC3CcsoZ0JK6+bbS6&#10;+BRTCeF07TrZoFbl5qxsUek+WjWcq+2IflIaPDUpVPFcyVY1T/ZwOFEmlmywvUATv2DjVnriyggX&#10;wAQWsF6sBhA2jZi/o+MmIQBWz+xVIpd1SyDw4etGi1qrM2ZDHtfmVCXzNsloOF9bdsH85LlA2dqy&#10;OrVFLqHLRH0UihgitTfqOG/nkSpY0BoDitgiJVUtzXZY9H2TVbKyII1LFREO35mxCreVnXotrpiS&#10;DvkgQ2PsdQLhHxyFqTKWM84+DAGvXQQ0SFj4VJxRE1inNSiiXGvsoVZYVaF19RXhYKbEJIv4EOI2&#10;qVEq+UbCR8eLqEFdamfqkrYczAxEzw8j0npTIr9g8Y7HvD/BMMsrJgXy5hTfpbuZJyKoIyTrvYfn&#10;jgJD05KVF2eblWOdl5aKvzwQOZJnRcIGwY0EmH4OKMIR+TqAXV71uE7qjLOidHiUqwRPzPNcLqIS&#10;mylz8BjxnoigCTsOOet1czqZbDvY2JOovPlY0901px4rNjW+ux6HnOW4TftpGWDflouBPh/Xq+eU&#10;8KWK0/yXOKsBy7RGyXe45gUoTQxsjvnyMRn4mY3W9OTRIrpRkAecX33xasxvtcH/IzEAVcSNrvX4&#10;OgkjU1cdko7sSO6TBKm/f/Wc7eWSj/8y53mXBJwvFpJo3cRfYRaP6dw422NynbkhScKM4HWdC5eY&#10;eXVg3jTJxYeBX1UV1liM62bbsuvanb6rOCcx+8arebhaUHPMqkfY9CyCfqydD7WnOlVWQuOgxgYL&#10;Sv2Y1kFNh2DjDEZ1ftiV9SYkUois1qsVFjRVIZex8lpbOGjjDIJ1BhnkAl+xzhyis8Dt4JgVbrQs&#10;HtIT+0MafB5Wz/huIgpXWNEccA3XAqrTA8tkC3h5iRDi6PkOEgBYhbXp+K41mplpT9oyqivSupAX&#10;7gqfciugwPoYZ2YHMhKIZmrPGbq74Fzn9PBggQxN3Co29LiBBar6Xf1bvyefWDaKQCFrmK79/lCC&#10;5W7Urt2cqSkoFlYEwrrbWrR3I9hQA2dTX6GdWQxaLRftZUBTRbRlrunA9k1N08jpjW0O5MWcHo+Z&#10;rbiZqCUJ25gBG9eUSLXs5QjltNnOJYUhZ7rMTPDghbdNC0BeXSJ6uXfAsc/a0S0IkHFW3GxiCzFw&#10;PH9B7L5Bow4e69KxWoxr9QU37ZXPfaSKtptnWtHdXAydYdN2nio0HLOC5vXVeLvuiHINEkflfKyD&#10;wVQoGfnq8EzJnlR57qmorGcaNTh5a0x8Dori3boWjFdfHFh2SM/H2ZjbXVKHr2Ygc8POV28f1u2W&#10;+TjkTE6mPOyD2BnV/1vF0aVhYoDe+TjjrMUpF3zzQuag6Iu+lVZMg317jBc64/HT3M84q5XjZtsq&#10;8mYixG7eVNwlZyVH53a/ljOWx+a3XXKWoV2KWcaWyzZ50uaH1ONwzHIG5ra5kG0SIzTdG2r9sq5Y&#10;Wm3uyekqh5x1tJZ6vNzPYH3Ibxbn2rBznclabzbPH8v27lSFimhzvZTsXkUN6nf17ziFuVRwJkU3&#10;i5Dx1e8OTyQCQ1qi1YCQOHu9BqiLmcRd9MXusUZTA5eYLY/DOe3LNWnnpNHha5vyKaLz8eKkT85a&#10;2kMdWWOv2DySO08ELMCLTiP732NlzAN5GvBnc0qfMHrP1ZxeqHcgH6TD6nGZ/dvIkM2ZE71STpWR&#10;n+bgPC23VzOnBYnZjvH5WNG6bYewT6+wzZfARm37GV3bXs1izq17aX5QQNCaEVRkL5MjIH3wG9M5&#10;OxVsnEkrTyV7aVPRipC4YVGXRRZyxh6f0k/Y0+MLhJMnFk4+plcRCk1eGmW5Iig/49vF7IRSebFp&#10;WLpXTsOYRo2Cxrdwi0K9tQ6cH6O/fDRcUnNcFbPOFHXJ+2QB/URKj6i9hY+Wa1LwkAYtOdXpIbhO&#10;8r/WPUscheqLIr1IJWBPzvFMOGwtPkgOdl/RMtrcSVBr1FpbWgWNXtHzxYKz1osvsBrMKl7TYHsd&#10;CoTe5GpKt6jjDUBSbCn2JSNSTwnt2tpSgTzVjiBW69NobfFuN3AJe2hFFUy2BG5m2gs59+g3dzjU&#10;LRW6HoTJOtTER2uL1zgD46pi86gjIMKZEhXU20VKfYpLNYNLEHwzDecfk87RIidl020v3p6SKxkr&#10;LwzJFTEbbmSit9W6egfjIWVW2+tgLsjUlVxcO8m4EOVzcvLswFJIlDrlrAI3sVJztOQ96jwBuzjk&#10;IhMpJqec7K3Z1HwxLdTn9iJG5glPNhBdLOujiDDlypEWSbSULVLyH2YXM5zplx1NMvt2LhDmwRUi&#10;RUah9BAd1UZbkjlazpU6dy+x3rYLFE/Lj90nspbl1YOUUg+Cpuyf0Mll5R88ZcfPDYTfs6ZDo7XF&#10;oZ9AbQXZffUIWdXlkmq6KvRA/yjkfLJlR6z5wYwtXRnL86CAbwey5ICZkC2iKKp5bWzVIqBiVMAd&#10;1HkmVRcCx9UG4uIDYaT6iwGSlqzS8BL0jD3lso3S2IqwrAsUjVZtXssy2UhLpMg4Vy/j1ktzeypY&#10;+boLcH7VOSUfLUbk2EBCR7ljSfC3ejvDlkCv5YkAZ81mg4oqX5EyIVxNRcD4YvKJ2EZ/NMkc82vu&#10;do5WwMmhw+SwXCHJQnvO1eOU92A25QpcZTg+ikyrQ1QeBYAtthwaV4R1qXCZ9pDuavRsHJVzMxkn&#10;W9nTBqT6BSNfNPaVmHFZfKXO+XQko08ysIsZP5dX4pAbrmabaBB63g2/PpJk3Y1ViDI6pao2ta0t&#10;g4HXGA+K0kPYuta3Dj4S6RzNh5Lsfts9COAqmKe7oL57Ff/6Wf27mpgcxrMLr3BYUyXVz45sF2n5&#10;Os3JLLKefVCYnRMERgYePIw9ZabrtOAaw821d0b+1/hWTvOyxcBD7G4n1FWONZcc9buuiLrSs/zS&#10;Gzz3K/YJGYyXMngJWu1g0dwHPDNszMSu46V9FHtslasLyanJHuOk+qc2F/g74qV/voQUGlTC9UZ2&#10;4/7nh3Opu2vWtA1odY4tK8HWCTPyv/Dns22z6K7CkREnUMPJcyyXR2x1weJI7wI3B09obHXV4khH&#10;UmYBVsEiLmg6lYJp88uaJHY+psUZ+VxylV11RHai+pkTrwuA91MtjbgRAsfCh0+jiaFyOfF0A0iX&#10;b+V/hzLnLGFvHX/lIVsOzKHdqCJhcmzjcPxXXyrKMVC/zhbBHLYfcRCSwlewXUpu13ldruvwF3Mu&#10;jDMRWArwep8LxGhYNKQyOE+WT76Q78PRsoXHAaMWA4Ti+jRK7EZFgDpy8Zc/JS25HtQKiw4gY8QW&#10;aZ9XR6iVuDt0wIcLBw5bATE7W6p7ttHOT47Y4shXRESlfuoU0M4BSgcLD8rZRJmrs1W70/UoZjHQ&#10;vFesrTTmJFXW0dgSHqpJJvy1a5XDNFXzlD8TqdpIY+tgTI/+WEgotuO+y8vu5xwlo6sT1ggZgT8/&#10;re4QRe6gWVQAagdHX8NhAeqt9e/4GO7eoyXC8nMmlT31pz+ntkZm2/pzjqbothtUQDXnY4mpPTGN&#10;xqDmhR8U7qAs+vwjYlWNqqsW2Ifj+3y/+KC4V53oyPqVfOPT2aAAYoyGq5IiGmDs5sB5rROnq0SG&#10;t0F6dLm6rkmrbk0ePb8VcyQ2ZoNCe9a+BooA3CcZFIbQCL/qwlNstd1X7uaAn9+uyAB+zum8iHWT&#10;g8NBdSJMCTek0enbK0lsuaGm03KECoijyjA7HNQx2+WiwUWq8BCIp/ls0Y95NaTp+cPM7Z4CgBwS&#10;qXa7q2cQKRzcCCmKhS1InHHhwNsfxgKTBRtIFU5c4uamjpTRGSBBeoShQWqb+fj8r3oxOL9xSJN3&#10;fnFDmoTCHC3zv3OhFAthdtZPxki74gyz1SNIvF9bVrumkbPGg9WIaEFUrl5b4uejPqKRzklWH/Za&#10;2yk021MWaMzUtSLFzYEciKtIXUoyvhkrtj7FsHOvnJN0oGLY5PTerY3mi+l/rUvL3ZJlugHYp6K3&#10;yzH5qhHx4iIa7HB/iNNUI2VOrji/sGOG08bFFvS/tddipJU9COhwBzSgm9/wu0AkMtO5CL8wtvG1&#10;nE672gw2cEkS0awdSoXwMPO5TDxO0ADPRLtV97OOBd0oS1K4rbLE6OAh81lfeyXPZVbG1zJmUwFq&#10;plavZaeuYjI/iF/X1153/zcGV5mLHLVETLoM6YLbmj5+5h/UH7Lbr1DAjZKWdYKMt7OsfRDXsuy6&#10;b2DsDZyhNOII1Gbruc0tLrxQKY0n/0PtT6r6d2Fa9ERtbaAkqjVfLRzfkX4c0pVzuPyglXn5Mqvt&#10;NNz9GtNm2FCKI66qv/3aOa17X5I1loY5wQG08dA0dLxQ1fF+gUiTbOwfdcc9H4821pAvTKRx01n7&#10;Qh+P/VpopsGhfnU4nm2nyvnwZhxtv6nAzo/ktj64YfLXjsZzyHOTJlmCu1DqtjFws9TfrwkM5gh8&#10;lp2qTo1/IBNHPDkcSvNSc0CM0l6r+1rGa1Ho6JjGk5BXWR6shqp2j8ZZc7xKCVcul5HEcQgadtDU&#10;r+rf+nXlEankIL23//XReFRWXpIxv6rUEh7MbY2HveynPM7MSIfKdRZC/Wg8Rzwx6kvlyyt13wzr&#10;qAIluhh3x7M9JD94DU+WZqy4Gh+skb85ThZ1TALbXYU9bd3QqhWciPVHo6E/Ayu/W7fDWdn40DcW&#10;3/EPPgKvlwZI9nD7fFI015Rf6YKheShxLYY5U20luH9wV3vVHz6znuUI+sj8r1VK2XnzTEdTeLig&#10;TRx5PtzdPk6OjDqZcdNw2sasOhf/a+Wp7mtjgTfKWv0/f8iuLdPvOp6cBKVjiAlI2zeh6g9R6LtO&#10;2o2SC8ivOJn7azXPJiayAMYkAL7Y1TM2StTh6BcRncwoujIyyCzx//o4G0+C2rt0sTL8dQayR27r&#10;nPEVdB0nG2ftXos5xT4uLVq/qn/Hum+rt23sdu45p0FDrHZqCoZjShwfcD6cCmgKUnvIhWrr2ZDN&#10;4UZJSHJ/1eg2TZdHK5qi5JPZJTeS74lOySlvSq/tie0omePcdhMZmOHqZuPcdjC7Wx0g2p7AeSqT&#10;SNbhGrGYPIk1jX1IGJtobjzOplJU1enGB/G6UeWhBmu7dlvEh+v0BZvFew55usShf+tU5O5SGv8N&#10;mvpV/bvKGocNc7DYIZRmygVdz9D61ZF8yj8Y8kmbXVUPtDlsJ/YNwAGPpLdzF+zeSE9G68aZUwek&#10;mnGtO3UuzaKiVmOK9k27QGyTFZTBH1g9R+Pskn3H0tg4m+rAG6XzU5+Etkkxs0bEJBpnpwTztMsX&#10;bPqTKN0+h9EeTjsq49koLwxVTKBy7y5Npa55pQ1Lenw2/a+h45rOZqvtxrnxZGIHFmou9va11HFS&#10;WzAk1rn4X5c8Lzw4hHFk3Ehb4Bcury2eRLEqFMKdjaOVZDa32zg5DndF+u21BMoFTWobqT+c7nrE&#10;s1MqfmFy2x8q2mLjbNKnPmgTo+2z6X9dnFkbZU1f2ysHD7dTYHsYjZOzpjQybsouw9KU7sNFxKzp&#10;IeJ06ky5aj0fmf+1jrP5HJeR3+bKXAZ+m6YF2nRNElFZjmE2XQZ2mzsIol2AoiZDLU6Cvtj8aB+Z&#10;/7WOc+tRKg9IN3K11yo/N0wg8g8qAWsPGVmdWSrnI7t/NLd1vqzcCGCOu/Gw5DBy65yrX9W/49es&#10;9UiAHf76aDxEGkuNEdAD5NU/GXxX3SSJSw0A1DYFafNqpUGMjMf5ya+IW53u6JRhSNe2wEeu0jt2&#10;pTDF9lHKXsyEKDn5mhQfnv+1ThBNwwuPI+TLDoNCbLyqZWArwKSxbaHmZ07ANSYc7Uey/+VvCATo&#10;kUBM+kohEf/dA6q3yC738RKXO5SZo6FyXlWOXPhAj8C0UDOXpe+x4+idmt75QRfjdMkDjjnuuEUK&#10;yOaXz1m/qn/XZUCSy2/HFN9gMfWro/G02BqXZY376ktgWsgOQ5FzsC9ci2KpKP4KndZUCKiRXU9h&#10;ufPD2AO6jtnReTaFh8kxMCUXc3g0zmb2Uo0p8EVTIU13A1LbRc6aD77gjnLd3VxBetgqd9949oe4&#10;ojt7brMhtxxXNM529HG+D6+h1rPZVoDkdFFe+6DmD9MEYEuf+mz6X2P7b9YKSPdxZ0fxJOtZEUJO&#10;JBVjd55EYypKwZdfsQ9RKnVGXSaL8LnqrYTJVyuxvgfXsuI/UhH5av4F1TY8F+Rl14foL0LerW6N&#10;SgecZftWKpQ3D97n0v8qxVp3M+ACYpj6ObEkP3Yh3RpmM7tQHbpyhWmPJEhW45gh4ilIhS3YYjWu&#10;PJHMNTw7efL7orzOS1bgq3zdC0eY3VqvvfRYmwVJKYu6gKXjbDsFe2MPa9mMRPTTLv/ZQgW410Ok&#10;o7ltDj/tPHR6tc2Ay8dkr64x3oEn+bs/ql52y6pEPDefnuL53T21m6VH8Ebi3T5n09JEna85ljcj&#10;EMNH0db2UhwoNN06RtSTh2C2r7lVdnBN3l2MsU6zdYfoK8fGU6s9Kj7X9a9f1b/j10suVuxpn6fb&#10;gPzHR1uwj2ZpCtJGAxIGLMzyOtDknrTaEi6gacc1BBdjOWLIwTaCliTCdqbhlvYD24h516d2O6xf&#10;kaQVjBkx3MwGrp0n199fypYa9iQteXYGAL7cSKSoEuKKeLjKJFc9QeRoONSlQzYTigMKuesfs9l7&#10;4LzotTNWzyfRF5woyjDXBCw8ySY1s1ylSTO6UK90RkNDb8Y6sS+abvUPbnYxCoZv9ofTGkc9C5O2&#10;CqNz8b/qVJhwIJqu3633FNYELqCd1c7EbaLPh/GU21oPScFewRMLbzg0FEQ8OzgDGAjVI8tG0DUC&#10;O57ApkfpCKGBcUFgJJh4gsLZaH8RHB33Mc5xkoEeQ8Fw3fe8JaE7XAOaIuu+xXhuQQSOyir20AWi&#10;lNeu46Tz/A7WQRZc1Sv6WtI9SiOmPAkSFoyVA3fcgl7jxBwlFbW+Fp21mkjzIRYdAcaFJ7p2TZJF&#10;c8upVeU+aDW1WWp6TbdQjG1DpdLQJZMnIYkaJ6ivK7xTAQuGT0Y3PZbPeG7IZSLzeMD2UP/TmARi&#10;4esuy8aJDA3LjCaTGH/2WmZ2xK7VRtKtGaS8LkMH/DZgHRnPDfsNookoifFE3Q4LlLDMrsSAjmql&#10;r0i6X3NTSwOpI0xYLMZTHs96SmJ9DnT/XE/h6de5JcJ0TSHocsyM1xJ690tHQdcTpV5EUy7BzprB&#10;Kxg2nUrnVscymlvgr+j09bUI0ZptqKEAci7Egdpo+OkB8gvg9qBEGR/rvtL1q6aFQWFv1QebSpp1&#10;T9ev6t/xa0If40SkB924aYBR1a+OdLkS80PHcd3GwBTM8eBN1TTp682UoowLYVnHQwHBFbk3MHhE&#10;LgYle9n2BM3oVV8ulSK4gduEXDhFz6zxEFTLsVdR4x2zIvD/Ou+KF844Qf2q/p2/BlwxOCgRt5vx&#10;wznEkRsaadFNplewNSqWTj+fUVNXE6zU+Ki0IOFPzGZwcy7+1/qdakI/DE9ABLrOvulPVrIyVmAa&#10;x0UZkydSOg4ubIyRnYtkH/dGFvOyNMTvV9T2fC2CNBQdZ+wo4psPhbAes0rUZM6qj8z/GuPcat5Q&#10;3jsvqVfaISvu2yO5FW0kcC6IfnoesnVnV7ZnanRMPqmoxFtcJgENvbvyQHGoEQzGSRun98XcusRx&#10;/BFSXl/Iqp7Ip9VoUixdo6p3Hs0hCTmljLVuRH1obNFlBciC9tHykKVx24moeBV1QAi+PZ5DtJVU&#10;wvJajjY3PbWtK+6Cb+vnHu326rZS1RdHaDvVgAy9wPFMHe/4zpqV+neVKaVpywt8UXvf3a+P5hD5&#10;QRSW8YDnY9f2OeSWIByQ8ZCx2WYkhIo7tD4k0r/u1AuZOORJ3L7qsDiWXQ5p44gbPl6LAbfURNR+&#10;w8p+ehwZC7TDH9hIu1mhGrFS4wTxOTv/7KxRTLuWUOj6ZA45kJVMkEww67pWq+mspYH3+pDsj9tm&#10;lGpUVctiXIwv8znz0VDUh2AvvGijMg/b+lH9uwoE94kpV6QPAyEx77+tHzmflQSjQSfiSqM72PtY&#10;eAjic+g79p7li4gtcM6uAkEMJqstYTmqYkaO4f5Uqi+tbyMaONxm9PR0VOtXx+NR7491whiYY4o4&#10;dDnF1ofPDNbGypFaWH1qm2vnOQ//a3wl+edn5EazTjtQ21BsYXTiuiL10pJtmOGtrnQtJeEs/K/B&#10;kHnTESuG1DSbMaMAoPzj42ecAWWmMzWB9NFRExN4XWMiM2Wm1ALUv+O7UIaz48KGnagfHQ6F0J2A&#10;msvnjkmf80PhE1b/Oq/jc7dnwFeG6VULGakiQSqVCxFDzHuXdrX5L80BBMe2NSBaCIeeQhaj2Vtu&#10;9xyhSPTcibQzIhDOy6cRfLjQ/cfz96efzA4b4BuWw5Q5XjfW6yqYT1hsh7JwzJFOQkNhXkg0xz57&#10;YRkBFq5FQYE0Q7euNO59SZKz8L+mVF0QbmKwvZTVtO3c+P1BLPvDp6/v16Ph89tvvyxRff3H//j6&#10;bUT4v377t/efPv7TP7794eunD7/+9K+/fviw/PHul/cf3//zhy9v/vb2w4/fvX337v1v3+6+06O3&#10;Hz7/8nb9n8kKr7gQ5PJrUSwvtpd9+O3N74sosvDv3n7+8bufP7z9trzrt09iuJ4sX75++5e3X39Z&#10;37zQr2P9+Ou391/qeOPlv3/++sPXz//+5Z/+Uf/1fz799P/+/cubL98+/PMnPpTJf/vbu18+ffnx&#10;u3ffviwrrl/9/vXz+nP+483fP374jf/p89cfv/vl27fPP3z//fLtb7/+w8df33359PXTz9/+4d2n&#10;j99/+vnnX9+9//73T19++h6T4Wb5r89fPr17//Xrr7/99T9+efv5PaPQ+9/9z7/xEb/+pDPpuze/&#10;vf34/sfv/vXL+/c/f/ry8Yc3yy/frLIyfv0fDIAx6a91LG9/+PvPXz6++fLpmw5cTNrFCvz5w6+f&#10;/zv/w3dv9F//S/+lJeDL3vz9x+/+oiYalb1SrcOq0d/+8P7v39684wd4hLqj5807aVFhPGpHi5de&#10;9O7/buv/9m9IxbIUf/1pkY+3P/z1pzGWd59+++0r6/CfzO/PHz+8/fG7//b9GwWAsRbf/P4GS5S2&#10;VuOouSD6352ITDfQ5Mc3v0CktPfQThdE/6kxb5w4fW5vzjl1IhC1OAfP55xQXsaJoZxz6kTixLlw&#10;zolDZuOk0synYPY6ETA29RU858Tp2Djd0Af05XxMnYh8IV0tgtljT2+c1L7tMVinTqTMJCb++ZgQ&#10;5MYJ2XsNZq8TxWNCvTdOxD5vAk6diHUiXRyMCW2xcUolohPFEoH5u3Gi3SmO/7lEdCJcCMJkt+fr&#10;JDRiZ8V16oFIGBW8CNclvPqOJ1aiuO35sFSkP79QvIgOBOPqe56rPincDFh1oqVTILJ0rvz6pqdy&#10;GmxGwKoTCYZMuVXAqu96PBGM7YBVJ4IVBaOvAau+7XGtCGknw+pUbGG0UqBqdezNJcZiJwGT8OpU&#10;sWK67VsfXgrHB3PYqeDFNQkPwRz2zU/vC/L7yXp1qnwO+/YntaTOj8G4OpXGRWH0+biUL2zrRa/V&#10;m0BpGBUVYmjd4HC869ufvCt33AZKw6hI/NE96CUYV9//go7jEZ/PoTIDczbEi2M14NUVAHEAFizh&#10;1anghX2W8OoagCg8R/hdMK5ORZqO9Up4dQ3AFPKFiWx0KnjpMtNgDrsGwEAF0hDIvMqh23qRNXtK&#10;xtU1gG59oOVfMIedinHpJtVgXF0D6H4KIuMBr06V8+oagIYiKLZkvTqVZINyrvNxKUAyZ57Dn7qA&#10;QOaNSkl82moEvExvqAPFQ2BV065m+0LxIjwd8OoaQBdhE10/Xy85g3M21r2c8OoaAF4E9BJenSqW&#10;DcXt5hcSXEU2Apk3qpxX1wCE+cC4BHKo2On8Qvwm3esTrFfXAPAi8pTw6lR4w3L8A15dA7BeRGCT&#10;OexU8EJvBDpK8Yw5G+wvnPeEV6fKeXUNgNOF4ZDMYadSRAEI3fkckrpr46LKHt/mfH8ZFbwISwRz&#10;+NA1gMwNGeanUROjEoyUesVgXF0DgOQAhp7w6lTw4nxI5rBrAOwoMA8Jr04V72WSHG29yKEBIwzm&#10;sFOhDzFugr2s1Mom8wTiwD0EvDqVuhXQLShYr64ByEXdkG4KeHUq8aI/esCrawCMXjp0BKw6EfYQ&#10;ifJENLoCILlHc62AVSfCLV/svFNfWc1l5mqtFzYErDqRIhtYX+cTqNj+ZEXpCfnwc1ZGRASA7Fwg&#10;gyrl2ViFwQYjioMNynRMVmQ32FyBKjQqQCQUdQUmlJBljZfqv16DKexU8FKDrWC1+uanlgKBCraW&#10;2kPOL1SVNXCFgFff/Bz/FAEmc9ipVM9GSUzAq29+TCjS+8E+FsSgj4uDIVAZKseZVCoJJAoQrFen&#10;0noB+g7G1bc/kClAcYF5rXzl/ELJIX0LA159/3NK3lDwH4yrU92B1SIGcM5L2f35heQHQRsEvIwK&#10;Xhx4gRw+dbVBCBVfPlgvo2IOCVIEsiFAYRuX0vTJuDoV4wKrm4yrawDVK1Ele75eQm7ML4QX4NHA&#10;pQRWtVFRt0SoPNAbRkVIFGso2MuCKswvBC5JRj44KI1KOgqNGMhh1wDU9ALIDqawE8lMBhgUsOoK&#10;AHyT8junBq/gRnMuYm0oOPKkSs9kI4rPZGpoNlaA7wmxB6PqRKulEciFgIlzVNhPIIvPWRnRYj9x&#10;uJ7aT0LKbayAcD4FJ5cRLVbhU8Kq733d1Jf4JoA6tu9bAnIcreej6luf4hUq/4MJ7ESwIgSVrFXX&#10;Fzhp8qtPhR1Abh/VHaySUXV1ARJfodpzVp0IzQTgLBlV3/h4/cq6nLPqROwreCWs+sanoUMUShaw&#10;Z4ptbGOoMGRSLXd8JcLeiXRkyac+l8C+8QFD08wgmMBORDGS8N/nrATo2kYVanYjijX7S9cWC0g0&#10;OPONiO6XKhkPRtU3vq5XSo58IGXbVDAq9ZAIWPWNT8EcBuv5WgnuO2cdVljvCau+8dcrtAJWnYgJ&#10;VDllMKq+8eO16kT5WvWNr1hVgtZ56UR3xJ0piwtG1Te+ukkkQV1K4dpaqc4jCc6oTnGuMBBCzvxg&#10;rToRuQ+iYoGBq6qCjRVSm4TgjUg16uBvzidQ5S8bqwX7fz4qIwK5qWxVwKpri1QsXjtRLBYqh5+j&#10;osQTvzgYVSeikpHK28CMEVjYWL0+Baw6EazkZAUT2Dc+wWZKNQJWnQgwOn0ZgkNExWNtVCQIkgns&#10;RLAiVJpIoG18bu0QfOTUuFD5/PxACoge4RfMoO18cgqviUcsPLvxopQo4GVbn2YiSuecj8uoloqv&#10;RDK6wiCnoGx/wKtTMX+qPTgfF3HpNh26J42q5XNmTkbbGurfg1kEGWTcCEkmcVYnY/8vcJVTM02X&#10;MW5LfftCIIiNebpoTgY34jPR2LoaoKO3+lUm3DoZVUs0N4rWrWsC9TvDK0y4dTKOMMrno7F1ZUBb&#10;cUo4Im6dDIuDZsDB0QIeqa+bKtQTA9vJVGIqQE4gJV0hqCt6hl2jXnYTLrgxtsB10CU2Gxme12sU&#10;Tnay2Pilvsu4AWeOMGVGBjcuhkhm0oCe3JtHdC2REiPDCcOJSHaAQT0RZNrWJbvbyPAuiXslO0AV&#10;S/PYUB973PpgvxnZGvmKZrIrBVoxUX0TcetkxANIVEYz2ZWCCpVpGpiMrZOhfrJAB5nrPpOEbhX+&#10;PtfKRgY3wBvR2EyXPHAuPgQmHRC79pEgsZGSaN26UqCKQndaJWPrZOImh/hcc6mWe5NJBdyfEtyy&#10;kTGThLWimTRdQvUUdQTJ2DpZLiWG/1wCsonjvjQNnlOS7wBDgLK7CaUFYYJbI8t3t2FA0VzPUbZ5&#10;ua9iG1usudR+Y5Khlan2TGTSyHKtrAvlNm6qv0xSmNw208jyE0cl842bSh+isXWy/DQ1LKj6ANLC&#10;JdgBRkbkj45jQW5RbQv62Ag3JIEDJ4MbEblEl6jRT59JGlZEO6CTMZN0lkqsIN0j2LjpSsVo3ToZ&#10;NhfBsmRshgnFwiNnlehJIxM3imADrWyoUJCuJA0SPWlkcAOhnMyk4UIRLHqIJTNpZFjm+DgRN9Ml&#10;XO1Hk8tgB+ji0LnceB2qcU9msisF3ZFEJ9OEWydTjwt6NybculLAW9S9nQm3TkakDk84Gls3MHSx&#10;Aw0KEm6dDN8UKUnObvXZmAuAl88SJFaQkeHlU2kaja0rBZoyYBlGUtLJiA6+cMFzsm5dKeiyACCO&#10;yUx2MuIllPYkY3OcKD1VopygrsTaFoAvJKcQcevxEiA6EUaHexM7Mxo8ZBtAnXSnkJCgoq9OMI9G&#10;Rd0rff6C2B22sTHTZW8Js04lZujyQEQMYkqVCTnjxDF1MuSfYFzCzTQC3KLChaWD35x+7nGm/0qi&#10;tnQr0EaWczMyuEWpY5zDzo0wIN1kk3UzMri9Ri6HmrdsY1tatiRK0snymTSNoIKuKKBgKFXKuSil&#10;S8wEB4/q4rrHZLs5GVuAQGMgk44fBcIUYUHUWK8tgLpFRjvAEaS0laRfZiAlTkZhHHZJMrauFOg8&#10;EtVMLJ0Qm2w9c/4m281ApISc6HWQjMxMEl3hDqDu3MFXq5f5jWrFk4CtcJYbFQXGXDoYTaNpBOr+&#10;Ihz+raNPMe3IVSZDM40AN6YkmUgn06pF3FyR6LKmiJuTqRIysbZ0pflcNhYb0zXi5mR0fU5KDYlW&#10;GDcaeiXpvR0ZLcFwTIN1c0ApockIGkrD3P6RcOP/J9y6SZLPpOFXuZr2GXs34dYViSrzMylxLCpR&#10;aO7FTriZToj3m6NR4/1mwFLOGpqfBdvNqGjcQEPgxGxVa9a5AQC+akLOI7xGBTM1BU/msasEmGG3&#10;Jsw6lZgR4U2YdY1AHy0QugmzTkV5Lo3cEq1lqFT6i0atXnh3m/w77AoyU8HIDGJKVSr9+oKRGRXM&#10;Xu9vk7PGQKbY1QJnnAuIUamNCOGOZGRdiQCloZllwqxTCSNJJUHCrOsQcnv4bAmzTgVYin6EiYAY&#10;1JQAVVQ9j8roAqK2PgmYmBloZA9ERyhOD9asU+HVLNDqc8tHF31tGuSVaYzWrFPJPVRxWsCs64IH&#10;1c9Ha9apMI2ZkkhAui4gbSwvL5jGTiXnkDRaMrKuC6jxidCPt7Sm3SY/90QNdoow8n/ByIyKabyT&#10;sXS+ZgY8jdfMqPI1M+gpiAkq4pKRmQaJpdHAp0Rzs5S9UQnvRqozmcauC9jThEaSkXUqYmdq458w&#10;67qAi1foyZsw61QwI3aQmAUGQVUH9Qj5YFQwIwYZTWPXBTSxJZqbjKxTXbFmXRdQjkTIP2HWqQBm&#10;EO+MprHrggfW7DExeBy+escV11EHJIOiIsB8YzAyo+I4owo30foGRqViCoMiYeaOTHp4GoaVVgug&#10;WBNmrkFoiJ6UJxDfb/qbODp9/hNmnQqniTugEwGhz+N2WChFEGkQo8LVwuCJmHVdQJdA3M9kZJ0K&#10;64pMeiQg3Zqgmwl2UsKsU9GlHt8z0Y0GSwW7xmcmzEyDkH+9SWDiJEnamoEsJ5OdMOtUd6SWEZFA&#10;6+u2jc2Ui6exU8XTSJlBY3av8rpgGp0qFpCl2fwc2Xpjxvk0OlUs+ksr5I3ZciVIwsw0CC2go9pV&#10;Qt99GkM316liNxdvpzEDwEG1cbRonQyRvgGkci6OS4/qOY/iFsULnEzcooJ+Mm82NtQq9sSpub8j&#10;owtAlAvSzWzbViOrn85kJyNYuZTMn5rg9Azt3HCsI7PYycizE9QOFCRZO+PGjSkJbNDJKJfg4E24&#10;OSaVPvIgrIN1MzIy37QECsxHru+ysdHdPLFFnCzfAY5JBbVJ4+ZkbKZKuOUMbFew33Tp27bfuFLi&#10;+T7iZmRgOLhJO+HWlQKpOBqeBe41gav+kcD/ojwXFmMnw8yNAp07Mm1u/Mnz/eaYVFqeqL/CuS5x&#10;Mqx+9XIKuHWlAGKBOwQjbkamG7cTED7HYJ9Jbtmgti4ZWydjBzC1kZS4LiFBk5ShoLzbR7KzuVEq&#10;SAdhTzQyMDsUeSZjMzJ2G0IaBEb4mXHjmjRwLedSYmTMBzsn4mZKgROH/ngJt07GiYOxkMikY1Lp&#10;7oymTLh1XYKvsbjn5zvAMamEf9FCCbeuS25x2aIgJKdZXzeu8WJwCbdOhpRkaWxio8aN5rpJ+tXJ&#10;sGUoJYx2gCkF3fadrVsn49Y+XWEdaC6DsuITcSlVcuIYmcZGT5mEW1cKcoqiEBpHU1sAPHbusk24&#10;7TCpSHLSjJKL6IzbAooMxrbDpNK0MXKnjEzXpYjsfL85JhUiNmqwA4yM/cY14RG3rhSoSwh1iUFZ&#10;c13ibU6pqOK6x2RspkuoBMV+TWayKwV8HArcI26djDw2l3dF3FyXUO0f6ZL7TgY30gXRunWlwO7m&#10;5pxobJ1svTsu2m/dwFAVBCDMZN06GWqLss4Ap4hr0rYpGHDdmJpw62RCBKC8AinZYVJ1Cif7zcg4&#10;u18J+SXc3C6hQ0s0k4ZlZXeDVE+kxFGpBISp6Qlm0sjgRvIl2QEGZkX64Zasm5Ep4Ap4LZnJrhSU&#10;NohyzIhTEy5ukdX9jgm3rhSEXEaYk5nsZFjm2MqRTHalwCFJTjXiZmQ3wJKSwkf2c5sSpP8+unJh&#10;T6YOStG6daXAecPl4UGClBJV+0jwLdlMdqUAN+VFknVzMlrkJYlmzE77SG5zTsos92S0haQy59xS&#10;cFgqNRBqlH/u4+zIMEySHCm2gY2N0sCkBc6ODDc46jZO9Wfnxq3vco2CsRkZBh4dKpKZ7EqBb0TB&#10;JvFJQ8GSCmC7Rdy6UhC+Wu5DMDYjA3FLX5FkbK4U2Dco84CbkVE9gRJKuJkuoeuwcnUBNyO7o1wv&#10;sl6tNyqukTpgJtxMlyx52UQrG6CVowMwVDSTpkvSohfQFW0HwO0+uzDGyBSwUhX7uS4xZCoOtK6M&#10;DWbSyDiE7ykGTbh1XQI3rhQK8OMIYZsSHfmZR2XIVF3JnEUMjQwQhBC0ydi6LsF4ojgw2QEOaL0H&#10;hBJFngyaihlK4+ho3UyXqN1NAutjX7YFwFl5jQpWnQzznoB0YilYv1Q10iBtl8ik6RLucAQQmKxb&#10;Vwq3hHR0dJxrLu+0ytWpukMq2G9dKRBVphw94tbJOHCydit0tO/rRgUpadpgbEYGN/p9JD6OAVQx&#10;CkkuJjvAyHDXKSGNuHWlsLh9CUiSFEWbEiUJ1afofN2eu4EBRJAWQMm6GRlmCa2borG5LqH4PTpN&#10;Hdq69LJLdoBBW0HiY+FHY3Nd8oxWiMbmuuTlSVjO8/1mkFjlR7Jch3VTJbBPPDrRJUaGS0vNcGJz&#10;WRdWThy0eWIpGBknDpfbRjLZlYJO08yjcnwrLWEoogt2gCFVCdniLybrZmSc3dxll9glBlXNbS4j&#10;QwEtN5yc725DuOKuP2U+jpERZaadVZLJNLAq1iv2ZKInjYzjhhsckt3N3cgtA32DJoliQU6W4rtJ&#10;mxk3bh/iWDzf3U7GBUTEIhKZ7LoE2IiaICbcjAx1B13CzQwM1BbHd8LNyHQna9Lagm5xfSaBGEe3&#10;YezJaJGQ9Mi8c8gqBqXUa7BuXQURZqH4N7HwdpjV15foMiduK+pTApYFVzhYN4O6KoZHhCwYm5Gx&#10;TVEKyX4zrGseMTQyubRZdMbArqhX/OdobGbOqNlHpEsct4oqIfiUzGRXQSAHlNxK1s10CXFl9YQ5&#10;l0nr98pBRQVBElXzLqwqAYuiM0aWZ6AN8KqenngQydi6LhFugxVIZtJ0CZDcqG0HyYa23+T2kVxJ&#10;uJlSoNcHyiQZWyeT+xC1JiQ60j6SBBWXcgdS4mTqC0Zu5Xxs99bCVZe8KSl/KpNOBg71lSt2Em7m&#10;rHB1aFSUfu+dXx9BDtwF9iQhhD6TObdOhgOdcutKgfA8d8QGsdd7g8tSknt/l8TMsc1sbC8iTNat&#10;k8HtIYqGEg1zbpiTkZR0Mri9qJfDqfXKPjFuYJ6SCIaTqcsmtkLCrSsFopXEdYLdzaWX7SPhJl84&#10;4daVgrg9JveqofOdWyglBmDFCqW6PxmbkTE2omrJujnuFaUQ9Te6NzKk5DnyA2iD0aYEzQXsL9lv&#10;RqY82k2CU6DllXOjMVJQ4+xk4qaNc74DHMBKgB4jL9jdRrZwS5p3EHnwsckwSbh1MrhxV0iyAxzA&#10;ymUc1Pgn3EyXYE3qyA9m0nUJQZ0EiQqKuk0JuV3wPdHYulKg4Q16MhpbJ6O/4H2EMaQ2v32k2utw&#10;vVgyk52M/cb1SUEEg9iDcQOFFK2bkeW6xACsJF/BTyZjM7L87LYWrmxSxbGDmTQymQlRiwvCyDaT&#10;YLiTmLmT8YmcyskOcNwrsTgMoWRs3ZyhCwXBiERz7XCvpGOSClPqV9uUUF5KUXay33a4VzQQonxu&#10;vRoZhZHEJ6Md0JUCBwf7LZrJToZlTolM4C1SN9WmRMeUAOPB2DoZUkJYJ/EDDMDKDkBKIm6mS54w&#10;MZJIL+lVGxuBkEhKjCz3OgzAisHF2BJdYmS5hWcAVrQyB2MiJUaGVqY3TyIlBmDVBdNcTB1IiZFx&#10;4lBYlew3x71iJxBZTriZLqEPVlSPwxSYlOCcJm28nYyZfI1qxO4NwMq6PRE3T8ZmdgnYPWJdgV3i&#10;vVgBvXKZa8LNdQml4EnkiUuMbCY1KZFMdjI01wIpPbe5HPf6eHsfIVGJ9bWP5MTRBYPBTBqAFT3J&#10;uiVjMzI1dSP4mnAz3CvdKyh+CNbNca+6zzDyTQ3ASiyIMyCREiOLkd+kBNsCxFhsJ6OFIq5xYpcY&#10;gFWYsyjXQfFy+0hcPk7haN1Ml1Ajj7GWrFsni6sRyEG2j0T9ZFVbTqZIL620EpnsSoFUMh2DI5ns&#10;ZGgtwpPRunWlQEoShpFMGhlX16tk4lyX7NqxMpNJHRVxrb4AN2zuaCYd96qba5JqBK4T6dywuDhQ&#10;g7E5gBXbiWhcIJNOBn6VDikJN4uXcL1F1H4dM8TGFqKj7x33iphE18LsyNI+friw/SNJnIJyS2bS&#10;yFAmWczcO7KCt8mioU6mDpGRzbXvyEpOPpISU0FpQ1CSUn0mSYACD01m0sjSHs20zTVuYIEjH8fJ&#10;7sj2JYh9UC/GDbBm0tJsRwbgSlNyrrkcwIqIRJ2/UKb9I+GmtloBN7NL6ElJ34dg3Rz3itVL1iLh&#10;5krhEarkxHHcKzAkXcwejM3sElxTXT977gk77pVk/mMUU3AAK/AGLJqE206XEGyPxtYNDKq9UQvR&#10;2IwMo4t7UJKZdKWAJxzZkwaXVVE+1bQJN1cKZGSSOmEauPQdcIurEkV6HcDKJ94ldR300zJuSpJE&#10;YzNdApwoanh9v+vmqmvXk93tAFbyoWo4fr4DnOyGGDZK4Xy/OYBVl6NGsSAnAwAQoaNpxtIXgNWP&#10;LutyMlz15+h6EZJLnZu8h2i/GRnRSbhFM2lKgUgQILdk3TpZXLcIFtrGBgov2gFGhh9MB5/EenUA&#10;K0EdhDIZW1dBKC5aoyWaywGsnPcvSR8MKkXblOAJc4totN9MKWBwEepNxtbJ0Mi6+S/Zb6ZLaAH5&#10;GsXwDPdKBIPDO1k3B7DSd4lTIBibkVGNw3VKyQ5wAGucETMyItgY5slMOoD1kWry6MQxMoJjnFMR&#10;N9MlcSbTcK/kFsn2RevWlQL5brZOkoE23Cs2EPcRJ1E1B7CSDMhywkYGN1JUye72Pq0xCsnIyEA/&#10;vUSn6UtXChz4VMUm3qKREYijO3o0tq4UwAVx0WZQI0Yqt2surVu2u12XiFs0tk62SEnEzQGsy0wm&#10;55uRrTMZ4MzvDcCKKUP7jERzGRnmJPOf7DcDsMKN9U4scyNjbBT/JLrEca90OtetkucWnpGp5wlX&#10;qAQnjuNeY1yQkSEl3DKY7AADsLIDQlyQkZH+f2bvJGPrBsYV3DqZ0OmUyCTcTJfkUtLJrpjJrhSE&#10;Hsuwao57XWQyGltXCtpvUd0ix1nXXPcq/glqjTAnGhkxHfKfQeTJyW6JBEadPIHMGzcQbknTXCe7&#10;xZ2Lqu1wM5wb+JJAczkZmovTNNjd2LjODZ8q0FxOdguE+wnj6dRb5Bx0bpgmgeZyMriRAQ10Cdd/&#10;OjfskuDEcTJmkkx5oJVppOzcuKEz8AOcLD4D2JfOLct3OxlW0E0UC6JFt3GjDUly4jiZuN2QbAqk&#10;pCsFZh8kaiSTnUx5rejaFvqV7MYWxcydDCnhOrjAVqYtrHMLNZeR5ZrLAKyKH3HGnVsK2DztI0nJ&#10;v+j2ufN1c9wrgfbbBD/JQjk3io2imTRdwh1mUQyPZu7G7ek1upDpwXGv+di6CkJKnkGLJjNpuuSJ&#10;y3cT6/XB4LK33ArE9fIJN9MlwA2osU+kpJNRfktz2cBS4OLEtgB0pEW6kvPNyHQBFH2Zk7F1pQA3&#10;VFA0tk5GapHUZrJuBmAlQwV8MtFcRsaFeUQwIm6mS1ILj6xsWwB1qHtIOlXTLaCRKaYQdZVyMnBB&#10;JPMDjwp8snEjGpfglZ2MsXF4RzPZlQI6kuhrIiUGl0XZwS0aW1cKSiJElRYUBLQpIc4FNDTi5rqE&#10;xsVJRRoBEudGR5fECrrrSkH9mkJunYyxwS3Z3Y57pQ8J53CguYws1yWOe6U7lEDVp343stRnku4x&#10;FLgGmssArGguapQSXWJk0uTPkUwagBVuRD4SW9nIsLmIl0RjM10SnziOewVRjdWVzKTpEtpSKBx9&#10;vm6OewXtQBlRws10SXx2G1yWnick7qKZ7Eoht/AMLptbeIZ75SPZO8lEdlWi5lBJlOvBUK/wAjCe&#10;8OqKBF4qdTy3XA3zKl6RE2xU8IrQvPRm6uqAitHIIDEqAndq/nw+rh1wlZaCyaY2KpBH6NWEl5kV&#10;qrlKVLGBXenRFN0OD06+zyGlqUkhslPJosjG1bXHcvNokErBYm9f+IJHlcQjafvbqMQrabLhVPDK&#10;5PChaw4SWeF6dSrNYYKToYtWHxfd4TI57FTP1H1ENoF1dqUPUba/jOqZesFMNrovQ6o/KqzmTG6z&#10;AS+1jQ/2susNEliRHHYqeGVek4NUKZSKwqtGpeYACbKVbFWbDdo6qKvD+eFsVLCKkAHEPzqvJ3gl&#10;hoBRoeWjGyuoOu28nh+kAYJxdSqNKpINw7TSD+4hgVcQ/G5fCC/83EAODZpKQVy2l40qn8OuAYA6&#10;RNeGgt1r48plo1sOQE1AaSXr1aloPvAMaOd8LzsolchJki4kh9bHJfMrsQEcyYoKSICslPEbL6yx&#10;ZFwOSKVVaeSyGBWOjsrSzufQ4ahq5JbYh0ZFfYCu/wl4md4gqhDtL4OwxraNQVEpygRQFMihUSl+&#10;EZ3Lhl9l+xOtSXh1vaG+/AkOGNBXkyju2Rba41wfGhUVHbpZOlivrgFu8YIz2TAqJUyjsLdhUG/J&#10;fCa4dFyMPh1otpcEI0WLHyOjb00k9U4lHyyaxq4EFMqJzGzDrd6CIVILpPM1MwAqZlsU8TYi7kNG&#10;FJP9bPBTZiMyb4xIl5tF15UDP2wrxr21kclhRLc0ho3u9eDI6rywl5PtbES0zKN7Q7ReXQsIKJMI&#10;onVpvaXSJIthGuwUCFwUCjAiarpIUSdCb1hVSjGekyaOZD/azCP0gE4Tp9kxp4A7kg6teLvGjEs7&#10;SWwHO8y0gHobJx6ENWjlcgdSUUFLOapd+zeiSyMTx6lopa/2oOcjc8ApPYGiAJ9TAdpSnjlgZg4L&#10;FgRJtvODzFCq4FyoVEh4deWB30Hzi4RXp1J6IRJ8x5rSRT/SVEbFZS90L03G1ZUHu4XS0GRcRoWJ&#10;nllvDjQluxYlHJ0KDziCyxEQ6XLPkZR0P9tRsaHBNCXTuFME0YWPpAT6J94IPxgxM/Vxc4sNl6yZ&#10;UcXWgPVkpTOSKqSCTWZK5ya1cxxjmqr8HVVqwTnEVBmTZGROFdumjjBN97RRxUa340sfgQMkusqo&#10;YmfC0aVquRXx6vojdpIcW/oCgCBasO7uxM6fdVS9Y1yZcHSdEzu13oY1DUIYFTcUZUEIQ5XS5OYx&#10;udWC/lNNURG4QJkGStEwpQuvSDa66kh50UKnfSGgAQE3TtWUU1F7SC+q83E9Ogw15tWtFfFKYGr0&#10;JGjjwnvGs0rG1amAadLbIBlXd1oenlj1IFBK47v2hfDC9Ut4dQ0AL7WzC9arU5F2lhV2aieSo2tf&#10;SFCSWUx4dSrSYUptBby6BiCwSxAi4dWp7rnVmsq1gFc3HwhzY9onvDoV8ALyOQmvrgEAtNHDJeFl&#10;VNwOlOgN0KJtvTDro9vqnUq3hPKF53NooFPMeurxgnEZ1QOyEc2hYUcFY0j6p1FD1GaDvx6SwjPy&#10;S42KukuBT873l1EJ/JP4RvSKarwoco4wkk5FMEZV7cF6mQYQZC7R84Y1ZbGoFkx4uQags1Ui8wZQ&#10;BXqLlZ/w6hpAYCFWOVgvo9I9IxGvrgFiHWXdVWMdZWjRWM8bVaznrbUqLul9gp4l69ulVw3TAqgu&#10;3SwaFS1judctWC+johWseiucy7zhRB/wfpNOUVgY7Qtx62/oahvw6npD/RESnDo5euN1D7g04dX1&#10;BiW1UZKKqu7Oi1v/EjAC6P5GxW3cspbP95dRUcag/tHBHHa9AcyahtIJr05Fg4MI+EBXjz4uYgFJ&#10;b0enIucZta0Eed14xeeyUVGLFbVcfzRkKLyY/GQO3d5gvRJb1HCh9+Cpk3tzH41qKXIJYILcO9Xn&#10;EKh4JIdGhfTS5y+QQ8OE6nbMpPMtXcvbF2K/si8TXqYBloq+YL0MR8qt1jQKTHi5BqAoIPFTDEUK&#10;LzCaCa+uN+6J2yRpPnBwNoevFN0mvEwD0ASY1PG5jjIEKfCA6KJQpqx9oYoUI9vGqOK9bABS6iNJ&#10;2SXjMm0jHRXJvGkAtaRO7HkDkMa616CgAmZk62X2BmcKs3F+phgUFDvqJul+gEndV1lnZTKHBgVl&#10;p0SZUsKnnZcalETj6nqDgr/XyK802Cl2FM3kkjnsegP7kMYmgRwagFRXSkc6ygGkdFxWaOl8MzuZ&#10;/OxoErviABb3HN1khqvbVgyAS9QsnsOxU71qnRM15WS6TjdRiYYGBZOIMRVNY9cdBCujUifEoY8s&#10;XzMji9esqwEaAdF/N9FU1iMVpz6pvyb61wf2LNFPeBkZKxYZv4YHpXkTd0RGvLr2IDnFNwY72gCh&#10;+SQaWTyJXXuQc5NeDHa0oU9RA1HkwQChAjFEhaDAxto6E3nIeJkWuGFYSWspSvE7LxpZJdvZAKEk&#10;E0msRMLRVc6LAM2JbJgO4Fra6AIBYA5tXOpCH42rqwDaxT0l/Q1wrTur5Xquc0PA8KCvBKWjhIBR&#10;gaWhMVEwhYYHfQVREClfo9JWjoKjhgd90Y2hyeFsVOTBs+Co40GpQkvaitOItC0XdRqUIidz2NWG&#10;wuYJmpmcbeelW0QSO8BQpHT/wkoMNJRRkdujUWIyrr7/n4AJJghjwBRtXDgCTEfCq+//J5zmyHDz&#10;Bqj3d1GClKa47QspLX2OAipGRfFx1K3q0TCkdPIAWJ+sV1cbNBIXsOVcbxgYVPdHRfaoUTGF0Y1a&#10;lMS1OSQ98hwFwIwKFcpFn8G4DAxKL/YIYUy3m/aFtNqJ+jXTtqZRPYJEipIqRkWj/6grItmhzmu9&#10;r/ncfzAqgrfSAOeyYWBQHDnBkAJe3drgaIj6QpOI6uMi2J4ARpzqjgRpUhVGS8LGi8gNhYbJuDoV&#10;PQgU2g/m0PTGE/jRiFenwmdGIya8ugageCpqKIb502aD2104YhNe3U8Bm4IxmsxhpwKnQ613wMtw&#10;oM8v3JGQyKFRYSpzA0fCq2sAephkCW0Dj4INVDvPc9mwVqUvBDkiPW9UtwRvoqSKw0BJgkeJRKPC&#10;uaGQNxlX1wB0C+LigUA2vLmp/N5ERxkKlHbfXBaf8OraBlM0S3TsoKMYKVEU0cieWORkL/9/zs4u&#10;V5omN85bEWYDOv1X3SVYWoEWIF8OZEPSzcjAzIW8ez88I0CMKMAdoflu3sMBM5lV0axMBsnUHNAJ&#10;+CT9VbgEYf2Yn1S6JAkj1p70JJaV/JhFjc9eFMzWvFEYp7my9ftHRdTozBj9ljUBdGi6pAaC/Ib1&#10;DNkSRHtszf/kwjE6GQXrEjXinNERVtI/SUAKsSFqKTYk/ZNr+oZyS9a1tyk4m6RKgCDvevBzBWeU&#10;VKxqVAwmHU7oJi1zvV9swJJ1bTWusIsCzJI0Sto+WeDJ70vUpmt54nsl/bN4X+I30ve1dw5shwjc&#10;JFltkjWKE43ih5I0Oln7c8Xbd78hak9CRMF+A/eysfEzHRuCuVQNv5F8lw9JGuVL9Ka04Pu6VI0Q&#10;fXIm4oAs67od0cZX1ch4Tr5fvJ81F3F2TEyWtbXC0PIhTUvnosGEA1Otv3bH+761oehxLes912JE&#10;b2trpVtRevTuudiK3qNHuLUItEfHZb7Cey6OlYmXVy1omOGXvm57D2lWenDdTcI6qBYVkJxukrn2&#10;gYNiRhItEhhuLe4kZHMTzCXZn3SNm4sHvnooirjWk6fZ3M87WZdkf9K8/kUGbTDXPtxQhBc1OuPD&#10;uCycpqF89IK5thY3Yf0kLbjZNu25oBCTLmeq9aBJe9LkgfvJdC5OzMm6thaNlaf1ynfMS/YnebeZ&#10;lxctEE+j5WSu7QEIOs6mMnhfW4t7V6OQwyHZn9y/MyW8wVzb29AZduq7g2e4txt3Mhez97W1+P6T&#10;JJHMtT0AtaCTdResa2txyQb9l4K5JPuTbS/F5MFcovXmCSY1gvTgXZhnrp8k5KBaUEu0hE3WtT0A&#10;zbKiHTa9zJaFaQMriLWlBcM517B8f1+iRTvwKEeKFyRz3X+SejPVokP6LWm+RE+9PRf3WuNFg3Vt&#10;rbkJ8yeoZT4kZ5RbB6P6YtXiPDR33n3/LUv2J6Fv8lqTdW2/QRyQzUMy1/YAHB2iW8LA+HrycF/k&#10;PCdzbQ+QlsXCaey52CpHvy/J/pxepwnkRQkMZj1UiO8uC0m2ibbYogS7TC/p5BlK9idXIyUBIoZe&#10;BpJ2T7fHBBuS/UmgMvp8iRJXMN0jioOf7jKR8Ga07RUlsoG4BSv5fUn2J7+TpNEIe/5lIO+Lcpjo&#10;Ge6dw0nXigiHWwkcUpsZYWN7gAktB9kA/OBlXWxTuB3hu4+S7M/xUImLEqVZF+05k7nEA/AMA4ae&#10;rmS6rvv8LL+vS7I/fxuoJA9RtE78fOR7JfuTBF8OpIGfFy1+XpTtJusSFwBX8Uq+lZIzyieFpNFk&#10;Ltlv4NeiFyY5o8z1TsK9FMHu10wufJJ6oFp0AY0aFHEDxZ5rOs8noBeteB+lqZ+cUxI2hdPCsjDe&#10;H2rCKGUk9yBJj1skdC6Ovgk29s6B7QYteRLMb614jy15nzecb5I4Rwn3WhexOXKCgnVJ3idtqAiL&#10;BOsSLa6WnnYa332UpIsS+qaEMZlr71J4ezQ4TObafuNODkwUI5JkUQ5SdCVJ5tp+A/qA/5J1bS3y&#10;tygSTubafoOs1Llw6vvZQZJFIVPg2pK5tt9I023gQRYOf+NRyR5AskUJLJEtlqxr+42JsyUp9PRA&#10;XBYe1AdGMT3R+v2hROvaHoCtzU8U05Ns0YmLJvXS5KGsdU0eYfYMt1Yc75XETy5cmerW7zgUrd84&#10;dvIMJfGTjPaoLuAQrTg+L4mfw8Em9wofohXzDpL4SUifYGDyDLffwLykpIjo7oLGjR0b15cmc221&#10;YYmi17UdwKQEj4kBNrbasF/RXNsBcJKCQ0v2NpIuGmYDYNF+hsTZIDmSdW21lK2UbFFYWCKjSfxQ&#10;1MiBfSdbG8n75MpEgg7RurbfIPeIDdH3LYDkfc7FspOI8R0bopZ8uiTncy5kITE1mWfvNaaTRrKk&#10;vdOAH+aYF0211Yi+RqvaP32qMMh9iaYytehjInmic3V5VMlJ1H/9SKhYSjrq8VNfSmTaneTNJW9r&#10;q7FZi4Kvkic6jQKzsJeo/fZYSaCxf/o4jPMTRbCl0ygsRZJPSXhxP0MinVF1paqRsJzcEsMNXzpX&#10;ltOjatOaPwlsaMZnmqtEhcIykc6k0ZfLMj7JH0ryvQ5RS5+hZnySXRpVLxMcX+siTzQp+6IXwFKi&#10;moU7xxO/IWp3fFT0vrYDgCD6yXZrkihKw7QkF5Au7XtdZL9Nr7rvXxNVm2yK4LcsCZ+zt57Ld4O5&#10;ZIOSziV+gyTnbAcleaK/u+tkXeI3YA44zifrErV0XeI36LN2JoVfFFLu10zBc/KtlIRPKjhJz0u+&#10;KaI2NyUn2JCET65KhvtKcChqqZ+XhE9IUfJ6o7m230h3oZonSt+TuSTiO+ZFjdySpDELF8Lul8xc&#10;U9EazLXVpgNXElTWPFEeIGHlZK7tbuJnKA4ArzGN3oN1bTViLxFBZHmi7G2ik5eoUQMT7aMk4ZO9&#10;KB3bo3Vtv0GxftIkkPT6jQ3C8lS0JM9wq/GxSIJDRBdlLrKpkoI2VZvtfOCj3ponCpcYnbxU7UNE&#10;NPguA4W9roM9dnJrp6qdHDmidcl+g1YTUbScnfg2kT1bwvYy9tbiz1sS2jA1Qmz3wNPDF9pk5Nt9&#10;R6Kp/bzOhPvilieZjJt1ST366jpMjZBo4hO5m0QmI6MqKfAxtckwC1jYt2SL0sKEm1gC6sbU7tyc&#10;E72z7QaYjJSgYIfDhZn7gbAVSFwwvT221psi8KQRl6lREJvsf/my7sloks1HMwCIqk3YMXEgkjFK&#10;P/8nzHQymfgdzjmk3X+NE1FELCub7UDg8U2NQH+S38OmQSbjW5b0CDC1ibdHKxMPwm020ZmFgqVt&#10;I6HYZGNKWu/W4lAVFWapGvz+mUFfPAhf9qjvIjvsZeMd6CehsLd0Db0RMPpJjmOqRqvsyUMK0Ciu&#10;gMlIA0+gv9WYjPNpMJnkgLKPoAI6+cSoGpkCEUAkdRSHSsFfsjJRIzz9eiRnaKLY+1Uz2w85O98/&#10;aKJGFhgZk0EF5FsSQact+mw2g9nE9XB1JzcfJa9tOxHSHn478gSzbTXOjfNRS2bb7oDZfjecwWxb&#10;jWxQusUH5yWSCeS9zSUOwdlM1caDR+UdbMRkNqIEyW5f1ZhtGgckT3IfSHgc6Wxbjdn4YEezqUs4&#10;uecj+gVsNW4O/5nUpO9+S/JCWRvHyOS9idrkDNNcIplt70amBviWVERywft63RM5Gf4kWJv4EmoW&#10;ouomtjr/vdm2U6CQCto1epJbDc/1Mx/7YG3bKUzZ1uzQvv+6Na102kBHXzfJEGU24qGJnxS1/Bcg&#10;bUXv5MLjmZO1bRcESUk2cPJ7kyxRZiM1Onpv2wXd6As2eb3Be9tOgdkgHqO1bTVI0d+rEYPZtlO4&#10;D3WTRALxwfsX8LzjKBNMSqoos0EhJNsSUbtxYCPJNHiSkiw6s83p6/svQNSYjSeZfN8kXXSeJK8u&#10;mU18CU2Go7ucyfRaLyBHiajd2FtPbcB3lEiiaf4LEDV+ASSoRijZGwxmC3/dkmvKr/vxc0++AZI2&#10;mnsuUcNz4ROi2bZTyL2y5Jvy7Wa2xJdIg1L6V/+2oAt+AeJLHmQIQ0UEKNlOgdlIv4t+b1stf5KS&#10;PspsRKgSPylqNy4fGcr0+9o07ZQE+9lif3+SogapMwW5yWzbKYAS9iXJF0cyT/l1k5aYYFI6jjIb&#10;Hi96ktsF8ZX6LdUKnqTuS+4EChKUSPYpd6TwxYnWZr7kt+Fj8N62GgQ0fT2j2fYGg90rEZZobVvt&#10;xvGBDicJSsSX0EAsaqlISvf6dDAbKdQRJrdTmMqL6XQaPMmtRmMJ2KRotu0UiJtCvESzbbVpMZlF&#10;CiWllNlI00t+b6LGbITkk7VJUinnbuIlye9N1LimmGTPxCtLWunsQYmgBO9N1LjmleNbNNt2CpMy&#10;/07YQ/zbxiR9i8hVDH4BkpHK2n4TPr9jUtSKtW2nkEdnpIVp8d62U+BJ/rbeCda21WApuLgm8SWS&#10;l0pO4G/SXTCb+BLi+dOp7vs3QFJMJwNx2roGs4kv4ZocQtHJbNspzGyk+CezbTWSnfHnyTlA0kyZ&#10;jfSPZDZRG2YEbjVYm+SoghIiT8kXR9RylEhnUvbleK5otr2d4UIEAu3Jr1t6kw60OAgE703U4HHZ&#10;vEazyb6EZF8Wl8y21UAW/cOi2cSXTFfuDCVbjV0JF5JGs22nQKML1hY9ya0GgUOmVYTJ7RS4eYg8&#10;/IQPkIxVjs/0iI7Wtp0Clzhyx2f03rbajRbss8H47rkkaxX6cjqbJCjZvuTO123Cmt9nkwRUjlPs&#10;6ZO1qRo4nkBjMNsOojIb5QJJBEMyV3EJpHskKJEk1Km8jnrfUfW/dgoEJ6EVo7XtDcb9wakj2gVp&#10;9irHRXpFJk9yO4U7wW9i9AFKLH918l6j2bZTKNYmagRMIPGTtW2nULw3USOhJGONJB31zo218wK+&#10;7xRUjdDTI+n9SAfhDS4+ptw6k8wmapxnuX8ueZLiFKZ1RhSflEzWOxtKjuzBbJqUSnBsakW/P0lV&#10;Y7NMp7tkNvElUJKcGJPZRG2SbJL+hdx9ut8bbosdRjKbqLExIUc6WZv4EupT4BGS2VSNQo7o2y05&#10;rSS1n3M/bPDexAXdeW/ROUCyWud+c8pUktnEl8DlT1nb9y+ONDKdDuNcLJfMJr6E8EXUpZnk0o0S&#10;uPUow9rU6GRKd7xkbeoUKKOL8hQkJZbfKJ4yqL97S3YrQQ9S1RPPpWrMdkIlf31v9Lb77zxJU6M3&#10;BnfZJbNdnEKCEnjSbSRBbHbZyWzqFObYEfze+C3v2dhgnMlpkYyjrUZrvQfJFF9/3aZG54+5qyh4&#10;b+IUYH+im+1J/txGUmRApmsymzgFZoNMS9YmaswWVfHyM9lGwn9GjexNjaqmcG3iS9iGcqd7sjZR&#10;IwUJSiB5kuJLeJCfpKUXlef7kbCX+eHi0wAlsi/5eT6jfQnlOzIbXjmJmVMpsNV+yK1N+ABT4/qc&#10;qOUbAXmZjbZZSaK3qZFJOoki35+kpruefLuztYkvIYAXtc7j67nWxkaBL1fiS0SNi4g+eLxkbeIU&#10;fqZlbPDtpgf7MpLZuIgg8SWSujrdol5J/vVH1fL3tn0JiaFzzg9+3ZIpO906cV7Jk9xOYfIGHklP&#10;gI/mvJI4/OawEmByOwUaA/2w603WttUIIfGDCyK9NM5cr5uAFQRo4idFjdmIziT7EslfZTaeZIJJ&#10;UWM2HmWyNk1ghZE8E66DBlPrkfBAmC5BiSawfmiml3Rz+Igas02fpQAlkvcaJ+pDCu61TWuBJBOV&#10;aPdSI9R+RFdKqtqE2jkIJGvbG4wbGzUS6INfgHRcHWoryuciv2Cv7c0nIGHXVY1Q+7Q1TtYmvuTN&#10;dElfIuKDy0hmI6yWfAOkFSrZk/BGiS8RNZ7kfRpsf/dc0gyVSMTcppS8t+2CJjU64hbZLK1HwmxU&#10;TiUoETXWRquhZG2awEo9Q9RXGgpsGTmp93BiwZPUBFbqDh8J3w0FprOx64pm206BTnl8uqMnudUg&#10;dymzSH4BmsAK9YDLC1Aiasw25/zkSYovAcdzO/v385vkvfLe+OIEMQUc43oB3JJI/XD0JLcas/Ht&#10;jmbbToE4Iy1mk/Obpsu+OOEkPA4nIVkbdazJxSCqxtr4ASQnKk1gJaF0mpYE7019CUUkSW4ogUVZ&#10;2xT0JU9S1PDK1AwlvzdNYMWVRxkfvKZlJLPxJJOvqeS9clThJBytTX3JHLyjtW2nwKsm3yCJzkje&#10;6yTBDNn0/YujCay00ufrHaBE1Ga2aXkQzCa+hMQZLpFIZttqU8YTXajBBnK9bhiq0HOJGqlSeOUI&#10;JeJL8MpZTEHyXqEQ+OAkv27JeyUFhnqQCJPbBTEbry2abTsFmuOf5Iwn722rMRv/JV8cTWAlFBS1&#10;1Wbs9bqZDSgn700TWCnReyb8G6fzPdvcyZUwK0S1lhr9IGgWkvy6RQ1eEVeWfN8k75UecjSti2bb&#10;LqiYTc44uJKoiuQjea+cuaGSo/e2nQJBFgpHk++b9F2dBNZPtDOXxqsQK7dpJ/H9aypqk17FGTrw&#10;k5rASh1hdP0wjfgWuGZt7+gkLG1UJ1GN3ONkbeJLCJfQdSxZ23YKcRcgMk91bfy6E8+lCazUo0W3&#10;KtEgU2cLMakJrNxaOA3VvqNE1Hhv8OTR2sSXzP4i6VVCP7m9thdJtkkO/UcTWNNOUaqGL5lzX4AS&#10;TWAFk1FPJe5g0bUNbZHMpr5kjrTJ903yXoE/v+5kzyVtVYkn8A1IfImo8STTtW2nQKI/G9hotq2W&#10;f00l75UeldyZGs0mvoQeZK+k4prEx/W6yUrJulSq2uwn57LV77tXTWAlYsuEwa9b1PLdqyawUh5D&#10;3mUym+xLuFfgdkuioZL3ypMkNzfZmYvaX9eWRNU0gXXax2Wz6b4ExxWdqKTZKr8AmvZEa1NfAmow&#10;MkCJ+hJ2ahEjJs1dc18iDVcpUcp6tHH7/PrhzIebyEeytu0U2CmcWVxZ8l6LtW2nQJ7UZ1oVfP+a&#10;SovX8ZOccpK1iS/hJsVHtJ/UdNlXihJJYGUXRM5ZsjZR42zKTyB5b5LASpiXk1E0m/qSNDojCay3&#10;D+8t8lyiRlI1kafkvUkC6/Tgmdt5vqNE1EhzpiV68g2QBFaYzKx7z0fU4IS5MSOaTXwJ/ifzytK5&#10;lSo2GOgIJeIUpvIh8pPS8pXORCRHR7NtX8JljJSAJl5Z817jDCvNe+V7E1Wk4Re3n8R1DY3w/Rug&#10;CaxzN1XSTwEnLLPBrt+T2TSBlWTZqKMIUJLZ+OkktX20iBc1fgFJl2RTG68QnfIt75UAZcSsqNoU&#10;ZSZdLdmsytqmHCc5B6gasQgSugKUaN4rvxrSkALPpWrzzY9+3Zr3SgLrEZ1xVI26XQ5wydrElwDJ&#10;qFKeC+P2CyDqke3MNe/1Tu1DlBVhakPlJ18cTWClHmTafX7/4pgah8ykAhS2QR8JTUIjTIoaW/Nn&#10;wnWcmvf6Qwl6koVkaoS+Ka/8jpJTE1j54lCl9P1JmhqZM5NU/dUrUyS3niTZYwSWo9m22tSETxF6&#10;MNv2JewUJqMuWdtWg6GFEAviJZS7ydqIRid+UtXYBT0n0T9Ym+xLJtKeZEVQOriMZIc3GQ7JbNsp&#10;TMk7Z+HkSW412D5O+dHa9r6EnXkWwyMas9c2EYwke4wd3VIDIlkMT9U4B6SzbafAbERDA89Fnvcy&#10;ElfC+05+AZL3eqOyKWL7KO/V2bLozCl5r9O0D7ccoETU8iepea/ozUHs6zcA4ljWNvlECSYlgZXe&#10;wYPlZDbxJWNjEi8hz3sZObXkUXRG1XgiGW96SgIrTfCnbWiyNvEls5lJ9pM0HpG1cWNEwkCrGnw3&#10;Qdsgz5xgt8xGTCE546hazOXzPZPZHnSkDU7CqkZ+CVWSESa3U+CzQYla9AvYajNbdPkxead7bXSx&#10;5eqeACWixjeACH3iuSSBlcrWqAnAKVpMliU0ksO7lsZctMFIVra1yAzly5F8SyV9darroy2QaJFi&#10;y1NMtneS9ErMMfORonXn0U+K8/c9iSSvTsfWyI2IFonRP1GxNXvA9c4+3IuRdGdUrTjCdUrqKgFG&#10;7pFKALJ9T7Gy7US4YIwUnWSyrUW9KLG7xIdIvisRoOyTLVoAhP8lk0neKhcuUoqWLE3U4hRsyrEX&#10;QqYObS6h/r5BEDV8COBPftaSt3rj2DZcfDCbOhHcQRLeOh97X4HrJ7Ekmm2rTScX7vIMftiSt3q7&#10;EWJPyhWpwlgvgNk4owbpCWSFLzW2I+y1ko+oqDFblhLKfkBmw0NEzl/U/poSGj3J7RLY2PErDQhM&#10;fpfLSGbjW584ZE135eA8vfoCTIor+U13jda29xX8tH9PDcFsW421zeICTEreKocN4pIJSkStmE18&#10;CTWVUUooV/Loe+PjlvhJTXcl+egTvTdRy1EieavTDT4q/qfoQ9cWYlLyVmO6lPCGzsZhI/kFaL9W&#10;cmSnWu47JkWteJLiS6ZSIvKTlu6aemXJWyXRg8umkl+3qPF940iU/Lo13RXeM2qSAskj7w2SL7mi&#10;g5sklhr0PbxAtLatxk6Bb0CCEslbpaMpu+RkpyBqzPb76fi+TZa8VUpVCKYlmBS1+eBHrYchUPaT&#10;pJkdhSDBL0DUpqSPNLLAK2u6K5HrLHgtasw26ezJbNsp8CSpK04CF5ruygEsatGOUftJHmwwov2k&#10;qIGS31hOgBLxJWyCcMvJe9tqzBYeSiVvlQ0eH9QIJbovIXidEJinprsSzfyJQgmihucKfYnkrdIO&#10;nnSg6EmqL0kDF5K3SmohTYmSJylq7F75BSReWfJW86+pqM3OnLB38HuTvNXpbfOOAk6iVsy2Nxjj&#10;SeaO7u/fbsmSzXd4krc6N5c8kkZZBIuWU2C2rPCTk+hSY69MPCda21YrZttOgdkwMpptq+W7IGnz&#10;mofKRY1fNzGF5Byg6a6wfNm+RNQKTG6nwPmNgFqQqE9v+/W6Z7bJ2Pj+DZC8Va61/42dfv8FiBqz&#10;8cVJTh2a7vp7Wkz8pKiBktm+JmuTfcnvSTiabav9YjIpM6U8d70A3tvc6BX4ElGb2aLmNuTzy2zs&#10;S5KCXVXjvQHlCCXbKRAL4ncTrW2r5b83yVslzgXzH82mviSNzEveKlsnomOJ5xI1dkGEuaInuQ8r&#10;xCdxJdHatlp+DpC8VUIFNGJLICmu5EnaarTlkrTViddGu0nRIqhM+5dknyDJrlymxvktWJloEZvn&#10;pSWHAElapVR7tjLffaRoMRkrS3yk5KzyMDgXJZNt75PneEjK6puHHxEBosVknBSjd7bdAfdlRDdC&#10;wRwuT8cn400jr8D5S8Iq9wBHTW2IgslktMNLCgfJX1tqXM0LM5W8s61FC1qi2dFj3L4ANoVoQjLZ&#10;1ioe4/YFeEbiW8lkW4sjG1x68juTZFWgP37n++9MtKat5Tz97zsfSXHFEUT9NcgnW2/6PgxA9AGV&#10;VFUCFhlzI1okXbOy6DFuX8BtKqMVPMatdacX4y2piKdd2nogXFYVXZShWiQSwjYlX0/JU33hrqK8&#10;RdGi3dRcKZ0AZPsCrnj7JK1IySNYz4MkVT4y0WTbF9AkhvTu5J1tLSa7TyOVAPrbF5BX9ox2PJba&#10;iruKmAZJbSUWPO0BAjSKB+GlRV2Gbz+S2vr6ud2SzB9Tm8sio1Ip9LY74LIRXN33xZkaDYOzDGj0&#10;9tHkyV1VSTDS1PheENYNMInedgkPKvaTL42p0cSXHUzw40Zvu5IHybT3oEuJqXGCPeepfP0RoLc3&#10;FhRnRc22TY3p2DNlq9uOgeBblE3LdFttLruNzvXobdfwIEqb7OxMjQgVpVbBbgu97VLIAo1CkqYW&#10;XyiB3nYPfDu4ain63W21ucz9k/QXuP1Itur0fEnSBUyN68u5WzGIW6C3vQp3nkdsqakROPrQWzP5&#10;IWi+KqeUJD2B6bYz4gvO1zibbnsVLkGNmqUz3VZrpttehQBLdKs70201GvHjHbLVba/CTQ9EGRNk&#10;aoIsvE/UsQQzxT2QypLs9UyNQjl64kVfBM11JWM2uciF6bYzIlRCMUE23fYq93x1W21aIUT5Hpgp&#10;7oFWiUmplqlNk1Ho1uR3p3mrtC3hoXzdGbErlyzZHCqaucr2PmkCxnTbGbFVoYgzSLFCb7sHTrfH&#10;KwhjmxpkKxxJ9DXX7FUilPStTx6meBUcJsGM6N1t9zCXW9OAIZluq4FMfgnRF0EyWLnOYrbeyXTb&#10;GU1Lck7H0eq2V5nr5JO+mrw7UZt2OkmDD/TEPbwo6sigImqs7QgfprgHyj+TDsRYKWr4Bq4qjR7m&#10;9irsaaNzJNOJGk3EuEYpmU5SWcmk5JCQQEXVuOKa03U0nbgHpksyhCA5RG12OEk9Anrbq/BBeHCS&#10;CX4IqkYj7qj9GNOJe+AdZL87VZuO2kkCFNOJewAqSeqmq8HsP5MMKPTEPVColzSMcDWSx+nRH0FF&#10;3MNc2h4dliUPlr4u8bsT90BSWEJ+sDpRK6bb7oFIXZJxxWxbi4tFaHWdPcvtHdiHJS3ImG1rUa1N&#10;G/toNklppcNjtlERLYoseQPRt1VSWkmpT9oqTKr/CrxNkSV1DQkqJaWVHpsZSkSrmW07lGlHEn3H&#10;JRGWu+UJUEWncklpnTvigwxHnqR4oQffkITcHzJzvQEOItmmQbTm8/gOUbK9CU4haQgze95lI6lk&#10;D5qqRijZXuGYy+qSz44kwpIVwy8g+71tr3CwbYv2spIIS1YMlFe2tu0VuDI8KSjkSW4t4qzcaRit&#10;TVJaYQGTtni3H9GivR23kEUbZ0lpzWcTXzKHgnu2tr07iTEpibA8SdYWeS5JaX3R2j/6nIoWT5Ib&#10;2COUSEoroedsJyRa7NeIq2Rr276Exk3ZNk8SYbmOmyKiyE9KB9fxrtmTFF9CM4w3YcEg8CyZsBz7&#10;k2wCfgHbA4ESSqSy2bYvYWvItj7YMEsiLMnLhOOz2bZXoNdQQvawtq1VeGVJaY1nEy3SkIdISd6b&#10;pLQS2cs8l2jx7WZfEj1JSWmN35tokdGKV4j8pKa0cqFb9AsQLfaTHFiyte0dBqmpSR4s54Wt1cy2&#10;fQlfxcxPav4s+wRSSCKUiFeIZxMtXDIn22i27RUmrSP6dUsiLPuSJ90IotnElxBMj3ZBkgj7++vO&#10;duaa0hqjRH0J15clnPgk/q2dIRRPkntiWpM/G93yiN7eYcS/ANFiX85lJtF7sw6u44GCb4Bo8TV9&#10;wK4nKNGUViKcUYhGtOhnS8uKbG3bK3C3fLZT0PxZbrWN+uLx3rYvwZdn327RYutMEkTQr5fZtlcA&#10;yRnLKVrMRuAw8lyS0vrgy5GhZHsgTOa9ZbNtXzLdabPZthaZyDRmi/aTkgmb/7rFl8wlj9kZR5Na&#10;f0/rwe9NtIq9sma1QglG3wDRmhoK7opKft2a1hqvbZ+M+OJwzWk2246XzPVlkS+RHNob17ZTNROt&#10;bfuSfDbRIteCXMJotu1LYkxKPiy7IPxrNtv2JfEXRxJim9m2V4h9ieTRTqh3mtMGJyrp4Br7SdHi&#10;4hSSSLInub1CHFWTvq9kxJIZEM0m6a1YmH3fRIsSzd82iMGTlPxWgtjJNadkeO3dDP6Hg0DklSXB&#10;lbhH0qeI2cSXFLOJL+FJZsyYNH4lFoRnzl6cuIVhxiIiThJqyZUgjSd7ltubkJTAhRPJJk+SY1kd&#10;ddjZ6rY7iSkByY7lti6Aks223QmtxrNkNmn9ysaQXIboMyCZru/sdvmpU1oHCDBCh7Xo6C0Jsvx0&#10;spCJaDEbiU3JkyR1blmZhihVC3cy8YjAMQPDNdv0HU02eao1MUPu0Ipm244BJiEKYsC0LxunVGEa&#10;wX13lbBpSy/dwKoW91SwM8nem3iTMKzA5n/ZyAf1zFh9InKiN80Cv29gXYtwRPTrJrKzZiOGkcSe&#10;VOlGEuH8cJLXtl3JBJWypYkWN7pNa/lkNnEK4f6VA9t6IPO9mbr0ZLa9MxneLnuSqpWe80lIWVam&#10;+1fV4rxIOVf03jQpNjwvEkdYNgJQjh3Rz02SW9NYL/5NZiOHJzoL861eejjXiM1XLeLz2ZebQM6a&#10;bBLQoh+AaOGhp/NrAklJbJ2lBcVqvDXxPySzUwYfzbY9Cf2KojxtfmDriVBw+GanFvzaJKs15d9g&#10;3PZkB7+A6NsmfV8nuSE55EMT7cnuJx/8aGXbI8AHZ59tSZ+dqrOIeiBoum1kmxw5LdEiTZSmYsnK&#10;JJv1PKIGs/ystxeZXOnsnUkK7GTfJP0aZ5O0HshUhUaBGYq7lxq/8qh3ELNtNb4zkzgbgF8auE7a&#10;RlLtzWzb+eB6aMMVzSb+gGqWpPCP2bYaXRejKxdR2/6A+8mjYjxTO9j9R5QpuenrvZGyQS/uZLMl&#10;akScpjVb8t62R7hzmE26wrC2rYavI3csmm07EsplsxR3InbrkXDUmBttg7VJDis5G6+kdH4Oyns2&#10;iIfolAhxvNTIUPhE53tV4+K+Z0Qrkni6ZwOTUV2JqrGviK6k4pFsp3AnMpP0szI1qkqj6nnUtlOg&#10;7IJUouQXIGpTrxyF7yi+Xk+SVjJcEhLNttXoBU2RW4TJ7UtI0Rm+IjhKSdLr86/3iiS/gO1LyDXg&#10;0x3NttVwysAkWtt2Co+DfVQ221abTugc+JK1bafw+DBb9iRFjetJku4A/Cy3U8Bx0Q00eZKqdkKt&#10;R7tkSV5lNjZu0WzbBT24nCF7b5K8OlkbURkx2cn7h3Mc78xPSvIqvZtotB+tbbsg9kDcqp6gRJJX&#10;Iey4IySaTV0QsfnoFyDJqzSVDPdcogaHP7VRwS9AklcnBhdxAYR91nsjUJVVwwGmpcZVvY/wF7DV&#10;6P2R/gK2U0h7EvAz3Wpk5R5n9iS3U+B2O/JLI5RsNZI9KK5J3pskr9L7lX5pyWyiNi0yIvKZmOJ6&#10;b5R9cz1wNNtWYxN0z0IXkrzKTzvqojsB3WXk7UP0PHpvkrxKYJ4DbbS27UvozZkltBObXUZywiET&#10;O5ptqxGEC3evkrxKpDbrR0DAehlJj+YfilYDXyIpr0ONZCFeUeMBwdBGs22ncOJLouxhEpzW2nCv&#10;FOolS9s+gTJ4LkqIXttWe76hkaPJtks46eB7jwIzkvHKlVnJDfbsePamhCAcXSsi/IserX2iSkKO&#10;vevpQ5NQd5LUZareRC+iT6lmrlJLyr27yWsTPcqFsziQZq6yTcvoUs4m65nQ8CXak2ji6oMoNL+a&#10;4BAgeiGdyK54WRj3tJ3d9NIjBBr9ro+9tWCye3S3I5NtveOAqAt+15q1yjebkFr0GLcXuWcpXHwk&#10;1uMg93GSUaLJtt77uEVORDJd2a8RA412raoH9qOXJpmubPNO2rUkS1M9LgiMfteas8pjpIlNNJt4&#10;n4kdJRjRnNUnV4ixkQ9+aqJ3cLaJJtvOgBMjry3CiKa6ciSNJpNdRTHZ1rPD6N/+8e/+5X/945//&#10;8g//449/98d/5R9/O//65//403/K+Nff/PFP//L3f/j5w/wf/+ff//w3//H3f/jnf//Tn/78b3/5&#10;3//E1+j//tef//PnD6gzJFr/Ocz/T5nXu5VvlTK7x618r5R5a1v5USnzNLfys1LGxW7lV6WMy9zK&#10;R6WMC9zK70oZl7aVP5Uy+6OtfFbKQzFvbf6uMOYg61A2dK7M3uFsWF1R75A2jKuod1gbClXUO7QN&#10;JyrqHd6G5RT1DnHDW4p6h7lhIkW9Q91wi1udvxvUDVso6h3qhv4T9Q51w+eJeoe6IehEvUPdMG6i&#10;3qFumDdR71A3nJiod6gbkkvUO9QNayXqHeqGhtrq/N2gbugoUe9QN/ySqHeoG8JI1DvUDZUj6h3q&#10;htIR9Q51Q7aIeoe66Rgi6h3qpgWIqHeom54eot6hbgiLrc7fDeqGuBD1DnVDKYh6h7qhFkS9Q91w&#10;BaLeoW6i+KLeoW7C8qLeoW7C86LeoW4C56LeoW66P4h6h7oJbW91/m5QNyFuUe9QN8FnUe9QN0Fo&#10;Ue9QN1FlUe9QN/FeUe9QNwFcUe9QNxFZUe9QN20FRL1D3URNRb1D3YRBtzp/N6ibeKiod6ibQKWo&#10;d6ibyKOod6ibWKKod6ib6KCod6ibeJ+od6ibyJ+od6ibWJ6od6ibKJuod6ibsNlW5+8GdRM/E/UO&#10;dRPYEvUOdROqEvUOdVNmLeod6qZuWtQ71E0htKh3qJt6aFHvUPc21PF39d4NdVQwN+pTTLyN5+9K&#10;3VBHtXClbqijaLhSN9RRz1upG+q4r6ZSN9RRcVupG+oooa3UDXXUxFbqhjqKXCt1Qx1Vq436lJ1u&#10;1PF3pW6oo660UjfUUShaqRvqKPys1A11FHJW6oY6CjMrdUMdlZaVuqGO0slK3VBHLWSlbqijuLFR&#10;/y1P3LAbQTeAAW9KELsBDHpTVdgNYOCbQsFuAIPf1P51AxgAp5yvG8AgOCV63QAGQmpjygEMhlNI&#10;11lgQCQvqRvgQljUjIUjkQq2agkX0gJBN4AjER6jG8CRCJPRDeBIhMvoBnAkwmZ0AzgS4TO6ARyJ&#10;MBrdAI5EOI1qACcxps6qG8CRCK/RDeA+EWajG8CRCLfRDeBIhN3oBnAkwm90AzgSYTi6ARyJcBzd&#10;AI5EWI5uAEciPEc1gBMbU3DTDeBIhOvoBnAkwnZ0AzgS4Tu6ARyJMB7dAI5EOI9uAEcirEc3gCMR&#10;3qMbwJEI89EN4EiE+6gGcLJjqjy6ARyJ8B/dAI5EGJBuAEciHEg3gCMRFqQbwJEID9IN4EiECekG&#10;cCTChXQDOBJhQ7oBHInwIdUAToCQOVYO4EiEE+kscCTCinQDOBLhRboBHIkwI90AjkS4kW4ARyLs&#10;SDeAIxF+pBvAkQhD0g3gSIQjqQZwUmSSzLsBHInwJN0AjkSYkm4ARyJcSTeAIxG2pBvAkQhf0g3g&#10;SIQx6QZwJMKZdAM4EmFNugEcifAm1QBOlNCxqxzAkQh30lngSIQ96QZwJMKfdAM4EmFQugEciXAo&#10;3QCORFiUbgBHIjxKN4AjsWROuM9Qo9AjqCxw8oRbhMsBHIklf0IPXVtCyaBwH4cPUCIR0kRC+XSQ&#10;LJ+BI7HkUbgIwy0okTjtRCUsXHIpXPvpA5Q+cZp+qgUlEp1QoTlI9xamNadYUHIq9Mv3AUqfOP0z&#10;1YISidMRUwcokTg9LnWA0idO20odoETidKLUAUqfOM0ldYASidMvUgfokEhjGh1gBI1TpR2UD9B9&#10;nbke2gfokMh11j5Ah0SajfsAHRIpffIBOiTep1Xifo0j6N6CIZFeVuUAhsR7ybFQNu9LKJHoHAtX&#10;zHdLmKaA8hBLjoU2sj5AiUQvDaGhZLkER2LJsXAJii+hRKIXiNxLjoV+VW5BiUQvErmXHAs3pLkF&#10;JRKdY+E6gu41XkpFSo6Fzny2hJJj4WYnH6BE4qVgpORY7peSkZJjoeuHL6H0iZeykZJjuV8KR0qO&#10;5X4pHSk5Frqv2jMoOZa7l4+MoPqweAHJveRY7l5CMoLOAveJJcfCJb3+EEuf6IUk95Jj4Zp0t6D0&#10;iV5MQt10+RDdJ5Ycy905lhFUr9FLSughVA7gPrHkWLin095CybHQTsIHKPeJXlpyLzkWek+6BaVP&#10;9PKSe8mx3L3AZAQdDhyJJcdyd45lBJUFXmZyLzkWeurYWyg5Fu7k8QFKn+jFJtyEUz4D94klx3L3&#10;gpMRdG/BfWLJsdDxzB9iiUQvO7mXHMvdOZYRVM/AS0/uJcdy9+KTEXQWOBJLjuXuBSgj6CxwJJYc&#10;C83hDAclx0KPVx+g/Dp7IQptk8tn4D6x5Fho2m5LKDmWu5ejjKB6jV6Qci85Fu4k8iWUPtGLUu4l&#10;x3L3spQRdM/AkVhyLHSn9GdQItGLU+4lx3J3jmUE1TNwjuVeciz3ucBOojglx0KDQx+g9InOsdzL&#10;OpW7cywj6B6i+8SSY6G1sz+D8uvsHAvdTMsl+Ne5rFi5O8cyguohOsdCk/JyAEdiybFwQaG9hbJy&#10;5e4cywi6Z+AnlrJ6hZ7RvoTSJzrHwmUV5RLcJ5Y1LFzW4ksov87OsdANr1oCF+yqBSNoXuPDOZYR&#10;dAMYErkHuRzAvs6Pso6FhqL+DDqfSHtFH6BD4sM5lhF0D9GQ+Cg5lsfc/7Q/bSPoLLB94qOsY+Ge&#10;VbOg5FgezrGMoFqCcyxcR1wO4EgsOZaHN+AaQbcER2JZx0KvdH8LJRKdY+G6g3IJjsSSY3k4xzKC&#10;6iE6x0L/yHIA+zo/So7l4RzLCLolOBLLOhaurTEclBwLl5v7AKVPdI7lUdax0ATYLSiR6BzLo+RY&#10;Hs6xjKB6jc6xPEqO5eEcywg6C/zrXHIsdIi1t1ByLHSY9QFKn+gcC13ty2fgPrHkWGgQ7Usokegc&#10;y6PkWLg5xi0okegcC9cxdQ/ROZZHybHQCtyWUHIstAX3AboTC13MfYASic6xcC9D+RAdiWUdy8M5&#10;lhFU/sA5Fm4lLQdwJJYcC/c52lsoOZaHcywjqJ6Bcyzcq14O4Egs61i4h8WfQYlEb+n1KDmWh3Ms&#10;I+geovvEkmN5OMcygs4CR2LJsTycYxlBZYFzLFxoVQ7gPrHkWB7e4msE3RIciSXH8vA2XyPoLHCf&#10;WHIs9Gu3H1NZx/JwjmUE3RIciSXH8nCOZQSVBc6xPEqOhXsY7CGWHMvDOZYRdEtwJJYcy8M5lhF0&#10;FjgSS47l4RzLCDoL/OxcciwP51hGUFngHAsXzZQD+Nm55Fi4tcGQWNaxPJxjGUH3DByJJcfCBVq+&#10;hBKJzrFwa0+5BPeJJcfy8DqWEXQP0X1iybE8nGMZQWWB17Fw22E5gCOx5FgezrGMoFuCI7HkWLgW&#10;1ZBY9gh7OMcygm4JjsSSY+EKbF9CiUTnWB4lx8JlwmrBCJpn8HSOZQTdAIbEZ8mxPL2OZQSdBYZE&#10;bpMpBzAkchlTOYB9nbmFtBzAkPgsORbuQHMcdEjk4lofoPs6c2GxDVByLE/nWEZQ4cA5lmfJsXBr&#10;mi+hRKJzLNwXWi7BkVhyLE/nWEbQPURHYsmxPL2OZQSdBY7EkmN5OscygsoCr2N5lhzL0zmWEXQW&#10;OBJLjoW7DQ3KJcfydI5lBN0S3CeWHMvTOZYRdBa4Tyw5Fq4O94dY+kTnWLhgtFuCcyxcOF0O4F/n&#10;kmPhzjl7BiXHwl2DPkDpE51jeZYcy9PrWEZQAck5lmfZK4zrvv0ZlD7RORauc+2W4BwLt6aWA9jZ&#10;mTtGywEciSXH8nSOZQTVa3SO5Vn2Cns6xzKCzgL3iSXH8nSOZQSdBY7EkmN5Xq5KKTmWp3MsI6iW&#10;4BzLs+RYuHrWfo0lx8KN5z5AiUTnWJ5lHcvTOZYRdA/RkVhyLE+/OmUEnQWOxJJjeXodywgqC5xj&#10;eZYcy9M5lhF0FjgSS46F+2cNiSXHwuW8PkD5dXaOhWvly2fgSCw5lqdzLCPo3oIjseRYnn6lyggq&#10;C5xjeZYcy9M5lhF0FjgSS47l6RzLCDoLHIklx/J0jmUEnQWOxJJjeTrHMoLOAkdiybFw+7X9nEuO&#10;5ekcywiqJXgdy7PkWJ7OsYygs8B9YsmxPL2OZQSdBR7FKetYns6xjKCzwKM4JcfydI5lBJ0FjsSS&#10;Y3k6xzKCygLnWJ4lx/L0OpYRdBY4EkuO5em9wkbQWeBILDmWp3MsI+gscCSWHMvTOZYRdBY4EkuO&#10;5eUcywgaC17OsYygG8C+zq+SY3k5xzKCzgL7Or9KjuXldSwj6Cywr/Or5FheUCpShjKCzgL7Or/K&#10;OpaXcywjqCxwjuVVciwv51hG0FngSCw5lpdzLCPoLHAklhzLy3uFjaCzwJFYciwvr2MZQWeBI7Hk&#10;WF5exzKCygLnWF4lx/JyjmUEnQWOxJJjeXmvsBF0FjgSS47l5RzLCDoLHIklx/JyjmUEnQWOxJJj&#10;eTnHMoLKAudYXiXH8nKOZQSdBY7EkmN5Occygs4CR2LZK+zlHMsIOgsciSXH8nKOZQSdBY7Eso7l&#10;5RzLCCoLnGN5lRzLy+tYRtBZ4EgsOZaXcywj6CxwJJYcy8s5lhF0FjgSS47l5RzLCDoLHIklx/Jy&#10;jmUElQXOsbxKjuXlHMsIOgsciSXH8nKOZQSdBY7EkmN5Occygs4CR2LJsbycYxlBZ4EjseRYXs6x&#10;jKCywDmWV8mxvJxjGUFngSOx5FhezrGMoLPAkVjWsbycYxlBZ4EjseRYXs6xjKCzwJFYciwv51hG&#10;UFngHMur5FhezrGMoLPAkVhyLC/nWEbQWeBILDmWl3MsI+gscCSWHMvLOZYRdBY4EkuO5eUcywgq&#10;C5xjeZUcy8s5lhF0FjgSS47l5XUsI+gscCSWHMvL61hG0FngSCw5lpf3ChtBZ4EjseRYXt4rbASV&#10;Bc6xvEqO5eUcywg6CxyJJcfy8jqWEXQWOBJLjuXldSwj6CxwJJYcy8vvYxlBZ4EjseRYXl7HMoLG&#10;gsM5lhF0A1h+4lFyLIffxzKCzgJj+46SYzm8V9gIOguM7TtKjuXwXmEj6CwwjuUoOZbD61hG0Flg&#10;bN9RciyHcywjqCxwjuUoOZbD61hG0FngSCw5lsPrWEbQWeBILDmWw+tYRtBZ4EgsOZbD61hG0Fng&#10;SCw5lsM5lhFUFjjHcpQcy+F1LCPoLHAklhzL4XUsI+gscCSWHMvhvcJG0FngSCw5lsN7hY2gs8CR&#10;WHIsh3MsI6gscI7lKDmWA0pFyPsRdBY4EkuO5fA6lhF0FjgSS47l8DqWEXQWOBJLjuXwOpYRdBY4&#10;EkuO5XCOZQSVBc6xHCXHcnivsBF0FjgSS47l8DqWEXQWOBJLjuXw+1hG0FngSCw5lsN7hY2gs8CR&#10;WHIsh3MsI6gscI7lKDmWw+tYRtBZ4EgsOZbD61hG0FngSCw5lsN7hY2gs8CRWHIsh/cKG0FngSOx&#10;5FgO51hGUFngHMtRciwHlIp+nUuO5XCOZQTdEiyKc5Qcy+Ecywg6CyyKc5Qcy+Ecywg6CyyKc5Qc&#10;y+EcywgqC5xjOUqO5XCOZQSdBY7EkmM5nGMZQWeBI7HkWA7nWEbQWeBILDmWwzmWEXQWOBJLjuVw&#10;jmUElQXOsRwlx3I4xzKCzgJHYsmxHM6xjKCzwJFYciyHcywj6CxwJJYcy+Ecywg6CxyJJcdyOMcy&#10;gsoC51iOkmM5nGMZQWeBI7HkWA7nWEbQWeBILDmWwzmWEXQWOBJLjuVwjmUEnQWOxJJjOZxjGUFj&#10;wds5lhF0AxjH8i45lrdzLCPoLLATy7vkWN7OsYygs8BOLO+SY3k7xzKCzgI7sbxLjuXtHMsIOgvs&#10;xPIuOZa3cywjqCxwjuVdcixv51hG0FngSCw5lrdzLCPoLHAklhzL2zmWEXQWOBJLjuXtHMsIOgsc&#10;iSXH8naOZQSVBc6xvEuO5e0cywg6CxyJJcfydo5lBJ0FjsSSY3k7xzKCzgJHYsmxvJ1jGUFngSOx&#10;5FjezrGMoLLAOZZ3ybG8nWMZQWeBI7HkWN7OsYygs8CRWHIsb+dYRtBZ4EgsOZa3cywj6CxwJJYc&#10;y9s5lhFUFjjH8i45lrdzLCPoLHAklhzL2zmWEXQWOBJLjuXtHMsIOgsciSXH8naOZQSdBY7EkmN5&#10;O8cygsoC51jeJcfydo5lBJ0FjsSSY3k7xzKCzgJHYsmxvJ1jGUFngSOx5FjezrGMoLPAkVhyLG/n&#10;WEZQWeAcy7vkWN7OsYygs8CRWHIsb+8VNoLOAkdiybG8oVSEZxpBZ4EjseRY3lAqZkGJROdY3iXH&#10;8naOZQTVM3CO5V1yLG8oFX0GJcfydo5lBN0SLJ74LjmWt3MsI+gscCSWHMvbOZYRdBY4EkuO5e0c&#10;ywgqC5xjeZccy9s5lhF0FjgSS47l7RzLCDoLHIklx/J2jmUEnQWOxJJjeTvHMoLOAkdiybG8nWMZ&#10;QWWBcyzvkmN5O8cygs4CR2LJsbydYxlBZ4EjseRY3s6xjKCzwJFYcixv51hG0FngSCw5lrdzLCNo&#10;LPg4xzKCbgDjWD4lx/JxjmUEnQW2T/yUHMvHOZYRdBbYPvFTciwf51hG0Flg+8RPybF8nGMZQWeB&#10;nVg+JcfycY5lBJUFzrF8So7l4xzLCDoLHIklx/JxjmUEnQWOxJJj+TjHMoLOAkdiybF8nGMZQWeB&#10;I7HkWD7OsYygssA5lk/JsXycYxlBZ4EjseRYPs6xjKCzwJFYciwf51hG0FngSCw5lo9zLCPoLHAk&#10;lhzLxzmWEVQWOMfyKTmWj3MsI+gscCSWHMvHOZYRdBY4EkuO5eMcywg6CxyJJcfycY5lBJ0FjsSS&#10;Y/k4xzKCygLnWD4lx/JxjmUEnQWOxJJj+TjHMoLOAkdiybF8nGMZQWeBI7HkWD7OsYygs8CRWHIs&#10;H+dYRlBZ4BzLp+RYPs6xjKCzwJFYciwf51hG0FngSCw5lo9zLCPoLHAklhzLxzmWEXQWOBJLjuXj&#10;HMsIKgucY/mUHMvHOZYRdBY4EkuO5eMcywg6CxyJJcfycY5lBJ0FjsSSY/k4xzKCzgJHYsmxfJxj&#10;GUFlgXMsn5Jj+TjHMoLOAkdiybF8oFSE5RlBZ4EjseRYPlAqZkGJROdYPiXH8oFSMQtKJDrH8ik5&#10;lo9zLCOo3oJzLJ+SY/lAqegzKDmWj3MsI+iW4EgsOZaPcywj6CxwJJYcy8c5lhF0FjgSS47l4xzL&#10;CCoLnGP5lBzLxzmWEXQWOBJLjuXjHMsIOgsciSXH8nGOZQSdBY7EkmP5OMcygs4CR2LJsXycYxlB&#10;Y8HpHMsIugGMYzlLjuV0jmUEnQX2dT5LjuV0jmUEnQX2dT5LjuV0jmUEnQW2TzxLjuV0jmUEnQW2&#10;TzxLjuV0jmUElQXOsZwlx3I6xzKCzgJHYsmxnM6xjKCzwJFYciyncywj6CxwJJYcy+kcywg6CxyJ&#10;JcdyOscygsoC51jOkmM5nWMZQWeBI7HkWE7nWEbQWeBILDmW0zmWEXQWOBJLjuV0jmUEnQWOxJJj&#10;OZ1jGUFlgXMsZ8mxnM6xjKCzwJFYciyncywj6CxwJJYcy+kcywg6CxyJJcdyOscygs4CR2LJsZzO&#10;sYygssA5lrPkWE7nWEbQWeBILDmW0zmWEXQWOBJLjuV0jmUEnQWOxJJjOZ1jGUFngSOx5FhO51hG&#10;UFngHMtZciyncywj6CxwJJYcy+kcywg6CxyJJcdyOscygs4CR2LJsZzOsYygs8CRWHIsp3MsI6gs&#10;cI7lLDmW0zmWEXQWOBJLjuV0jmUEnQWOxJJjOZ1jGUFngSOx5FhO51hG0FngSCw5ltM5lhFUFjjH&#10;cpYcy+kcywg6CxyJJcdyOscygs4CR2LJsZzOsYygs8CRWHIsp3MsI+gscCSWHMvpHMsIKgucYzlL&#10;juV0jmUEnQWOxJJjOaFUhOUZQWeBI7HkWE4oFbOgRKJzLGfJsZxQKmZBiUTnWM6SYzmdYxlB9Rac&#10;YzlLjuWEUtFnUHIsp3MsI+iW4EgsOZbTOZYRdBY4EkuO5XSOZQSdBY7EkmM5nWMZQWPB7cdJll9J&#10;OYTRLAzRMX4oGBx/JaUV5hoZokMkCgbJX0lphblHhuhQiYLB8ldSWmEfa4bokImCQfNXUlphH2yG&#10;aNHpxMvtp2ReULigs+ReGOKCzpJ9YYgLOkv+hSEu6CwZGIa4oLPkYBjigs6ShWGICzpLHoYhLugs&#10;mRiGuKCz5GJuP07G/Eq634jTMQzR+k4nZBii21WicEFnyckwxAWdJSvDEBd0lrwMQ1zQWTIzDHFB&#10;Z8nNMMQFnSU7wxAXdJb8zO3HCZpfSYdOp2gYokWnkzQM0aITVkb2qgzRftmdqGGI7tyDwgWdJVfD&#10;EBd0lmwNQ1zQWfI1DHFBZ8nYMMQFnSVnc/tx0uZX0qHTaRuGaNHpxA1DtOiEqTF0ltwNc158Z8ne&#10;MMQFnSV/wxAXdJYMDkNc0FlyOAxxQWfJ4jDEBZ0lj3P7cSLnV9Kh06kchmjR6WQOQ7TohL0xdJZ8&#10;DnNe0FkyOgxxQWfJ6TDEBZ0lq8MQF3SWvA5DXNBZMjsMcUFnye3cfpzc+ZV06HR6hyFadDrBwxAt&#10;OmF0DJ0lx8OcF3SWLA9DXNBZ8jwMcUFnyfQwxAWdJdfDEBd0lmwPQ1zQWfI9tx8nfH4lHTqd8mGI&#10;Fp1O+jBEi05vX8YQ7b7TiR+GaPed3sKMIdqIkpM/DNHF3FG4oLPkfxjigs6SAWKICzpLDuj24yTQ&#10;r6RDp9NADNGi04kghmjR6eU2DNGi08kghmjR6SU3DNGi0wkhhmjR6ZQQQ7TxTieFGKJjhVC4oLPk&#10;hW4/Tgz9Sjp0OjXEEC06nRxiiBadTg8xRItO+CDbHJQMEXNevuwlR8QQly97yRIxxMV3ljwRQ1x8&#10;Z8kUMcQFnS1XRPze3shIKnQSdr0MUaKT2NhliBKdBDAuQ5To5JR5GaL0nRwFLkOUvpP92mWI0nfy&#10;Ub0MUfpOPN9liNJ3As/LECVXdLtwRSPp0Hnhim4tV3S7cEUjKa24oLPlim4XrmgkpRUXdLZc0e3C&#10;FY2ktOKCzpYrul24opGUVlzQ2XJFtwtXNJLOigtXdGu5otuFKxpJacUFnS1XdLtwRSMprbigs+WK&#10;bheuaCSlFRd0tlzR7cIVjaS04oLOliu6XbiikXRWXLiiW8sV3S5c0UhKKy7obLmi24UrGklpxQWd&#10;LVd0u3BFIymtuKCz5YpuF65oJKUVF3S2XNHtwhWNpLPiwhXdWq7oduGKRlJacUFnyxXdLlzRSEor&#10;LuhsuaLbhSsaSWnFBZ0tV3S7cEUjKa24oLPlim4XrmgknRUXrujWckW3C1c0ktKKCzpbruh24YpG&#10;UlpxQWfLFd0uXNFISisu6Gy5otuFKxpJacUFnS1XdLtwRSPprLhwRbeWK7pduKKRlFZc0NlyRbcL&#10;VzSS0ooLOluu6HbhikZSWnFBZ8sV3S5c0UhKKy7obLmi24UrGklnxYUrurVc0e3CFY2ktOL/kXZu&#10;OxIbSXp+FUEv4K1DV3cPLF/stS/9AjPCAGtgvLOYle3FPr2/nxF/MCNJVpOwIKBVYpKZGRnnU26w&#10;82qs6LaJFen/DKv4L3/+0+//8a///d//+G//9c9/+sdff//jl7/99uvffv3lj99+/ePXX/7x26//&#10;+PWXv/z261/0zp//9G9//uNfcqz+85f/+9uv99eTe9E4tH/Rf9/uH/hTNfR//f3//PV//H156Y9f&#10;/uO3X2/PB0XcsSEG0TDWbql15N/+tb9x547o8A7eX2RPlPvd4/z333KGOzfxhCtQ45+VJO1xv//t&#10;7//+12Uj65z57sfzfs/A8f3jQUzIZ7WO/P1//+V//v7Pf/3PtsYP1piJjrz3fEUvHyAVS/q4vT4y&#10;i4bHtNldPrs+JqsyOfqd9T5WN0Sba3fmJ+3gEtN5984/eUYJDC5mztxHHn8oyhVHmI95I3UMHnNf&#10;SLnnTszc3t35NHlwwdH4NHtaEK72LDxIRz6PL+4ZcKdtO7y7fvr1YYfdHrSfXxigxsDHi4WbEk7s&#10;+ZuDrHd3zvnjozb1eLxC36uFHWJXP9k3+Pl6vh7p4bh/3DlaO7hX/DSWJ+q9ng83AOQNdD+/4XH+&#10;W+M/bpkUqfH3Yv4ed7w6mnDpphEFVkAqAGu/97q4vtGYkpZLMAy/Bg42DKYFzC0DgXcWn7d4GqQ0&#10;Q7hlgI6nn89VkfrxLL9B93T38yq9sxtlUFn+UWS1fQqBr4vyu2KiP0/LPWPpEQG+r6zSq/3QYyP9&#10;aKDuB/80coUPfmYuR9CUmefP8yo1/pl5prwLC1rQ3hMT+XipkCMOD8Tup0BUg4XV40NGYSRJZCKx&#10;1ZlRzAnfs9DxOP/1+CfJySPP8P48ru+z3nq5IpxZEBCLmF939vF4FcSfQHyCKWeZUTStcWhJ+ONZ&#10;EiJhZq9XHHD6NDf/pt/p/iH0nEDOrTgZ9uIxnMjCpu/Se8/d3m4UKZsFve7rVRwe578ef2cWrxHk&#10;KoHrcX02vwXvzlDt/eP1TJddwRQz1LeO8RiY9p2hdTrjnsdIeZ9jn6v/8sxc3F0zfwLT6dMArbjF&#10;5y1vc10XhjgskAP+1b77+TRv39CbGRFX5YZgqE8DR2tz94/Pj4+wdYbH7DPVlPXxKZ6Ao5xP+4x2&#10;Pv1gNbUwpFvjkChby1qDdGEvq9Xw857vAmF92u+um/rmcS0MAu6H8bgBBnOFTy9ss2djWp7w44bc&#10;MgaPb3mc/3r8HcZRkAVSNiY8bhePHiKNCB5yXBtEeTxYRhgZPIbdLXKxNv4A5HUiL7jCPm3uz4xi&#10;lM5NsN/vrp9+froyUo9RKBqPf3xUovLweAPT/Zk/PpxUMLy7zvzxtcqenYXB9UtCiGrNrftchrpP&#10;Bx5Ub505TYmBPZzxd/tsnoXrdtJJynGhp3Ye/+B/lUDmQpVJBDygikzOQtFmmwsan4QpeyrJ9/XK&#10;cuoVptBHIQrMJ/y2w+PHq/QINJ01qeFn2mSTvv8KUwkLo0uXB0y2dHc6IkVEep0ZpapUI6TUGmE9&#10;MTM7zno+Zva766dHDN55jIVTEKvHJ6F9RwCbH8GPw5WzzowqVubMzmPypEqiFkjOzXzX2dbMSI7O&#10;6u5AG7QJJouWNj+W3lFv+6xOznyXHexPL/x4tNHglejSfmwUKpCgDkjtjYV9wW2uyFqZop55i7w3&#10;mECRNnd6TJoTzB+b0TOb6M7tmRAJCqffRRntuM3/+K5z3pL7DZDUYYw8p/OO/is5CflmrzqpT9nt&#10;jf2SpeyrviQXZvWDAhDfRQaHZewFToKe+XUzvEoTq4OkmvgzI/mog4vEH9EAmXHPFD4eW9fcQNtc&#10;1Lul2LocGlhkldPqcf4b41EtV8KXjWCPmYftgZTeR86Gw2gBGydLCqXKOIYVEQEM7/qb0aV9iw48&#10;YZ+o/8q1Yh8VvLaWFIyrTAkUiFB7a1q8s8WWpdidJxqaHK98Ar9O58pfAKM0IrC0q/w0jXd/Dixk&#10;iOs89nzBnsrzQJVGN99ge2rTEUwAqdDJ6dAw72A9tuyJwIH4eYhPBGhlFK+mvTEkEe/JwWYp3x2r&#10;Sh4XsBl09Tj/zfHYG3e7Tp7fD0nz9+M/0WW8IrFAKyv+bt+bZ8F6MON4Ipom4scziREQYNx9jOZW&#10;j2F+lUb2s0h9Urtg+xpQysQZqfspV2XyhiddrCeD6skBmF0CTV2oENDpu+y/6iTgWKlu8+4zemyb&#10;Em5PDNNMpuKgFtdpWxisKLPrebyIyN2Z3/hUwfTMk7o/P++o5bn2Q9z5oB+BVXe8NHJgxpw+W//N&#10;Hcp9YwmJnveoVhAetwuXD1QNexE1SyRzFFwwyD8zfZxlI44Wq2N9/MQDlOYFlsJw5XbHhWO4fD5u&#10;cLBENiGHzZpjuHziTrDhJBk447z3m3DBtPAd8Xdoar00w+OOKf4TPm5NSm7jQrh1cXtABW992cf9&#10;iYXR3c3gofyJC5d6ok9EJMQg5eI0+Z/j6UjRfaL+K3YKW32UKMCZfmu6G/feyA+QzHHDOv8/ePJb&#10;Zr8RFM3O+0Z7YpmxKEkgn2XfX/8Vu0UzUilxvopo6x+GkxrIOw5GDrO88sjbNV+mo237ldOOLtGN&#10;c/v7xRa8qK0SgCZVHgypfuc5J10Fv8wZtwEOuh66LyluEGksI1sVhy8NFRYaTs2NzrQLZPCkLEpR&#10;wKTUDO7h7bQoieb1a+jj3LS4Nxzs2tGloPlyftXpFQFhEJXVJo/SvpAw8SfpAN5CCB2M8dDD9oCD&#10;BkAExhSFOGoYKMouqEsZ6U9x2ZfBTPubYmJ9ov4r14qjtrSQ4hC1/RuXgJZGMEtYru8ux+BFCfoJ&#10;mZt/yIkd+bmeFs7/nRVsCEgLn3r6ybteFK6C0AdPocInqG0z+oleHspifRiWZxx7MrIDGZ8eSnkc&#10;ECGjIRehEfYekKW/+2yfOIy6ivQJiRk/0bnkIx60hUOp0Sd6I3bwDGb2AO4edmVz4L3Ywa0Ci8/t&#10;KuzWrMkvWG2pbZAy3HFYM3fXKswSYgehf8EC4eJdmTP56gwMdF5g6accfV/UHUlp/QFrL8yiU4gB&#10;b/F1VPcnmks3bVBa3D///oQRdwtkQSpPKyN7n0f08wrq+0SM2gLBv5OvFj4K0a1lbp8enWuf6Bgx&#10;PgCW8U4hsvKjvUeMFxqHpdID8sObMRz9i9O2f+OBrnJriPFitJ2GD0lKa6HTmhtFBajwDj1sqyu2&#10;3Z1FotaiMBhg6FYG5IvH5uLEXV6x5FOIgZaDWpUYh8SKKoD6MDhWHGO7qBEWcBOgFjr3id2Cyma8&#10;D3lXmm+2HcEWyOjAlgayvqDE09PiMLE0kMLRwQh7/DCQ0eQF0uHkD9Fp2u2h9q50D3tXsSg/K3du&#10;xUcL0KQeXsh6vzvWLXIiN+ph/uvhHy/HSB5P9jmL5c3wbyt9DwVRfXoedkxZd6onFfxeuBh+uHtl&#10;pB9thbwDXCvJ93hD7p04tJpthybuVLhjJ+U8kHMnijv9R77s+cVbgF06HhgaMo9zTsmzQLJTZHFH&#10;y5Afb9nhQ0649ukbnpPyv67AM9ngX1U0M9/GRllzHNsuO+bEKd7QHOBV+S4SoJMGvgYqgZNgV662&#10;zoy3rNaNBg0+nyUOMIZb2bxnxaEbUfIYBdELIzoSUm+dGY+PGRjIqgD5+ZnxdNi3tpJ0fRrckbCL&#10;w0CRnIKZ3OiH4PTjxRd7emZ8ZDezzgezhA9pnRmfakGbnrJdMt64JhccjZmftHsCPOdnRlf3qp+c&#10;aZzUOjPstDSQDccH+x7kguTM4HZRb8ep/isxDLcFTux8Fyrp6hqRVj6d4CRyon4kbGpdGJRhLolD&#10;4yv8hqeo6gZaVLLGE3uw66c3WG55u58bnYwgLqUvXhgyMtyo52bGG1NyG8hKIR03BTd+OXggx1kX&#10;gzc2XEk0T0yBtdnEz/T8iXCrg8Sy6TLnhg60+g8x77u6gdnDun3O11RNkkek5OY5k5ERFFkHqVSH&#10;OshSJ9fHuBfLsSnRuKDBSWhTg1sKMhu8NS2JGNGr/A1y+Uws7oWSXHtWascFqkIT8l2TuOBQtfs5&#10;M6/ig6F+I1EnNHhhl7OYfMxhXeCesMuyip9fKH+dbF74/S3Kdpy5MDWs75xZduoFaCs8bb6Ne3py&#10;ZVFswIWjuWeoOdvM1zkrh7PeVk+TC9DGaSFjYYEXOYBT6AKPrLK5/Fh5ao3o8OwWB0SHOHI+7PIw&#10;Wbe16k2shmyB8TEH2RGQQM6a4gqel2bV57JuknzzSZZuVhop025tfONx/lvjPz4qb7ky86Agj/Nf&#10;j0fXyeIGeDuOGZ+Ex/lvjcdba/CO8PO4vhu/hTvCcQF5wScSIOBX1vrOkcoDaRuUBV7CFqXUWEPY&#10;Q0QC0TatdtCYYIerU/FMX6MQDIpH+Qi2kZQXB1vsaod0oRCve/VBn+OEL1TyEiykZkwk8ELBzXYF&#10;ihjI7zOKpRc3wJf9fJETEh54VBRmy2RJCKycQNB6ZtGfd7Zsu/Aq98cG9UHi80w/RTEc7AUYc7K6&#10;HbGkdGV7BY4lnnE8sZrQw8tGIdFU9AgB8pjWcEqta5R1bX7r7+7SDhIVh2kuHZfCpIh+4vsq8bG3&#10;sw/XCN45aQ4319jn6r+8P8JoUGpIph0tAjyy0fCEK0+qO+G4pznR6v7ZYLD37jmVRZERYt7CIv4B&#10;pl/4kr1GnH5hrQ1nsL8z7sOqmNrG+YQ4JkvJIN+qjF+I1doZdlo48zc7252ZwWuEdEfRxfZ0Th4O&#10;aBhyo80vhIjTJEhyJHh9/jSFJrY6VodNUQh2bjF27OwMZq6P0SgrOoqzPHjKyT2DCaXVwSEm/QgW&#10;XEk0eK8wUfqeOStLHLxVaM3n98xd05W+s/Wc3cDuKjogkq+DGTkhloF0uQX/H/BR8Czou5/shMEY&#10;bCjY+RZHFDrZgJHz+CdiNHkPAuMr3L7D+D5b0omSyrL29/7AduiuZAx6DMfE4AdkH0Cr0+R4yYPK&#10;NcIrr2h+5MGgYuS71MZ0kxwnBmaNgYY/o4t6ZKIINt/GeXJ0moceLQylIiAk24qIR24g4govnwd+&#10;8DXG4HPw34Asckk3Uy+HznDYUR66h711UaHoptZ7h42VO+JobTi1qO9IcPAGRuI0m2eNxc3jt2Gw&#10;abzum3D6MN9fL+32OP/N71N+gR8ld7+3nje7p5vL+i42d7Huw93TkQdkydmQTRVj86r816tDf7Al&#10;dcebW/D1OP+t8ei2iaoUFDyrJ4jHHe/mQXadHadgtGzaoP2jzWDEUVCYe5FJ7TQJz+W/sbYHi3cW&#10;AZ6k24WlqZSokvsQAhlTg2McrU1vyMhfkHrZzXs3rcaXAER/VtJC12z2eBI2INeNehblgTV2yuNX&#10;1ebAeqeMRh7j2vLbylg4z+cVjHODZfyY5Io2EcJj3KmmS6zRCBqYG1JtBlqlRclYJcb9zOd5i80a&#10;uajlrr5OPmj/NTK2/aELehaPO4ApXouCCgypKQQTyKGIpsv3c4Q1XfAt8O7X3ZEADFv+FVRWoBFN&#10;r4UhESY+f4ijfZfHBMjHH85r4oCwTX8iQDnM8pCJzyg7tuOs4RzngeWDXEiSILKKS7UPP17a44G6&#10;mxIbD8rKhFf667tMksf3alUVqzKzKg1QzEG5NYNEMROiM2E9JYJtZINp4g3M1faJ+hbRC57E2+OT&#10;rLgadnmY/+b6OGPiQzEcK32D0H0uv8Q7hoXSgRt+IuzJ28tPEt/vdPmABdo9xdTk3+1uam9aNFSs&#10;r/wwmQ0BD0MLjUqOktiJsk0aVeDbRIeIp3cuYVgbvv7oWMWLqwzd5cMqOu2xIeyVKq2CDeGy1n5q&#10;Ue0pLo8Lu5XnwgwKzOn1ujLrVq0DvtqnRU90Ls4dh9BtH3N2gQxGWm/HeERVafshcGt6w05RVf24&#10;WzwejlIAp+FauJ+BjGg0neCIVYrS+GF2b8GsqrDpbFWy5bMFGQ8SuDri412X4hWnitoWcbdBA5+H&#10;y7NRw3/S2Th2pcnG16kHL7nmr/pv8qWjHXjY7kkJKF7SDlA4Rz9l7b2SS45hu4MunhSF1+guuTVM&#10;s+5oAiVeNlYVMe/EjwVdrn5VsVU4t++v/woQkelbiuYDCyQoyXRGfKGUPkwxUk9G9JGHxLB4UO5/&#10;ITcaQVwBBpJxdCnEgJeqoDMY1VmhYy1uyJeVGwJ634G1oFjfX/+Vu0W1MKtbX63dwmDthHkQJQoV&#10;up4iqEzB69Nz05IiYUtgZ7dIqHU/GyCjm5uCr54tDi5rqtQ+vnrSqGJV2ZKeaA27bYydunscM4GO&#10;CieGY/PUbuW+csoy1jhutvFs4Q+++wjJAtK0k8fvTw6OqQCOtDw9N+1SL5evop/1BEWCgiuj2dLt&#10;cir5LtQU0ubctPIiesVE0HuEGb8sOVL54ZIYRinSrVF98ylAviDGFOsuwXvDqmhgJO9b2ekpW9Fd&#10;mjyhVq86l5DYge6pAzq1W8xeOFx+mNOL7FrvR0qZd6satVuTNjhkPs3hVpvl3LSIbGMyJbxThda4&#10;KBV0dzEml6S5FOGStY6lM4j+KxWyL1FB7HZnWm3H6tp2WnxGdiqtZtSp3T7JcnK0A6fMZGJRVVIV&#10;ejt6E34gV35g0RCbPn22o6ZHS5zviTKXDJw8+S0mg1Fmnag3w7VXTUWx3E3x/LyrMiWwFNIJdAFE&#10;Hua/Ofxoax62d4QdWih0jU7eQ7rRWFnCp44QB+k73EAvsS9lB69wHpvjX0XYkcTKCijyJFXGSgQi&#10;NDv/1FNy6S3faC1HMPg05iBKvxwCQAuAR4wcH8WhApZI32wvU9MeGYD9NI8tSIJNZO0HT7rJZ1js&#10;bDUhjSGBSHrD9qre2BaSzePvyuoKRCUXZKulvlsdvi+vjjg/fvAE6+HqMOWsRAo5tvWbHTK5J6kY&#10;yXtv31TudZuXzEX898HK4L1odU0i8JiMPj/G3LogiXiXu96CD5Jjptz48fTxlKKt+TFytquuPGbd&#10;fgymVDFC32X/5T2/1NFhORf4Pp+eZsYXlfY050fCaqN9kh5523se8abP1X95ZlC+Vg2n70lB6FPY&#10;UikaQBghz6DeKtSPmZ34BMzWmxMat9yfGTe3w8JK0uuGMSoVhqk/DbF1xRpP8hN9P2fGTxPye8PS&#10;JvzH4YdK57eElInDHue/CZ07GGZzVuSCLh8Khsf5b40n0p1yFk0z08oGQXAACbiJ38KZ0CNOQIKu&#10;An6M8JqPCA5oXQUtTLl6Z5Ug5dfh0kt4II6jZMEcjVxf8M4MCbzsDhXwDu5jjEcSXFCtOVuoxZ9W&#10;Tnl3C6NskxS2LAyCWDLdG97hNq2FYbBF8HBz+vvQJrklFU7UTT7dePzEBOBgzXfFY8oHvGc0ZiB/&#10;HtoyBv0ub4b3coV2Y3wkm00zUy6WIX82z9gLM4NecO8AJ2qyquhGcKqpiTkbOKAirvaYfFvvGeuK&#10;eMv+ng/Dc8IyeFTOj4xFjgTUVtmxe1Y4HJ1hTxwAjtDPiiwGJ3AoOEEkoa0b36GbjOC3RpIcrLvx&#10;qqRkdE+nZSyyC6u3gYTDSM1WAWP1HWiPWU1xVeyhChT1XfZfOTOOAHLQEvVhfFNcAsMSAWjKoGxl&#10;WhgNX0o84mILXnKOMgi8vkqO4E6BwtqmgGcaAigbfLpDm7wDGEYu7Pv2OjA9J46pROcCpLIkfUYe&#10;tw+jF/Wax+yBmjK3T0IMLwUebSPEwVNqwQGUhKx9noSRvExJSRirk08AlQ2njoGAL6JbcDwGn831&#10;sBmKDvou+y/jBeH59L3I6CQW2U+H/PFiieipEa8q5kJdvhs3MQw4mwL7XP2XZwZImfIDLQCvaeaB&#10;Fog1vW4LOGtm5mLbSfugzZU9I9jFYWVYQeB4l6ZPj/SPTRAscZ35iOv0Xb7TeSlhMMwVqCw6XvmW&#10;8dSworNR+hVuZAytvbc8zn/X8UWvqo0LOThoDPN4AJj2qUKna8zH497t5pO69sS+F5ESOFTg/fFu&#10;8Dal/qOYMtnS+UbNtsc7JSHzThblWSrXoJEf6Trp+1a5RPq+69QI8FkngedjvC9vb6jTK0g44ula&#10;4U6MMvj1MRw1PnUuWAUq1oLTw/iOIzULCpHxcYvqnD0KcbLAIrJ1Z/DXjMkMFLzZ2f7MEHDGMKRn&#10;b9QSRLhJlDz9VIjWmbFdSufBvgihcXJmgJM6M8YHn+7U/0A5MFJRe6tg/njY+EUdk0No8LYxqO+y&#10;/zK0oX7jujKXJo5HyhgiZ4E2JZX03egLI/upyoDIcQN+ibt9rv4rZ1YdoOPA/0SceZKEbLmaXwIP&#10;ZF3bM1hdxSXIqSvp5AzGsq6ANaGXLoPxZ+jwFk8TLpApdgq/QzA6fk0o+wDaE+1IlpY/kzYdocwM&#10;tLAZT5e/dHeRAYCuk5D1OP9NaCpjsfaE8Kmojsf5r8cTCE9kxheHJraAd1jP7pkR/LVsRS8na6pD&#10;DncphxaQQxdOFbQohG6o0mvThYfTfR9bppVy7/UXDut8SzL2PSTIhZJGFuNJJ93kkc3fl8fbQciX&#10;MPqn7+Nn8y5wjJWs9Xf3IYeSZO/wWhK5goaKOEgvFo3xAAMcKJwKRHXUy8coJoU9fa7+K04ajiAX&#10;gt8laDd9ekxYxH/c81wwDPEM5sJUcwnrDXnW5/LePefHSrxY0yr8iLc8zn89HmS0/xubICvwB2zc&#10;jMc/lekNqJarpuVx/uvvQ8T2GWBRr/mBHtd347coQvCZEVlMPd9nhpqG7m/QECDroSskHinDCXe0&#10;KiVonYAczdhA4DgtVXdWaoZX6r+5xi/ZC6EM44fD93JGxqLVwFBCiFJOQ8rGgvO1M0RMgYsuC/zb&#10;sJGSLTy+sUbatJN7cWZnMmZSz0NFUprie5xAuyZHJGcZy/AMgd0zUzVAyv/ofdCcaaAiZdN5Zuhd&#10;amQx0hkiiTxwz0mZ1r5etD8z3TtNKdu+CtAsC0t0UCJMjziCPbiZ6zHa24WZ0QQrO3PbeEFsujIq&#10;lxLPDhLpnLUw2j+Xddh32X8l9mHLyrJb2JaqSrpPleIhQo0GJ8nDEaBd0QwHcFpq2Gn4Jy/sGQOx&#10;enovpbx9U2TRq1XAsjDim+i47ZwphMIn68cI41MYTNVuNQWE6XyX1myM9F/T5lhuLJE/0+Y8ngI7&#10;J/6hD+Fyfk8h9CyANnMXhC1vP1AU/R5Kc4Gfkfb7w/fxlzuQithYNVqvexcn6OpX3XBg5UrwHEkM&#10;diXDIU6mcgUKJ5q8wRY80Ci9AnPqr1dpM1QKy4XyXt4olT7PH7Qjr3Aav7czFGDk8CiFG86xWGg4&#10;jwMXuLpdDRsnRxvkSZS8H2dI7c8MV8IVFOrBJiGBXDqFY/0Y7WGamS4ClcUGXlXKc5+r/wrIohoy&#10;s1eNVdNPk4AzM3thoGCPmPJYnSByYXgoLlA4cQA+7XfxIXcSpmyRuLGPsNIhjEeETOm+6seVMHjO&#10;GqODkTw/C7RRvXSo40HeQHBjsLJtJ2gT06wScHI5aUuduNXh238ltLncqrqGKJ8wopPrpojvmWES&#10;wSDs3hcGv7EEWiOr5/ZMDF9daGLPqPlTGILiqSoVokaLcog2M76A6vSLB1k3Kgf99V12qmUcIfU4&#10;YcAMBRtSHue/CZ1m58JkzlFtM55lHXeqVVAwVUMV73xOMCXHzb2hIkjiNfad9V9e7xi7IVLV024I&#10;7aBY2c2JgtOlI4+xzA0d5e/szzzDiCy8PEf8rtgRP9iNGD/lr+KEVy+6v7u/M6z+8lfsBIjH8A+f&#10;DOOy0HiJAQd9oUTLAbGLLfszIyDs3yFGm7kj9WkyOHyTK7ILcumkq+4Lxjg0Z1Sf8zPTGR+cWygE&#10;xYYgYJNrKJv4bIOA8E8pq6VRyOj3R9e70mxAGcBw+JwZGyws4HXPulor0sdJiScCM82MvEj9jrgm&#10;Kz/Y85vIEm4/Ig3iDfhG0Jl9Xoc+TdpbuVDm9kGcImB1aM+BsT+Mf+NxVXAjk+0pV1AwPc/0eHX4&#10;d4y9MJEfLX4cENhIuX8WGrxx2M0upsp2S8mJfknFVbO76T7Nl5IIlmSa+TH6WYh03qYZimHe5+q/&#10;ku+QLqDWNnFeQp6OqXgp5ajLx1K8G6YqBGj/KwtbOUKfy/wh5+StD/JA8qPDKXic/75d488wpXqk&#10;dua1FSWAakqZyUVgvfWdgbuuYFTl0ar19Z29wzXKcTDclglkSlUk4RjX8CJjRfoN4dE7zRRK+EDM&#10;reODmAe4zHCE1VpKUGaXtV3D+L43Q398CzwMr84Kx/ExwYFJk6XYhMhlrhHP7QVvVKN0tWSbMlLY&#10;DKp8fppY0KSGwPtxj/sxYaMrVEH+j+PFqsgOf8y6ZwwCh4TJzJ8VXRIzuOMqZlbubXkvOnz7L0Mb&#10;j7FjoQBLauuoTyoXyYKF/1K72v6YmKSRmjTR8qX1uWa8IE7iM2KC5AE/4gWd5ywfcZTIWmxLkULh&#10;pSDkuiuRDAQiiX48cv2+0v7LMFIiTL6LSqILHdvM2DhmhyiqUzsyjH15i+J0EDZrCVqfq//yzHjC&#10;HVxBocjcnhUvMDR88CpinvdM1odzbCi6yP5ZwLnP1X955iH/gRAgh9T3jLWeVh2Cm3BzxwusLcRm&#10;7hnGVlKpz9V/5cy4GSq1Au8pykybGYonRBGfhuJQo6bHoIEfw2RjYZs9TxhJqmdF1/io7HVOeMDI&#10;aTxdYXAz5v6U2mj91+N2dzbmlNDDQrpww6PxuPDPdi+cOHrFwglWoLvkGvtc/ZdPE6vHuUNqv9V9&#10;YaDomkdDzprcT21hQxYOzcnW9OY+V//lmXE8WN5jQKZdtGIwhGnGh5ieDSASIQkXBZybdtfn6r88&#10;M9m0RhSkwnOKHrISPM35aXlTu2ZKnSl98fPxaU0D4vdFENL32NuER/srxZoiUhOqAfr3DP6RvQPC&#10;yeSnRJJ7UvJtWEQoFhuM35+ZiLTzwvB9gfr94EkmMtNEz6NxQ3/cBKLOJ3fb5+q/fDpyiqW2hMa3&#10;Sd0aBCLYqYrVhpHDulHtLmX5UpVYwhTHFX6z/mkM4xJpBJ1RxtvMg7xEWcU3cGHPalSQe36ps8E0&#10;MzFlgwTAf8z6xShm8F6fs7mR6b6qFka9ZFawnTecDRPVaqrKLGONw/j908QtlRFhVSbgr+lAg67B&#10;nQXBSS7MPnorE8Br4/RmdFjcIOdhijrkgvulDAxpOR4Xt35UVhTOwqnHGC7zNdeOhBDVxAZ0+i77&#10;r8TgMdWLiNRUhMCn1zw9NWEPRbT2rNZQls0tT6jP1X955iHHD+NruutRASz321IXS6IBHSRDBhHh&#10;17wY6xy/wMfq6k06W2C7z5/GfZIIrtbk856VzO/HaDMH2uL+nklwsQpMwaViHe2ch9KJnUxQ6nPQ&#10;vAIB8aitcfE+V/9laBORzGwEnSiCtM8M8lr7+0ZAQ+DjwuibXFm7anp/u8AjW6mDnHDTp0dPFg7Z&#10;SS5w2wKRpNizomixsHPnPPj3iMvwblcI8FAQZl0+Tehgm5G+pgTBs5YMutNURSVetfWTM3fStQmg&#10;VKEhy8qG90VV9KaoNu+kWmcvuXN7xnVStUwkZoAk7SAVpHe8EHbG5P0xTM11Y+hmeTnTyZlR51JT&#10;Uf4+ST/Tp4k1xEHymJmnx4SUkqp47A4SJ2emYVRqZ8QV8Ld2qkI5W8uhKD+cDgN7sNp/Xc1zQuvT&#10;tVoSCRIdwLvvmaCSa9e59xvf9/SYhQUnAR2GPh2dgq2NJyUT8iHBIuek81l5Gz3Of2s8wspxhwqm&#10;AFmP67PlW3LFp0eSgDUNH/rO8OjXZVlrzWph8Ngu503bmf2Z8bBWdhERjAmmWAxSgheQk+KQDop1&#10;ZrizoywIkLU2rM/lvXu3yHqTBY4JOqnqoAYYzeNJjkGxiUVgh4QN9G48SmmeNKU4qpd//31CJgUD&#10;CDZigm++r0uAEw8hs7UThtfdd+9dy3GWDHAnmQwne/XnIWsBUdmwF3NKd0AEDIDegY26PzP6jvnM&#10;tqQWhCMCaLIi33ISk2IQLudiFVdugGQb7V0V4Y2Crj92dXJhl+pE0wsieGTjIM6l77L/Mh3Cm4wD&#10;5HGg/fSZiZKnJQfFbHIiZX86Mk4IMjMqT87cuJQqZ/rMjQHCmScuhZpSddUcS8jvkzPjbE1HOLuH&#10;w03QhuqMQvQ2gVr7woBR6iycC+e8rPvkzMp9TdxG/nJU/dNo6C7bw++T/aHXc8b/CmYEX0c3jcjC&#10;yZmJqpt2d9Jql+K9xG0qe2bPTysYhLmFJXBuZkWFnaSAeYKp2/asixUtrEj5xATvj8kdS88/+g4X&#10;Hy2PT84Mdlq4k3U6ddiEI1WZHCzD5QEFbYp/ocoF2vAjCl2Wszo5M0FdMFInRXCZovVpU/jZ7JQg&#10;tpiMumaW+p70jJeNmS9gGAEn3fQbM++UquButZlMusIcocXDQt5DvN0y9zvv6L+SkzyBtuNe+PJl&#10;rIw8DD8DOQ75afltO7mD6yqNW9a9BnDPQVsQdC47iunUJKrbbBDsRM+k5zrfBOZJMs+Fc6ZfiPKM&#10;Y9VIm+mcwdcqhiJxbepIgRmLfZ1nRQZNcv2Te8akti+B+mVlNTVog4BGXvkzgkmtGIaU9GEQ0kHL&#10;09snZx69AkSBJoKVpmMMw9uZynrNTMsY8iUDYnjmVGRwemYOuYIBO97rsaBRxTsTo8G3B4bGzPQn&#10;FYs/P/Pg70TIzWXCuIFcOYC3XhfEtsNoMSTSsqHP8zOPXk98eZPGy7mXk5EusPDSPjOU4brBJfJ5&#10;ZWbowg5KesRvXKOcgAlWWboTArZY4Yu42f45WxNMHoJbWClGCz1BTWs+kcf5b40foqCcy0bj3eVU&#10;wMxWBO5PTKVOO+2xri/pnKo9Vj7vAUzf5FWQbeQ8BDJZ0rsF9R1Hkynkekbeu7jMTxml+DcZn0kG&#10;p8ZrRcnHlhXNeZRvYuNcQKzY2XJm0MHq51t3s3sKRPtc6IMKimDvMnJMR1B0buJgYzKDlMMDmprx&#10;RVc6GY5kMJ+r4dDd3JmFCb5wv25faX+MJ79lzUtDrKyMNfK94bXzSoecBXoDcKDJMzzOf00J43gy&#10;UDZRs2l8g1/F41mVxx2cmQgm6VP5Az100D5aSQnF+/uR6rKeXT7oFeTOwC9XHYAncrpOkHiDmygk&#10;SNnETQJIle+94uY02weWQbYboisZmdPWBjzOfw13pZsW9sOBLFU8zn9rPHpl6jk4dEV1IQs8zn9r&#10;PKHMxFgAnvGr4Zw249cIDMGbVbJ73O65yulbqyLkeps44vB4hxZRsr+si7yhxYOZ1/XiA+O8BI9C&#10;GTwIBV406tnTP4o/itKOLF/v3TCldq+4AKo/ntwfzgAKzjPD7bu2TfV3D3aG7DUPFofqtAKiDY8R&#10;QtPGYY/WVsD6TPndcI39mQlSONGLnhrJC1aYKv6XCwPFKQPuID+imT7XG6rDMHXvXHglteWmoZXq&#10;+rfyXMj1tmXNe/gdegzvx8d0qUjetL59DmL41tZ3YdKT6thmpvbr1smjPS6Anp152DPZSZPruy0M&#10;Lau3W8MFMKy76PbszOSWJOdasbqwZPy0alinnDou0dLVbKGpwTyuxGpH/CCbmxh0Q0CiDPbJ472G&#10;MmY0QAalBaF0lcqU6zjVfxnDsABMGTtKK0k+diqRNOBkrxUkQubcM8YG3oPkG32u/qtmxpRP7CTz&#10;ggBl3zNukHoMJ5t88kDB0QBc8ujipqg+V//lmTH57WzYydWgIg/+Ege5puyue6Y6oJKR2POVPAQV&#10;4ToNZCf1hdgqacUxMxe2UVDYQYJ3wp4MEn3JTToPbQ65cnAJwuQtqbWpMV+UfCiwt82MFeKabeJv&#10;Sum5MHN/F4ts+jRcP1EI34GMnSbucAM4QWLNYjpHz4g0pcctFEmkDlbSP43DoA5SPf4mqwb/oNGA&#10;oyA6dWHPg+655jAN0F6TdzVxhKaHx6t+TEsQiaaQxh2bLWuN1aTnmXtx2mkXAymP89+j8cYmj+uz&#10;1VuszcSBUJv13YE41pTp2lkjrav8giCe0w/lcJhatJHs6HaJVPxg603shNwu++IoE85G4ufwiPPR&#10;9erB2YlsT23psFyLCVJBwrYamhEFrK4usGmuAds9zX1ok7tqnYdK2rn+ChbystNqTyLJ+LRtIlXR&#10;J9zn6r98zjJ6Lc3KIl8Pko9Z5FAEhr+x73l8DLQDJCehPcys/U3JnuS2rDMDnclVQRWeQxXopejt&#10;V6A9iFkkCk08pk2tUpgznQvDRvlPejWttC6c86A7kPybeaQDtAf1EVV1SiIbtYemXfaTPdZPKQEm&#10;7L0guGr1y3OwaqfmCYEdjHdqGeNVQfLOWtDoJB9Grzls/uabdZE6nWYUjgn124h51nX1HebqpAIF&#10;i6JEgjMbTxFj2Z5xPGtzjwfyYFNhppgxu22dwlpCUyq1FYvA8ZI9vnx+8CXl2Osh+iw5JW1BUvfi&#10;TUru19uR+s4Mq9yh0knDiJd4rAiQR/mvR+PhCRci1d6kqb4/LVaT5aKM3p7W/O1h9aS/zZjQd+H1&#10;oNgFW9oBx1tADudDqu4FPbcdu65wa0eAwz8VAVQCmHl7OOIgbkbvsO9sgoo2GPbkJ6F7tIi39EHe&#10;eF6QxehVh/Y3j+mDdCi5P4RY8t9WDcgP9IFrEa65vEUddld7yEwmEpcPdY1cgwVJtzDUeJMMsOXh&#10;OfpQBml+FsrqqT0qIkRC6LNqYDLBnwBpetXhHUfdIA0rcwBCPdGWQ6v8Cf6o0qmBMlrNEt6e1oCD&#10;43q8go4XXg8Qj93vbFDaSDAA0GDqOU9oSEkoP0Dcc8dsROyIisc7qPJE4/p+3uATnDONQbLnMwGL&#10;813xaZoJfM30GjIE0E+mmebRnG2oUehEyiKf1rXX3U22iN9Rrwq9Y76q3izJOpVrG47D9SEJyAk5&#10;ArFsK2br59N/JfzUdSfnxE6KKHd9FlUwtWyVhnXtg3Qqn/MbXr43pwplM0bIpUe6KWzYJx1T3CkT&#10;kTX1PCNu7GYrMliKA/dZ+q/ESqWjxz6JU6cd632SvuV2BmSOKzgzLgjvKIxQWLnc0HWBD+BKwqrV&#10;m1xxqIjM+Fki1UnqhKSJO/eHSzBreRNmF0ziHO8h/pjePQUepiPDywAf02fVRwEFpU2KrmmrQcZ3&#10;vHtuVhmU/jAqHac7blUWRUBQCsEUJsfrW03Jof9MfN5M28kLAlC8PHYiNc6n4mG7OKA4ktehY+7b&#10;50YFW8ikyCiduu1hcS8vExKYFIrydLPKvWkxap2ewARTD09i9w6jYslx1uOkSGM72cjTFJ2ennNx&#10;pcdqCRt0LUzVKEEKqDzU7zZXAMB0yIT3soPkqX0On0WwTC1uh63QGoMWNm2fKxCwezN+vpnTRxsE&#10;TdaMvdi4sLJ8j3c8yn89uhJylMhWTgaP2j03XWQaKCbdo6tRWHn4hRLAUvTbfiCzRE4y3FNB3uxn&#10;b07uA12REKdYxPGKT2Gb2seDcpDa0/oUT1YuWE2ZDuxQbzn5IgHlbD6keLs60geOeZj/5nAaHlC3&#10;EnQnF7Cr7j3Mfz0ccZ+oRjZ7pqkcnhJ50mXPwp8UdXm7GCQd1qEWQ2CQJMAfRkOHcSorZxyWsnsc&#10;FN4m7dKkSQ1DWE/BG2srpSPpoGrk2R6u7L0enkMBJRXEMZJ8mZmNNSdpqPaRYF0RUm2TovmnqIKD&#10;UXVm+PW99V/Gg+HVOqmadvwwdlvPxiTnTKnYiRSYoVemxVNjwYFYjhWv0wJhM2wIaRIro9BRU6zz&#10;LPnWXsW+bCxQ/N2JWSo8n+REe6o7qxPtOlj7rwTyIOr2RMxA3YzsGXSNM1wTQExVcm9v2kGUbneL&#10;mZ5ary7vXgVt399E9op31qkOIt3D+svGwAHqWy2BXFuMt8CxrYYhh58nvKi6kD6d5uueTjQQ41ad&#10;GlS4i1oaqJwpJTvKH2mFGbGBH8sxOfIVhELS2lVtdHDMbJVc3L4pTnfUYzTQ1EOuat1vlXm5ruLQ&#10;SOtQL4Rxn2rVkA+PPUV7eEQMWWqUMGVrtFAY98bckYkVbxKEvMI9ic+rRkxzsqc5lwkgpNYtgT4l&#10;iR5YoX1nb6xYFMhsyol5qqAAQETOHFqxGh+8uo03Zfpv0CQxIZlK2hdZ74oLxNc9yn93R2/rWw9z&#10;4rA7UHCXeaBtUvJ/2IUujU+fhxzIKDDv1sVoVJX8+pIA/XY0OSfpH0bSyfX4fjTUGo1bCA2ol8X7&#10;0TQWy32iwJZ8Nhz7qQdUSeD7yAJgWPFUqUiCLaXEy9bUPIOQEdNbfA7345JdfCWPHI+Sb6fBUp96&#10;OVKA4jpCZphSUiEbmjrFgqDpqOo4pfcMNw7qws6ubuPjJos5Pqvysqb24Itx/SCWhZocxRl0aPZf&#10;AVsUfL4bn0WF7Ems5H4ihZeHtPWaygcUbsniAhIyKZXendPnmvShG1eCSyhm+YO+SjGXUywwEVVn&#10;0zFrfz/Kz8ol01Kwgwn3Upq/Cmp39WK5ATEoHQCSLLy7n905iWOnkkasUZVIAwoq4SJ5n7pZhbvR&#10;+ImJ6DbyJLLkFUincGW4jnq5RqHtE8eQTcMd5GUaDkscDVCt/XH6zvq5kTd4hcZ/4DbHvByFnUtj&#10;l7Wp8rf458rL+yqTP+A0zDgOb1FtMsKfm1Tdu5bqPYzR/vCmdnaCBfknSn3Zo5sJFmj3WfqMqZEM&#10;hzPzKP/Ntam4IHdE+n313fOo3f0gSw0FnJ6dDyAoaKAWS1bP9hb3VrZQ+lzpKnQlM0hpSKnxw6Bp&#10;m9rAhIWcIpNQp/yPA4I/aVGaDhzSbPJS7g0Oe78JFTViCJ812eVrlMWj/DdHrzd9srRzfU+Wm94T&#10;TLS5DU/ASnZLL8Hl2HGh9vyqkX9LoJzha7zjFCPMdyR54pH34b+xH1i55dmSd+bIsUft4QRnyZUL&#10;QbVU+fYoOUmMoFk8lLBaRHBtdml9Ew91u/G+sea5c4Xi+3E+ED5I9X4/CJ+M9ui+v0jRO6QIfAbW&#10;1xhNBt8P38ZZlVujR395dLzeXVgRyExLCcRVJ5gBXRXpRz4u7G8ru5Wek7yRa9lR/Pb4we6cgwxQ&#10;CUwjEbKD3U9fNxxgvYwLGmTAMb7tzkm+R0pTXIbqxtU+u/SnChyfCQDG78tPFoo6gxO0EFXzgOWD&#10;J2gWlSQhKa6ASA5Ivjs3BJkc8ssMJH30c0ME0aQqH+IaawBGv3Vb1oXv7e9nD4bEe7Do4rNy5jXv&#10;s5JLDeAtI6aVtfmeCqu8wz5L/5X8TM1gEpJ4e/slA/RjonQlFrQ0LxgPlYxouz9VNlq002cxjHM2&#10;yiEtTejhuKHOY2lMZoA82staiIworSkO8b04VmtbJHK8tjSqGregEKdaZ+iUoVIpawPW6uoicu3z&#10;KbGQ8xQIerLafBXFe3IMwqBVL7xMix7GCtq0OsBAA0STrvGMnXbA9l8BXqalctEfxsqaPgym2oG3&#10;FN21ab9wnqX2DSyu5FniGlDoPoEsP3T/MIXUqdigVorhjbs9Ote+vzeIQYjehZvo8ywjoPUDXsBQ&#10;3bm83rKUwr0Kww0wcjy9iTA3OYDE8ZDTiVDDRsXoq8/TURdS+5IxYfrhYPpUA0oyEbpf4gZHV6Xi&#10;gjEsKFSik7PSeD4lEFsOMbLuVAW6QVW1meHhLmT73t6cDEER2NKyaIi3jJgfTkbtWbK8Ds9b0Hkt&#10;CQ0Zzh+fRP1qCjRuZHW/Wx5iwNR803p3Qv24mFVJFm/iFGr8XI5WMs3ioRGsFkRHAheU0ZY2tNFz&#10;56KmP+lYJMoK9x6pQv3Ak6FzLhNfQry4DucL55ox/sQ+1a0+cYHwSVdE8UXj3wwco9X1hJ60wXSb&#10;QKLzBwZ2X0FiPaE6pZYJdbf4J0TPPFG0hs4mKX5HH44XocL9bXb5Qim/escvZEJCe8Q1D7U/Lslw&#10;8pUwoDwV/ubeduCwvkAHdJt8FCrid/ctXffS8AhnEf8v1oZ79wII1c3On5X61j/LJXj+bMlFoyd3&#10;dtFLIeYs6XcKPdWYPVXTrWRUmzeHZOAf6MQD7qLD0LIi5oQML+gixKrUVj3EolTz9llsTYe1NjIT&#10;1zJKV7wJS0bahBDoJ9h/BXqqKt6JyjCUqEM3+GiS4Ixz6tnUOGPYJ40kiKUsc4pwDvBzb046QhLC&#10;zjeFFe2zanAWVEjYeup3QqMGl4ETZV+zpPos/VfsU81Qk9FDvlMDF9UYuJkOZB5mmYGg9By3SYH9&#10;BfadwiESaOWC1XlyQ7hU2wF8qi7wnVnwv45DlE+gm8WbGJgXYEvcUU3vNKe6TIYQ8FbUP8tqMkfW&#10;2SpOh3LOAORTtjYOTt+CC6/Kpv+H/Ea1AbZa0L8qQvqO33Bsbj+iZtI9Cw10RX2PzZJ93vkNXlL7&#10;N+mQd9TnwHMHlhDfVdn+Aj0SrcKBfbgfonxOLoaPnusoRQ2ps83kAusZFRTXOuVwiQw1fxLZLxBo&#10;4AS+/aCac3ioZoaxK3p85H0TxglEDI6V+Kwu3mtaGeZ+dRIDJy/wFRikJa26DvciBeLZrieN+9FG&#10;wgACSqVbqAZufyGXXzp9JqToWpdpK2jeiXyk/JBj3uYEy1K9pGlVcqRTsEWPpt4gVitkbEdGI72q&#10;IWVPvcwON2nZXl+8uXCHc3OCJpZNZSD5PJENbpyoO3m7A5ZIiS/TQldM++jUnARAVWmqU4Ht40Yf&#10;wSdXus0uJXE3HFL70DwVsiKyyOzcnDqmQE31re68DM3P5jcdsigcbgtihX4TJ0R5ertk6L+CA0gG&#10;erWIn94/m/Q0x6WRYNNNcpiAvsITXZosDi1os8/Ob6hIVEXJAlXZGvZ5e5T/5tpgypmtjrq29b32&#10;0cSBQMhgGLT+qS7CHvXGcJF7ISvNcNnjMo+d/GC4MJQctWUzJCeF7mmsJCaFChdniRjomgQPFRhY&#10;3lxiW7uQ2zstSmeUwR5v4vhpiIc1QovjfEh34PkhYjUWhOfjgoTls0jrgCvGfNfSWJD8X7EglPZG&#10;JpTxql1KPER3XtSpDYbs7hOY2VPKlQjTVhSB9IJAvKalsRxS+BLwMP99rNyfEzadYW01Jm+dnqFH&#10;JVUuW9l7uIs/fZY3+IfS6RjH4qM9h3/ohtwQFktCe2oMgfQ3VI/ABRUo9HMhIcJpRYRULtTqUXv0&#10;vBmtDd3CeQSZ8/W2h4YFi1ayrBaWeeA97BALLiA3qBWbwtx1TtplpKynGVYXRwCBI006M7Wcwz+s&#10;cd/fi+TuDJ58da7JS8DLja/jqgUdnGXf2Rtc4EjR9ONU0V6XU2XNP/AiioBeGRAvDKol6Yq1bLmx&#10;xQWsPfUlF0vmdspQKc/BCGOpAv/UMjVNQNmsdgKq21mHEeBjwDInKuAFaYVXgFylPFF4UZ+TOyix&#10;7jqKFRDUqD15EWHaK/Vc/4R/KrM+aQHfL6+A44GTsSBst97NAx7Cm4Hz5Vc8B9vFTxJvYix12oZ0&#10;FTnXiWH7diULNy6bi2eXnJXq8J3Ck2UjvEakRruoJHoOsx+1Wuk7ha+0llO7pLmim1OiUKF9jHMi&#10;ysv+l8+hHfWnmlHGSV/U60YVFaTtvpXFORBQ39El1cQyQHtbrrFLLj1R9o67kdodOXEWrWerv+J9&#10;TgZGzEPVeQM3oQTOEUh1ljzQsfoKgmtS8iFn1TInPQG7ABhdGSBXZ2/011OmiN4kS4XFnd4nBa0K&#10;eC5vEofsOERLExdJ7fg5oNuMRZAjiE50fk68P/YcbP0cC7+IBVEx2rUTWoOpYHdZLRz9wt3PJCuo&#10;HfTyJufZhQ5msS5A1MOtwUs7IOfRorccdQawxhonqUBgGf14OAwbj/LfHE0oKf1bD8qDNxV5m9GE&#10;72Ox8JnCL4/awywuESGHYHmHapFJ5UMdk6dTu6eHy+QRxRg3CxZBXzhlNVwots+bjVPAgaUhak5U&#10;3E1HJfhKPoStXbCuUSbUG3b5LDjZZQ3+P7V7jId8ti+I+DPG2/KQGG9BtUOz/4rTQ4FXhH55E+uo&#10;17VwW6wDO1Da3BOIdCADgQDkBf0KHojdF3MiUjunGMp+PwkrdbcGrgClz2i1uDDzGuIN5zcuxQ6V&#10;n5B69CeQqfR9j/LfGu26wbVcmhk8ag+GtLWxxx7XtCA2MFQ4m8sJd4rnSZ5JPq1a94DEZj+7cxI+&#10;SZ6J5TDri6QWOPBDmGrShYBGEgwFpkdZH95vQgUtm68I7oSKkgIHqEyjUQ1hGstotJGwa4bRu/tB&#10;3HsG8LA7iNGMXTsJdD8mhWh8CFQu2HzDm3CH7j2mSMAp+2g/UxgGZ6cv+dat85Wn03fWfyUkh3pN&#10;sgFujYxxALk2Ae1IpVEjIpEalMYX4YcMiZzDlbWW4huPfkBoVVOrdgOvQTboXR9WNYhqFQORTs2p&#10;Dp/BVkjcVpxn2AlqRerFOxUYONTSigTNLhWl4hVzABsf0uTvJxZpdxVKO+rUuCCyEqxPws6z7OjU&#10;NnHaOWSkJpwdtASSk1kROMYz184ap0qeJpoaBYXnnZOKzwUt6qsqqRhgO2wF+E1FrWoOmG/qnu9A&#10;vs0+OzHjM0s+Q5jafiXe8Sj/DfSGFiAjUT54xtq8K4/aI4mhjhTazsYLxsChjhSvoWolh83iEIRl&#10;xmy6hmM/EcpzxwrlEMx4pfqhY6XywcP9iMwDjYEmrsH3qY5aT8YIGS2c6t/e2/1KKMq+5MjGDQ5l&#10;zzslh6q6iq0QLc0mhpvT3JsTvHlldr0uyg51wRAHp/C4LFDV3cXdXsEpK9oRyEEgikVyh32WDnG5&#10;ajPHC1750zXMC98NIDL6M7B7OJ8+UzJVgiiE2haB84li0H1PcPaMLkJmmelemx0eEl6rgFmfpf/y&#10;nOtnie92dz2OiloQ/4HnYcBaOLtvGH8jgHfnfC/XV40Ab/1UO4mxm8b2G0VjOjddWZSNk8heeb3H&#10;fTV6SzPgvOKEFMtz44oOWtg3MMHK0rciP0f4cuvclA4WhIn/IbuRn8J95a+lt1b6ZVfWFs00kE+h&#10;wEkzXQzFBcu45ya7x5ybk5yNTP4h9jbfC4BNmOkVtEWcQqzyfaTcwpxVGX9wlI4d/VfgJ3F039Kr&#10;5vdd4JGF44wZVRxP1g1x6jSNCSZlIP/cPsl1TL0T/sKCx/NkZ26ri9eWC7LaQwSHa28Im4Vj5tSc&#10;QM/p2Fv7b8xuV6p6y/cgc0z9m8U1cFwJKc7CFreltQkqijLMbtTE63fP7BSWpvSfgfbHAL3M8X2J&#10;tXeelBo482ex8ttW8Dm7K5iuk+vas9JO03msZPDAhFOwxTZxfpTqUjv4cLfYIN3L96CiMuhzoZrz&#10;+xzTSDATO08A1E5ao63D7O/BRZ6pZ3IjRZTm3D4xK9PBAMJP3ik8sNRuLWjCfie/ltKPErZX3WXI&#10;eqsWirQ2NIFUkLMx59Z/R1Q5W4whi+WyPIu3JKk7fZGgnmLjA2oCanh4zLn1U6JfJE+46v7EbEiN&#10;Ad+0QonjnEO0fOOPVYQrk3vW4PSp85TjzQli4qCNVtAonYWz9TuTYAMpLUBg7kjfOTXl9xcBj3wR&#10;r0+bEd5CskQc504iplKw46Fc9udPE40UwzTmXCTkCFk0R9pQBHdTDGFaEPHgFLwKTVyZE55gFk9Q&#10;bfosCJaYCaPp7ALrAa9ZsARCMCHOT4FWxpMRfhvZ4ZYhJ+YRC+hHrfIWp2pcDTVRepv+CHg4aDhg&#10;LU1T4IVxZDTs7K25sM2w+jJuixFkranz9EnTQhq6AwVmP2pUULRHvQneMdoi1/Lrh8Adyr0ylxcV&#10;ftKUqWZS9ZMeEd7tZwvjUIxGz5TilCvsu+q/Uk9WrbdT4sDvBkiS4FxJJpzoz75ZTEzIuXpzfYr+&#10;KyekYb8LMlho4zckDyAcc4ecXF+NmlDc0j4msntlSkK3KUAEuOmzBEpRhRbIQTLTQ7SQpERypq7Y&#10;H2CgU2TrTesgCm5JAC4nKRnVIPtBcHYVdwdpiPugxTzPYB/tAbraqDsxrU8huAHkSDJKBUkfi9Bn&#10;WdA56h/yCjAIuh4r+pbGrH0upVB9TlwC6elExQ5N4uScO28WbLET67NkinTYkmngpClyIi/od2xl&#10;/Sw41PF2+Ow22j4mVzjz4uQ+h5wNpFZHzTHbQ3V8DbYt6UB3rQfH6ljTf5k8CcX7yDb7xEKoQjrp&#10;5H1OEjrSdLsIWypQ1BpvQRNjQp0njjkkaTzE0JzmBMPScC4EOwdb1X0a+2A1/TxJYyiyR6mcYDsw&#10;DFjf8ubJOdEI0izekiAWhMrEFj6ktM8OW+Rzsv6i7JNz4urKqBUBoUno43AkFLHMuWWMZDbgh4qH&#10;UmR3ccgy0NKEBOdR+c13PGoX43DU2DBYFOa2cWQhum1fRKEGEsJ6Ur15DirsjHKIo8+SpVbFBLnx&#10;mhOft6/RPZ7T+02oEBWlHjBmo6JwQWHW6VH+69FEjmYsGUbvwpA1YUYuMywZzg2G6hCWYgEW3a9X&#10;QD8jWhKnfJEL4+9Vs9CFajecQoWG6e7fphgR83Ke8rHeN0GF4nS1bdVsBMB/KGrXffDWohhdCUX+&#10;5i4Mn3egGIxGqQmtd4vUSFUnLdPD+aZcQFTc9IUd72d/To4j+ddWPUZ/sN27zTmDztQzZFnQ4Pfv&#10;s/RfptGVrnGDTp5Ryg1wJSyf3abs4YmqfiYA4Qrng94SQtuUPWLGusNWW9l7WDyTotRQz87ROOmZ&#10;roUlOn6bmDjhleQrZWIVjdPUiyz4WJArEE/OucrArVnHdeAUIiyf3RqE5GurxbCAIH3aPKKfYP+V&#10;50nsFZMh3oQO+z5xEDnSp9ywSRvCoEgnBz0OKxrUZzHNeDa0U4c10Mi9To/yX49my7k2ufAqjOZh&#10;/pvDGUw/iWUripqH4B1433Y46paHk/cziZt5+A0uGYFvQEYF3jS879tLwlVho4s1xUuFKWRDcQFV&#10;rEApwb0elay0ym5XromDWX2ieZX0kHrlJ/8fZ+e2a8eRpOdXIXhpoEc8iCdhNDdjjH1hGAMMYIwv&#10;aYpqCSBFgqRb7bf391dGZEZk1eb6V08PsLlUlRWZkZFxjkjugbiJA/UNC0mGoB82U0FZh5WLIscz&#10;5T5sekiktSiy5cMkJDgkC7CaClw+QWOhsWSUwWFleKcDrjoFK96PzT1Bt3AS48aH1d+ha0CEcmHp&#10;8ZR13sF88FTRSDGGstrtw7CmXI/Myr5achuJFI6xuP+HDu6tVlknuTP4W3p8WZVx9IQdH8YS2Twj&#10;sOjsPcT07somwOxcFzlRVrOtBz9BePKpoRFPrntLNx22d0xKdmme7k5E/VeQlK6bzqPLidkUTTY+&#10;PQlE5MXtG1j1mwtNczo+TSS/lgN7zPjkp8XnSygvPnxyDstCVraFWC5BwKju9MDSmz09V1xav0VL&#10;1FkgOwrpmmNMm7pahFj2KELjIBCtpyZYAhtZM8kR6TWT5AqRVjR2j/rFLbuRW9Mx3gYl49lWdsMV&#10;2I0Zyc22BkGVMShfy7+DCBBbZDwPhkwvnRWDy9euKAcBhT89KynoMNt4KBwQr8KYNo2KqB6suKxP&#10;8ewh8R0rRaOe5JWTBGSwgb6/LIq7spZPd2QEa2LLvrsuJYVmDolqwrrizR4g54e6yUeV99BXdtxq&#10;MAgbJS24lkUmyoxK5zJa83Noe/u0Arbj0xyerVyN0Yf+oWNBZhfu+ZSTfff6ryAAHEuZ0UmmAIva&#10;IEOhkf/OqUFybmtWP9NACezvoVTjxHrCxLrKaAyVbmHLl9357vsIsBQl+V7+nd8nuSoEsnTuYRl8&#10;7/vo47kKNYxK70t+9xJzHNeswFTCUfS3SZkMx8TYDU5G3nnIv/IY/2wSE7JmsByPWpDJNLMPShMh&#10;NpnwDDpUmsdBDged7o9JyQpiwpC8DzJVKsme8Ywpm74wSmJ5R6+DgPxs0xdIhCcENCdGacU1R7vG&#10;NslgGfaCZan4rkEuj4/uY01eKQVfGzBOCAz8AV76AOQ163Vh1trIcqGbYufdzQ9k/BFBBrQpWbTb&#10;YfVfQcd4MIXCMWtOV9cMwDbqa34a3tXdxzxG28/RJBLc4fdiLMSb+BKUDZ2FDBTV6ylzjOZkxD7D&#10;MyLOfaLtPF1ztSTyxHzVInXscDm1D+DoaMxx4EiXvW0pJjDGzGbHxXDkUDaywaMMVsdoZZJeU+Q+&#10;U6V4hRWDuk+umGixzPT8/rwEVJ1hT3bM6X2VXuesuCpj50f7+7DliTl1V7/BH/v+yJu3zf8BTK+z&#10;r1hojzxvJAOX2LhOo0aI61ruPwC5Enpe07dOYD0m2GJdRd5OIIR5D+R2uIG8nYPKdWA73VDZuA6Q&#10;cx/7KvuvPA2Ye+HlUwafQv6NcFGypkYgE2DDNt4vqCD4HcWDucMdVv+VkOtY0vl65AQtsXxaGsEO&#10;+bDIgmfdiW0d4OQbF/yuPianarizFhlUlKC0DGP1xHWu16zLLxNf+BR70IKNLJuB9NyZTB2tnOB/&#10;dJ+V77rtc4Gs9XXLhIkdTQaC+x33rQxO1FfZf+U+F5lII80tyYlPL4GL+1cXVDQCLCeD/Etl798B&#10;eclEir0xNLdP43cKMqBKS3mWDXIRe0Q8aCB1B+TChbgtaMv1boIL1+nrk0RdwkTpY/fpbOAwpBsJ&#10;dltcB53t8AQdG0mga4tgoUyiWIWcItNQZoiP7aKIqhFvj5zxaRY1P02C3fHpeapoQZI9kwhIkzx5&#10;xz7Tc0PlI8ei2OZoBLs+rfThQMlLCHAoZeUxWkScSZwi8p3bayYcA+EEZCXWNQ/SUekUySiqzJOC&#10;VinsuMA6Iasz6x3ck8qhmfKhOsyNPWJCZsii3I291tweg7+71qws5bHmV+p53I8Nx4i0hnhMytYm&#10;n4kEZ4k00WRiCvesmaBH6ubIyF0AV7sZLZyi4I5tnmdZx+GHugeyeq3HPhN23Pk2PF3FWgcBoqbt&#10;KgvnjDbu8Vj9GlNv6vyy/wruqUzU1ByvPk2jJ7jHgHwxMUz2iBgqFQt3xR20fQvbGLNJBhebUbwU&#10;9+/zEZUZi+Jmy30jlbuVm0EFxU76WEJp8dKldvmaOn77r8Q2fDvlM/bGVtNCmtER8z8mJvfipg2p&#10;h2faUbiH45Kkk2awadXkLsmkGh8lH2kIg4e1fN4nGTjfh6+mFya/e70yfAdpxJEwoHBHY0UK94Y3&#10;Gxmsi636Y/w3CZOVDe/NaWXXkDGN8tQeSNsgI5NSw7xCOaWtKZHu3k10h3Tvo6eR4NMXpc3ONcP4&#10;ewkPD8u8STW4I6oJoRR0Ihd2YUeHz+iqR4dc3PLdGQblYFLHDqu32R38AomvhLxBTUjh3v2JrSML&#10;IDeSCNXmWyQGwKLHaDge0/D5BWwdLhhjSUDfF0X3mAxrqJ9wb9OAyHiVt2or5qGcBVsK06D9VdI2&#10;S9pSZPg0aw6U0NaTDPNGBjSIyHoVNoXxeZ46NfdfwS/UOSdZEVdtR4OcKWZROrOlHTROV8N+quij&#10;kTd703iFVgvXa85znTCRCBOR7PAsYs33rmdKj8DAEc54DMxtKpQcZp9HYlNbqS48ESU0QgQclKiq&#10;9c4//DlrblUjvjUOw4ojCjd2RyU++LP77tBLLDiPzmN4Ak+Qc+2JI53m4dlgFLkJuaf5Xv6N93XX&#10;wcyFItx44sGXOFWcLqQFvqnnW+u3Z5QazXAO7RC3WJCiG/KV6aTCII42cVcUv8+U4FzcA8k2EK1O&#10;zS3fy7+5sgYFlenY9yJdrldWp44cHE0CJl33hRP67sTUsAnfvCdOwKVpeekp+jCQjzOxICNKwues&#10;mi860TZqIXSQ7fbAKTdNHsR0opbrNRPSSEIk65+M+P5pKJMY09gudmvcCrQmBu/IABx+TAqYNPoE&#10;ed8dcmtn9h7a6a0IAv4s+FdMgqT9aavkd/Nv7D7xIYyQeB8BP5sZ5Xv5d74PDoamSp4LRzM5Ur53&#10;iTn8QqL9gRrYyNBvJ2pYVUZij5vMN30N/iy76RitYuB7OD/RVHUOGWMJ6G6OMQpjSNiJx8RRNlfi&#10;U4LAobaj6ZGammejrzLXHjgimoo8iY8Ssh7LKSdqfx+8h+HL8giwJk3mex1aQtExj53A4xfycOKU&#10;qnTVTBwLPxp6dq6pvNWESY8wCtYcalTVQ0Q/ITP4ctZA5Ezzb86RUvFoJab33xALGzSf7+XffL/N&#10;ioNqURe2u5qNxVIVoG7nUg0/Q33mKJ0R1bCvWsxLTFzvAcV54Vfg09QJdV6EoyHTHEWHpC72iUmN&#10;i7MKr4+2eyeOcA0ZiomEJEIgVAu1tEJYGzZD8CKkDM17OmTU2oibI4Rg+Rk36LD23SG7KHrys5uq&#10;xAtM5Xv5N3cTJTalH++vaqR8r0OLUWpllDmsUsU2zZhmDKnKkQJBE56+2YRrspMoj6GgnGOHlTNI&#10;mK9IWxrpXYzKjXr4xLKwvL1eSRpktm+Y6NASygsVqQSdqstnT0jA+5U3MsvfhFrS9uwJbUxSEiDE&#10;otzdoxZyTKeGRcJpaGeTVxADmRoWliZ96jtk8m6S09CV956mKEqOQQUea4bLbBV7PGZioTZS1hw5&#10;aGtipF9FZhBVzwjc1GU6fvtuwrSBGZwR4z7ceQ/uJu+TJxqpJ6iSq3Y3v5t/cx9FovP79HhNGsv3&#10;+uxyFPsdRoY6oQcW11IrouCzWySTolFMxsDjw5h4ALJqo2IsjAjcwIUTMsvn07kc3AvdLUvyj3T7&#10;GI3GNHlyh9V/jTUjCDEpciyXDXRdTb0k+V58Gtof6RRrYuqvnY/lBc/quQ6r/0rIVBOE04CSeIri&#10;G2cG13hR5qcxsDeUEOGY6VCqlb72iuV+J0yM5+iORNcsTKTvSzsFgbNdJu8rQ9rgItAnoYaQGvIm&#10;9Yi4vAVZlzEyuZrzFULAps/NJn/8AV1qWxndieX8OCQswJEo20z391fq41F5N7SucgIv9wyffmbj&#10;MIrrRrapIyNzzzgLWxMCmU+Z8s5oQv2pO3RY/VfsHPnNWVXwjA4JcMB2QpRon0ovtR9gbXusdmYD&#10;O3hyH8oyuISM5KZVSI6lAruvuSS24m4if3qfGD3hEjJe43sSAukPnjXGcnNhK/VFwRQiwUaQlX1e&#10;mQaRyXSx8phpHqMtacSd88w6uMIL9Pnh4Z/HnrZ76dC73AzdhDQxBk6S+3b89l+xz2ijs+3B2qkF&#10;GUdbMsoXaGtdnYMzMjrODg79h7z021lQHGLukUqScr75Xv7NOSrLNbRZUkLUOrjrzNcrw3+QSi5d&#10;fiJHc60MvTcNMAIGam3VdlO3XQRPISaoLlQDZofVf8V8uetOkc+DN4jpDn/DhEwXDcVNx2N43Hao&#10;pVGmCDhSS5MHdlgbjjDa4EL5UdkvG47298l4WDunWWzvd2i5E7K9c+pCWlPI8MPTNetEDnPhJEGr&#10;f0jgRezMxynBoOeT4UwaWJ+GwaVifUWneCjhfgPyJGPzbMKD8RnErJP6FmTMmNQV1hEoj1XElKMT&#10;Yybkevgu1gxtpamF7rvdikGVmqycXDPC4R5s4/hPO4xGmVwEpp1ai1IT1tznC+GgoobENr7leb47&#10;TfVfSWHr4rZL9o6rZR5qXN5dJ6StMBObkJn4HRJPrWwmOq8ESxVpZ5RIdiRkycM7+AVu/OyiisMs&#10;aWRhG5t50jbu3J4GzEygz6QwidpryNv5x/2PSRDUgWsO3a7z1P39ev6kwh4UcUt/wUuFpzqgiC1u&#10;wnpVKFFtAw86pj4XjiBbPIr6pQc0s0s6wmTFCxCQwe8muPCOZEtRICPXNsigPC3L46aaXG2H1X8l&#10;9yd1Ze4HZXGjSfBaFFsdHeIE+fSYqHlkCigVgmK0Sx657Q6BowwUMYr/3eL+aL0LCpSQ5yS/e7ky&#10;MlSkWwxOyL8Hpc2V4V6bFgTpKHCfxjRKBaGUJ3LhL1d2DZm4cTolVarfw440upstKfg0MqqzK/yN&#10;ik7EvHNiHg9W36ypAF0sCgt9srqLxygZk/vPxx7kco0Ji0IB6SQKI8BaGotSDUyPDeJEIC4Xa2YO&#10;mDg+trEEMx8KyLqNtG1kKZblMdPYJgYLSl/vemyueVXwXn4aIZibgfaG5dYnBhmk13M9PkFOGo/z&#10;SpVE3rslmLSwD0zle/k33+eSyvRZqUEQ3pjOOS8pmNJG8qhiu6SMdqQdVeXBKJUPPtyP82gRGZ++&#10;6bUjp5VdQ74cWz7NBVbBKBeh3HjsQiYklouiU8zQA8qncbKEFrEYQnlMUCv0l3WoTchQf9IgtcAo&#10;BY1QuI8WkbAzhAUZ8R1VuQqXoWXFDnf89l9BHVS9K38weI2Mqw0yscUUiGcWSiRvdSug0cA9Fvtz&#10;clUyskAeYoxdi8JinyLt/BgnZ3YEYM0c+ju0RaRn5qdxHDiWnbZJw5+N7K4er6YUZfRpn/dTSIwC&#10;fSDwXOab7+Xf2Bd1O5qMWjcsJz/M9y53swoW4vtqWF31YPSmvAANWS7p2B+jRafUYlu5c8mnI1io&#10;/A9jfWfVSLfPTTI7K1a1AxFiWdcRDR7VV9l/BaYI6U3np0T6JljIb1W76TGxi8e6giFl7Xx8azdR&#10;mUicyY+yVzd4sLh7xuqOOaav5fu7iZN66ugTK/OElI4CJDZDxt0joDZPEyZMYXDw08oucVr641yp&#10;m/QiV33CwOlrVKPuWcK0VeVxPEaWp3bXYfVfSffrkjBOV9L9XLOSneeiZFr0NZeuNd87m5eQqxZx&#10;deyLmnD1uIh6RGxMzMN26WTDrHPsWjOmzML2mV1BW1M4TG7mQUbKZ1KruCj6e2MI9D5cfryLxxgi&#10;k1/MxyZkXIjTP3JeM+kl69NnMiBcuuQl2XP3UFjVTS54pLwt0xmGKrL52Q6plaQvN2ie5E5T/VfQ&#10;dtVxyRRTLKlx58pCobbNXEFQ52UVeBpA2R08ElwvKa8bzTtkctoyk5yIA76ALja44SULhIjE4Jm5&#10;4zwjUdTA4OAFhKn3RghEvaehhDdahTMVJWRpqXf6GI22+/SONRPgy5xb3BEIp75mHH8zFYiGUKrs&#10;a5BLnb7uZRjWjEfbLSiGHrnpVKS/TLZOLboqextkTlKyOJrYyDbhsQVZ3cyz/Z2i2lHtl5yEJC8k&#10;SqBTOmUPGCj3DpQNbJN3dFd9htqWEOc/dopQdeQ5LshKTMrHUNAwptfjmhKAm+wOPZKdVQVpQGb+&#10;3bwjdefJ5GGU+8vrWrBNm2Lyg2I0zDeqeDxsE6lTT9hjzfhzdbl0+zTt9HPNaurdZRWRHlJLAiVk&#10;CxAa8/eZtDlU4oD8nEveOmTyurIIHd8DkPuayUFT/sCYNzltgwy8NUNWWeXKCrjb9pj13Ejip1lv&#10;Rau6izQxciACMtgL/5oJmTzcdFzLcToiZQuyskZiM9gKJRjWzaDl5uRDqlgZKssJcupjg2Mrlwui&#10;GJgirqT+muMs5nv5d71Pike+D5Q8u/le/s33ScvI7AhC6xHUYVb53pUcIY9NuAsoeLh2wuIoRko8&#10;X8Q/0BifNl99bo7dh07u0bWxvMm0yLFYmoMfrz2AX2WGMRX7YbSsx0w8d5CZ6RaGgc2+yv4rMYXH&#10;MLki09hsc3IOQUlMDE+ofKVt98kazEAPWc6SozZkpW2nIcotYLqBqn6aaP60FkHP65GuOdf8FJYa&#10;GfOcRCLe90Am2Sg3knZCykhskBFrk11TWbad8ifE9DLfBO+wlBp7zfjTsu8V/yC7rJ/yg9kHAWIK&#10;RGO2uWbkCEd/UBg5FMqM9CEj8dOywj5Vh8e6ZmrRZiIMRZDqylcew3F4nJDfkKHjQyZLhoyElCO6&#10;0aVhm0QYPh0UptjWpp2RGKls4uNUQZ1x192Jv1zRNlEvZRbGWNjM5ndSa7iVDEWcvqEE/s3omDcE&#10;EfWJJmR57nKsbgZr+wxpk4mSEzsn/0gvT38ZoT/xV3efiUHSSiXRyUZ2JjWCRAEZBSpK/JPCKHck&#10;2h3zXkkV3pq51ZlEpIFt2blD15ifRgcSho+NlAm9YRtzaXr55CN5IK/ocp+b1TLHTsiEYSDBhJyf&#10;Xo+rl2+O9taMxrXSImZkqnxaLDUhn+Ja6lM1H8sMueNUqcwk93l5PhZkVSPlRp5dHOT6ryj6fGyu&#10;GU6yYnkn9wg1Z/NaDjUb3DgJhyrLevCA5GZ4kOkpAzdIdJ5ieYrkJaughncP9QFu5luuxyZkONMM&#10;dM9ZT2yr0+YKMqZLaD1WikOejDs9RuQSr1N1tm2Vg5ii/wLb6saW0n099tYM90PbS2yfDiz/Abdn&#10;Pj7RNqyEJmfxeDomT5BTHxvaCEII3Tc/+oIr4Pfs4f19OVvn+2naAyXfy7/5fbXtSi8DzrRpD+V7&#10;+TffJ38rld+VwVO+f8mPUGWy4R9xfAV5mjAV253kMJPiJrVASfRoCszNHLAT5q4hyxRNrJ9zF0iZ&#10;mDbbObGNyNRyHSmHy2dHpDbpBoDB3GEA3TJHocUtk0/1o+IDqBQd51OYsS/tEPBTFcNXvZWWw+IW&#10;J9IxaoqHCiVTpVGI9Q43Ls4VRMqYMXr5VktPHFQa+NBYEOVw6aJKvSYdJ7UhicRh21q7i00xmRBG&#10;19bJBrYqM2eAhaX31arhXB5H+JPC4K5KoYrnDLaqeXJ3h+NlYssC7Cmb+DU6boYn7vRwkZjABuaH&#10;1QCioRH1Nzpu4gJg95q+iucybwkkffi+1cLWUsaszOM8nKpkXkiGw/W95RTMKc8N8vaW3ckjck5d&#10;xusjV0SQ1K7UIW+nSFVa0PABWWChkqyW5jgc/L7QKlFZMo2TFeEO39RYudtST703r5iSDtkgwTF2&#10;noD7B0NhsoxDxrWJQeB5ikgNUi68S86wCbTTXBReruF7yB1WVWhefYU7GJQ0ysI/BLnN0TAV/yBh&#10;o2NF5KLO3Jm6pBWDmY7oOTE8rU+S5I9cvOs17xIMtTx9UmTe3Mzv0t3MMyOoZkjmdy/ljhxDU5OV&#10;FdcOK2KdjyaLPwtERPKsSFgpuBYB088BRhier4u0y7sep6T2IMtLh0U5KHjmPM/twiuxVJmLx5D3&#10;zAiaaccmZH1uohNkN8HGmYTlzcdCd+WceizfVMw7H5uQZbhN/elYYD2Wh4I+H+enJ0qYqfw0/xBk&#10;NWCZ2ijxjs55SZTGBzbXfH5MBH5Go4Ue31tENwrigHPWp0+jfqsN/kNkQFYRN7rm4/sojEhddki6&#10;0iO5T5JM/f3TE9vHJR//MOR5lwSQTxuJt27mX6EWBzoX5PaYWKevSBIww3mdcuGcM68OzIuTnCZG&#10;/qqqsGIz7sN2i67rdPZThZxE7YtP83BoUHPNqkdYfBZCv+bOl9xTnSozoHFRY4MGpX5MY1HTIFiQ&#10;yVGdE7uz3oRACp7V/LTcgo1VyGTMuNZyBy3IZLBOJ4NM4Dv2GSE6C9wuxKzyRlPjITyxC2ny89B6&#10;Yt54FO7QohFwJa+FrM7uWCZawMeThCDHHu8gAIBWmIeOeQ1vpsc9acuorkhjI0/mClN5qkSB8Rhj&#10;ZksyUhLN5J7TdXeCnHI6LFhShmbeKjp03MDCqHwv/+b7xBNTR1FSyHDTlfcvKVjmRp7aZUxNQmlu&#10;RVJYt6NFezecDblwDvUd3JnNoNVyjj07NFVEm+qaBHY/1DSNnNbYMiBPOL1eM0dxqahJCWvNJBsn&#10;SsRadjqCOS3dOanQhEyXmZk8eLK2aQHIp5NEz2eHPPZZO7qcAB5k+c1mbiEKTo9f4LsvqVEXj3Xp&#10;WG7GvfyCm/bS5r5iRevmmVJ0NzdDMmzqzpOFmmuW0zxnjbXbDVGuQUJUzscSDI2FEpHPDs+U7ImV&#10;+5aKynqmUoORN3zic1EU7+a1YHz6JLCakJ6PvTWXu6QuP81C5oGdn14Tq3rLfGxCJiaTFvaF74zq&#10;/1VxdFZMWkLvfOxB1uakCb6skLko+qKv0oqpsK/HWKHTHz/VfQ+yWjku3Vaet0ZCnObF4s6QFRyd&#10;x/1eyGgey247Q5ainYxZylanbeKkxQ7Jx+aaZQzMY3OibQIjNN0Ltn6uKxZXm2dymsomZInWZI/n&#10;80yuD/HNhJwHdu4zUeul8zxM25tUZRTe5vwo0b30GuR7+TekMJcKzqDo0ghZX753KZFwDGmLhgIh&#10;cu71GmRdzCDuwS+2x1pNLlxkdjw2cVq3a46dSKPD10L5JNH5+DDSJ2Rt7SWPzLWnbx7KnRIBDfDU&#10;aWR/Hy1jCuSpwN/CKX3C6D2XOD2xd1I+CIfl41T718qgzRkTvZNOFZGf6uCUluvT4DRTYpYYn4/l&#10;rVsnhHN6h25+ODby2E/v2vo0mzmP7ln9oICgNCNIz55HR6T0AS/QOTsVLMiElSeTPetUtCLEb5ij&#10;UyMzIaOPT+rH7dn9C7iTZy6cbMxeRahs8uQoxxVBvowvF7PjSuXDjcPSvXIqxjRqVGp8cbfI1Zv7&#10;gPyI/vLWcgnNcVXMwBR1yXuwgH4iyUfU3qKvlmtSsJBiLDHVaSF0ntR/jTOLH4Xqixx6CiWgT871&#10;zHTY3HwyOTh9OZbV+kaCWqPm3tIqKHpFzw8rnTU/fMrVAKtYTQH2viwQepOrKd3BjlcCSYKl2JeI&#10;SD7Ftdv2lgrkyXaUYjWeWnuLdbuSSzhDI6tggsVxM8Ne0Hn3fnOHQ95SoetBQNYlJ77aW6zG6RhX&#10;FVv3OpJEOEOiSvXuJKU+xcmayUtQ+qbrzr8eOlcLnaROtz68nhIriZ1XDskdPhtuZKK31di9i/UQ&#10;MsvjdYELInVJF/ciGRMibU4kz5YsBUWpU84guJkrNVdL3CPlCbmLQRceSYGcNLJXs6n5YVqoz+OF&#10;j6wHPDlAdLHMSeFh8pkjLZJoKZtDiX80vZjlTLvsCsmc27lBqAd3kBQRheRDdFSLtiRztciVlLvn&#10;XO92CuRP88XuS6KWadWTKaUeBIXZv4Qnp5Z/8ZQTPw8Qds8Ih1p7i0E/E7XlZO+7h8sqL5dU01Vl&#10;D9RJQecTLCdixAc9sHRlTMuDAr4tyRIBM1O28KKo5rWAVYuA9FGR7qDOMy67UHJcHiAuPlCOVP0w&#10;iaRJqzS8JHumPeWyjeTY8rCMDbJWqzavqZmsoUlSRJyzl3HppbmeKq18nAKMX3VO8VeLEhkHSNlR&#10;3bDE+Zu9nQGLo7fFiUjOms0G5VW+I2SCu5qKgJgx8UR0o4eQjJgfsdu5WiVOBg+TwXIHJSvbc+4e&#10;Ur47sylX4CrDmBSR1p6i8kIJsAkWoXGHW5cKl6kP6a7GHo2jcm4G46Qr97ABoX6lkR8c+86ccWl8&#10;yc6ZOpRRkUzaxfSfyyrpKTdczTazQeh5F3a9Rcm6GyszyuiUqtrUsrcsBlixHhhld2HrWt8UfATS&#10;Ec2XlNzttudkAGfBPN0FNe9B/vla/h0qJsJ4duFVHtZkSfnale4iLp/SnMgi+1kXhdo5k8CIwJMP&#10;056C6ZQWXGO4TPsOqP+KuSLNUxcjH2K7nVBXOSYuEfVbV0Rd6Zl26RMs9zvOCRGM16nw4rTa0qK5&#10;D3hG2MDE1vGyTYozNujqRDmJ7Fgn1T95uMi/w1/6/S2k0CADrk+kN+6vX+JSd9eMsA3Z6oitVoIt&#10;CRPxX+Az7XZYdFdhRMRx1CB5runyCqwuWIzwLunm5BM2sLpqMcKRlFmQq9A8LnA6lYLp8EubxHce&#10;aOmAOi65yi47IvdB+VofPDYA6ydbGnEjBIZFXz6NJoLlIvF0A0ilb8V/g5kjSzhb17O8BIvADO5G&#10;FQnIaQcH8Z99qSjHgP12sBBm6H74QQgK3wH2KLkdeD2u6+gfRi6ETCQthfT6jgvIKDQaQhnIk2PK&#10;J/q+XC1HOASMWgzgiqtoFNlFRYA6cvGrPyUsOQS13KKRyGiBhdrn1RFqJd4NOtKHMw8csErErGCp&#10;7lmrnVO2wGLIp0dEpX7qFFDkAKWDmQ+KbKLMtYNVu9MhitkMOO8deyuOOYcq6tjA4h5KJOP+2lrl&#10;gKZsnvI9ksqDFEcHZTr6Y0Gh6I57l5ftdURJdHVCGyEi8H1p9QxS5A6agwXAdjD0tRw2IL+af2My&#10;3L1HS4TjdZDKmfru69TWSG0bryOarNtuYAHZnI8tpvakcTQWNS/8oHAHZlHxD4llNaquWuAcxvz6&#10;eemL4l51vCNjlszx5a1FkYgRDVdFRTTA2HDQYQ3E6SqRsDYIjx5X1xVq1a3J0fNbPkd8Y21RcM88&#10;16QikO7jLApFKNyvuvAUXW2b5YYDXn86MgN4Hel8kHWhg8tF1UGoEl2RhqevTxLY6oqapGW4CvCj&#10;SjG7XNQ12OOiwYOqsBDwp3Vs0Y95KNL0/AFz21MSIIMi1W53WAYWw8GMEKM4wJKJExcOvP0pNpgo&#10;WGSqIHHxmzd2pIhOJAnSIwwOksesr6//yg+T5xdCmrjz665IE1CYqwX/mwklXwjYGVNGSbtDhrXd&#10;w0m87y27nWhE1nRnNSSaKSp37y3+86iPKEMnktWHPfd2Es16ygYFpu4lKW4ORCAOkjpTMrYZOzae&#10;oth1qxxJGlkxHHJ67+ZB65vZf42t5W7JVN1I2Keit9Ix8arweHERDXp4f4jRlCsFJ3fIL/SYMNq4&#10;2IL+t+2zKGmpD5J0uCUa0M0v7C4yEsG0T8KvWVvMFum01WZwgJOS8GZtWSq4h8HngXiMoEiesU6r&#10;7meNDV0jk1K4rTLJ6OIh+MzZ3gnzwErMljU3FqBmavlZTuogkzkh3s7Z3nf/NwpXqouIWjwmlYZ0&#10;wW2ij9f6hOpDTvsdDLiMpGWdUsaLLCsT4lqWrfsGyl7kGYojhqPW28+FW0x4ZaUUmPyHPJ9U9W9u&#10;WvhEHm1SSVRrPjScfiK7OKQrZ5j8ZCvz8QOrRRpub6PahA4lP+Jg/eXtDmmcfVFWbA04wQBs66Fp&#10;aHxQ1fH9ApFC2eg/6o57ez06WEFfqEhx01mZYV9Pe1vZTAEh37pczzqpMj56M45y3lRg10Vy2R/M&#10;MNlrV+u5hLmoSZrg5kpdBwMzS/39CsGgjgDnOKnq1PgATVzBRDgk56XmAB9l+6zua4nPwtDhMQUm&#10;Lq/UPNgNVe1erTNxPKiEK5dTSUIckg0bY/Kt/JtvZxyRSg7Ce/vbV+tRWXlSxpxVsiUsmKe5Hs5y&#10;l/IYMxEOlemsDPWr9VzBRKlPli+rtNtmaEfpKNHFuBvM8pD44D0w2ZrYcTU+GJ6/uU42NZDAcVdh&#10;T9k3uGo6J2z+UcbQn4Gd3/btEisLDn1jsR0fmARWLw2Q2sM1fUI095Rf6YKhKZS4FqMZU2UnuH9w&#10;q72qD1+xn2kI9pX1X4NKOXlTpsMpurugII44H+ZuXSciIyUzZhpGW2C1Q+m/Bkx1X4sNXiNz97//&#10;kFObqt99MJEEyWPwCYjbF6KqD2HoWyftMpILyO+QzPWzwnMjE2kAgQSSL7Z6xjISdhj9IizJDKNL&#10;JYPIEv9X11lg4tTewsWK8KcM5Iw8TTnTd7DzOOk4o3st6hTnOLlovpV/Y9/X7q2DXeRehxRj8NVO&#10;TsFyGhPHBpwPJwOahFQecqHakA0eDtdIXJL7VaMLTWfRCqdI+gS7xEb8M1FHIuUb0ytnYomSuc51&#10;mojAhKnrrXOdYE63OkCUM4HxlCqRtMPhsZgw8TXFOcSNjTfXXmdhKarq7MoH/rqo8lCDta3dFv7h&#10;lL7kZvGdS5id4uC/KRW5u5TGfzEm38q/g9YQNuDg0EMozZQJOmRovnVFn7IPgj5ps6vqgYLDIrGf&#10;kDjQPelF7pK7F+FJa9+QOSkg1YxrnNS5NQeLGsoU7Zs2R2yhFZjBA1rP1TorZT9ja9o6C+vAGqXz&#10;U0VCOaSoWeExsdZZR5LztMULFv/ES7fHMMrDqUd5MMvIk6KKCpTm3VlVqpxX3DCpp2Oz/woeV3g2&#10;R21b54IJYiMXam72mi11nNQWBMV2KP3XGebJgoMYI+JG2AK78PhswsSLla4Q7myMVpIebtc6EYdb&#10;kX75LI5ypSaVg1QfTnPdgllHyn/R6LY+lLelrbNQn/qgzRztjs3+6ySz1shEXzkrFw+XFFgPrXUi&#10;a5IjY6ZsEZbCdH88ecwKH8JPp86Ug+v1lfVfY53F5jh7fospc3b8Fk5LatM9QURFOUJtOjt2izlI&#10;RrsSigoNFT8J/GLZ0X1l/ddY5+pRKgtIN3KVzyo+FyoQ8QeVgJWHrCxllsr5iO5f4Tbly4CGAzPu&#10;xkOTQ8lNOZdv5d94m72OANjl21frwdOYbAyHHkledcrkd+VNkpjUJIC2Q0HYPFtp4CPjsS/55XFL&#10;6Q5PCUU6jwU2cpbecSqVU9wmpejFDIgSk0+k9OX1XwNBNA3PfBxlvmw5KPjGs1oGsEqYbGCLq/kV&#10;EnD4hK3zSPQ/7Q0lAXZPICp9hpDw/+4J1cuzy328+OUuaeZqqcirjJErP7B7YIqrmcvS99xx+E6i&#10;d07otM5OeaRjxh23UAHR/LQ58638O7YBSk67HVV8pcXkW1frKb41LsuK++qTYIrLDkUROVg3rnix&#10;VBR/B08rLISska2nsMz5UPZIXUftqDALw0PliJySEw6v1lnUXqoxlXxRWEjh3SSpbZ6zYoMfeUc+&#10;7y6mID1sFbsvMOtDTNFNn1s65IpxWessog/5HlZD7mfRrUiS00V5ZULFHqYJwAqfdmz2X3H8l7ZC&#10;pnvc2ZEwiXqmhxCJpGLsChNvTHopmPkd5xCmkjLqHCzC5sqv4iYfWmLOB9My/T9iEf5u/gXWFpYL&#10;9LL1IfqLMu+GWaPSgQ6yzJUK5WXBd1z2X8lY824GTEAU0y4njuDH5tLNZRa1C9ahK1dAu0VB0hoD&#10;Q/hToIq2YYfWOGBCmcM9O2Hyfo68z0qW4ytt3ZMhzGnNz54t1qJBUsqiLmDuOstJQd/Y01qWkgh/&#10;2uKfxVWAeR0kbeG2GPy085D0KocBkw9kD9MY66AH+as9ql52x65YMJdNT/H8dk/t0vRw3oi8y3QW&#10;l8brfI9YXkogio+8reWjGFBwurFG2FN3wazZPFV0cATvTmtMaTZOiGYZB0+t9qj4HPufb+XfePuI&#10;xQo87fN0G1B/+eoI1tUcTUHKasiEIRfm+BzZ5D1otQIuZNPGNQSntVwBRLCF05JA2KYarrAfuY2o&#10;dxW1S1i/gZJGMqYFcKkNXDtPrL9+lCMV+iQteTYFAFsuAimqhLjDH64yycEn8ByFQZ08ZKlQCCjo&#10;rk5m6XvkedFrJ3avI7FvOF6UUNeUWHgjmlTUcpUmTe9CfrIDCg69lHV8XzTdqhMuejEMhjn3h1Mb&#10;hz0rJ20QY4fSf6VUmOlANF1/Nu4pTAQeSTtDz8Rsos9HgymzNR8Sgr0DJhpeGDQURLzqyRmkgVA9&#10;chwEXSOwwSRtOkpHcA3EBYEWYWIJKs9G5wvnaNzHONdJBDqWguK697wloBumAU2Rdd+ijVsyAqOy&#10;ijN0yijls2OddJ7f0jqIgqt6RbMl3KMwogsTJ2GmsSJw4xb0XCfqKKGo8Vl41lCR5kM0OhyMB0x4&#10;7QiSWbhFamW5D1xNbZYKX9MtFHFsqFQKXjJh4pLIdZL1dYd1qsSCsMnopsf2NZgrcxnPPBZwe6j/&#10;FEjAFz5OmbdOaCg0M5pMovy1z4LZ8F2rjWTXZqDyvAyd5LdI6/BgrtxvMprwkjSYsNvQQHHLbCUG&#10;dFRLfkXQ/Z6bWkqSOsSExtJgyuIZUhLtM7L7534qn37gFg/TPYWgh5iJz+J675eOkl2Pl/ogTZkE&#10;mzaDVRA6nUrnhmFp4Zb0V3j6+CxENKINuRSSnDPjQG00uvQg84vE7RgJM77mfcnrB6cFQObeqg82&#10;lTTjTOdb+TfexvUREpEedHHTAKvKt654uQLzweO4biNyCuZ6sKYSTZp9U6Uo44JYxnooILgj9kYO&#10;Hp6LGMlZbmeCZvSqLxdLUbpB1wm5cIqeWfGQrJZrqyLXG1hR8v/Au/yF00+Qb+Xf+TbJFQFBgbgN&#10;45c4xJALjnTwpsZX0DXSl04/n6ipSwQrNB6VFgT88dkEtA6l/xrzVBP6UDxJItB19oV/spMZsSKn&#10;MS7KmDCh0hBc6BgRnbNoH/NGGvOxNfjvR9b2/CyEFIwOGRtFfPOhMqwDq3hNJlb7yvqvWOeqeYN5&#10;b1ZSrbSDVrptD+WmtxHHuVL0XXnI0Z1d2V5Ro9Pok4pKrMUDCXDo7coD+aHCGYyRFtL7hNtOcYg/&#10;XMrjg+zqDfpsNZoUS+eq8ptXOCQgp5Cx9g2vD40tKq2QsqBzdDxka7ruhFc8izoYSH67jUO4lVjC&#10;8VlEW1c9dazT74Jt2+Ue7fbytlLVF1vZdqoBCb6AeKaON+aZWMm/g6YUpk0r8LXa+25vX+EQ+oEU&#10;jvWQz8eprTjkliAMkHjI2tphxIWKOTQe4ukfJ/VEE5cw8dtnHRZiudMhbRwxw+OzKHBHTUSeN7Ts&#10;ly8iYgF3eEBH2rBCNWKGxnHiIzu/J2vk084tVHa9g0MEsoIJogmwrmu1Cs86GniPh0R/um5GqUZW&#10;tRzKRcys46yvhqI+CPuARRuVKWzzpfw7CIL7xBQr0sTIkJj33+ZLHc4YgtIgiTjG6A72uhYekvEZ&#10;/I6z1+JF+BaQs4Mg8MF4tSVsR1bMyDDcpVLONOeGNzDMZvj0NFTzrev1qPfHQBgL6zlFCF2k2Hj4&#10;isW2tSJSM1ef2uY8eR1G/xWzJP78CroR1mkH2g4URxieOHYkP5q0DTCs1TGuhCQ6iP4rAII3iVgB&#10;pKa5KTNyAMo+vn6GDEg1HdQY1EdHTVTgscd4ZlJNyQ3IvzEvmOHsuLByJ/Kly6XgulOi5jHdQPrE&#10;D4VPaP0DrzHd9Yz0lVC9ciMtVqSUSsVCBBD1vlO72vwn5yAFpx1rkmgZGHwKWrSwd9zuGa5I+NwN&#10;amdFZDgfU8P5cOL91/j77pQ5YZF8w3Y0Zo7VjfY6CPMlGtslLVxDpJNQMMwTRSP2OQvHCtBwmxeU&#10;lGbGjZ3GvE9K6iD6r0lVp4GLDNZH2c12nAu8B3zZHz59fT9Ew+e33347vPr6x//4+i08/F+//bf3&#10;nz7+yz+//enrpw+///Jvv3/4cPx499v7j+//9cOXR397++Hnx2/fvXv/x7dnj/Xo7YfPv70d/xll&#10;eeSFQJdfc8Tx4faxD388+vMgRTb+3dvPPz/+9cPbb8e3/vgkgEOyfPn67b++/frb+PIxfqz14+/f&#10;3n9J8cbH//z89aevn//9y7/8s/71fz798v/+/cujL98+/OsnJgry3/7x7rdPX35+/O7bl2PH9daf&#10;Xz+P1/nHo79//PAH/+nz158f//bt2+effvjhmPvbr//08fd3Xz59/fTrt3969+njD59+/fX3d+9/&#10;+PPTl19+QGV4cvzr85dP795//fr7H3/9j9/efn7PKvT9d//zb0zi919kBz1+9Mfbj+9/fvxvX96/&#10;//XTl48/PTrefDRoJd7+DxbAmvRrrOXtT3//9cvHR18+fZPARaU9tMBfP/z++b/zHx4/0r/+l/6l&#10;LWBmj/7+82MCSaSihu7wF7wwujluIO393789escr2IS6pefRO/FRZXnkmRY0ferd/10U8PZv0MWx&#10;GX/95aCQtz/99ZdYzbtPf/zxlZ34TzD868cPb39+/F9+eCQXMPrioz8foYvS2CqEzWnQ/66DiHWT&#10;nPzi0W8MUuA7+NNp0H9q1QsS8ufpk9uQ6iByajEPXt2GBPtqkFjKbUh1kCAhGW5DQswsSCrOfGlg&#10;rw4ikU2dBW9DQj4WSE/oBPr69prqICKG9LUwsMepXpDUwO2FsU91kGKTKPm31wQhF0jQ3hsDe3WQ&#10;vSYYfIGE9/OJAakOYp8IGBtrQtwuSC5F1EE2RcCZFiQanmL636aIOggjAkfZ09v7pHzECooL1Q2S&#10;aKOAhcPOgVVPPN4SeW5vL0tl+nOGgoV/wFhXPfNc9knppgGqDjp6BUJLt5lfPfTUTpOdYYCqg5SI&#10;TMGVAaqeemwR1G0DVB0EKEpG3xig6rHHuMKp7SyrjuIIw5UMViuxN7cYnZ0QjAOrjrIZ09N69IEl&#10;h7yBwzoKWFyU8KOBw3r46X5BhN/ZrzrKx2E9/gSX1PvRWFcdpXVRGn17XYoYlv2i2+oTg2m0UdSI&#10;wXUN4fisHn8ir9xyazCNNorQH/2DXhvrqudfyePYxLdxqNjAxIZgIVYNWJUB4AlgwxxYdRSw0M8c&#10;WJUD4IdHhD8z1lVHEahjvxxYlQOAQmbo0EYdBSxdZ2rgsHIAFFSSGgyaV0F02S/iZi+ddVUOoHsf&#10;aPpn4LCOYl26S9VYV+UAuqEC37gBq47yYVUOQEsRGJuzX3WUaIOCrtvrkotkYh7hT2WAQfNtlML4&#10;NNYwYDW+oR4UPxpaNQ1r1gwFCwe1AatyAF2FjX/99n4pmXFiY5xlB1blAMDClHRg1VE2bchzN2eI&#10;exXaMGi+jfJhVQ6Ao48sF4MO5T2dM8Ru0s0+xn5VDgAsfE8OrDoKa1imvwGrcgD2Cx+sg8M6Cljw&#10;DYNHKRF9YoPzhfHuwKqjfFiVA2B0oTg4OKyj5FEgie42DgnelXVRZ49tc/t8tVHAwi1h4PDHygGk&#10;bkgxv+k1aaOUSErForGuygHI5SAR3YFVRwEL+eDgsHIA9CiyHhxYdZR9lglzlP0iikYioYHDOgp+&#10;iHJjnGUFVxbN44oj88GAVUepXwH9goz9qhxADlUCTgasOkqw6JBuwKocAKWXHh0GqDoIfYhQuUMa&#10;lQEQ3qO9lgGqDsIsP/S8m7ay2svM3RpXNhig6iB5NtC+biNQ3v0JiuITIuK3QbVBeACIzxk0qGKe&#10;Bcp0NrRBtrNBsY4JivgGh8tghW0UaSSUdRkqlHLLCixVgL0xUFhHAUsttozdqoefagoIyjhaahA5&#10;Z6g6axIWDFj18CP+KQN0cFhHqaKNohgDVj38qFAE+I1zrEBBXReCwWAZKsiZo1QUiBfA2K86SvtF&#10;2rexrnr8SZoiLc5QrxWxnDMUHdK50IBVzz9S8gkl/8a66qhnZGvhA7gNS/H9OUMihOQbGLDaKGAh&#10;8Aw6fFnZBi5UbHljv9oocIiTwqANpRSWdSlQ76yrjmJdZOs666ocQBVL1Mne3i/lbswZAov0UcOk&#10;JLFqjaJyCVe5wTfaKFyiaEPGWVaywpwhCZPE5A1B2UaJR8ERDTqsHICqXlKyDRTWQVKTSQ0yQFUG&#10;QIaT4js3FV4lHE1c2NxQCclzlCuT2yBbJlNFs0CRfo+L3VhVHTQ0DYMulJo4V4X+RG7xbVBt0KE/&#10;IVxv6k/KlVugSOJ8aUiuNujQCl86oOrZ1119jm1CWsea3+GQQ7TeXlU9+pSvUPtvILAOAhQuKGev&#10;Kr/ASJNdfZPYScmtq3oGKGdVlV2Qiy9X7W1QdRCciZQzZ1X14GP1K+pyG1QdxLkClgOqHnxaOliu&#10;ZKX2TLK1dQyVhsxRxy1fDrHXQRJZsqlvU2A9+KRD087AQGAdRDmSMsBvg1JK11qVydnbIJuzv67c&#10;4kgTNWR+G0T/SxWNG6uqB18XLDkin6SyhQpWpS4SBqh68CmZQ2G9vVdK+J1YBxTauwOqHvxxiZYB&#10;qg4CgSqoNFZVD769V3WQv1f14MtX5WTrvK6DnuF3pjDOWFU9+Oon4Th1KYYre6VKD8c5o0rFucMk&#10;ESLzjb2qg4h94BUzFFzVFSxQUK3jgm+DVKVO/s1tBKoAZoE6sv9vr6oNIndT0SoDVOUWLlm8qYNs&#10;slBB/FwVRZ7Yxcaq6iBqGam9NdQYpQs3UG9eGqDqIEDJyDIQWA8+zmaKNQxQdRDp6HRmMISIysfK&#10;qggQOAisgwCFq9ShwHbwubdD6SM3lQsV0M8JUkL0AngGBtvJJ6bwxrGIldHeYFFMZMBqR592Igrn&#10;3F5XG3XUfDmUURkGMQVF+w1YdRT4U/XB7XXhly7o0E1p1C3fBtaH0biGCngDi2QGNWi4JB0/ax/G&#10;+T/SVW6qabqOcW3109c4gjiYNzetDwMa/hlrbZUN0NNbHSsdaHUYdUu0N7L2rXICdTzDKnSg1WGI&#10;MArorbVVZkBjcYo4LGh1GBoH7YAN0UI+Ut031ag7CnYfpiJTJeQYVFIZgvqie7lrVMwu4gIaazNM&#10;B11js4Zheb2x3Ml9mK38UuHVoJHObOWUtWFA42oIB5Mt0ZOb8/CuOVTShmGEYUQ4J6ClekLINK5z&#10;TncbhnWJ38s5AapZmmJDnewx643z1oYNz5eFycoUaMZE/Y0FrQ7DH0Cg0sJkZQoqVaZtoLO2Ogz2&#10;4zk6iFxXTOK6lfv7Nlduw4BG8oa1tsZLfkQu/miodKTYlUmSiQ2VWPtWmQJVFLrVyllbHSZoMohv&#10;cy5Vcy+alMP9pZO33IaBSdxaFiYbL6F+ijoCZ211mE8lLf/zcMg6hvvRNniixD8BLQOU040rzXAT&#10;PG3D/NPdckDhXK+saPNxY8Vam8251IBjDoMrU+/p0GQb5nNlXSm3oKkC0wlhct9MGeZLHBXNF2gq&#10;fbDWVof50rTlgqoTIE1cjBPQhuH5o+eYEVtU44K6NtwNjuOgDwMaHjmHl6jVT8UkLSusE1CHgUl6&#10;SzlakG4SLNB0qaK1b3UYOhfOMmdtLScUDY+YlcMn2zBBowzW4MotK5RMV4IGDp9sw4BGhrKDyZYX&#10;CmHRRczBZBuGZo6NY0FrvITL/WhzaZwAXR06txurQ1XuDiYrU9AtSfQydaDVYepyQfdGB1plCliL&#10;urnTgVaH4anDErbWVhUMXe1AiwIHWh2GbQqVOLJbnTbmBmDlswWOFtSGYeVTaWqtrTIF2jKgGVpU&#10;UofhHXzNFc/OvlWmoOsCSHF0MFmH4S+htMdZW88TpauKFRPUpVhrA5ghMQULWvWXkKJj5ehwc2IF&#10;RosH7wCol+4kEgJUdNYx8NhGUfdKpz/Dd4du3IDpujcHWB0lYPByg0RaiilVJsSMHcO0D4P+ccY5&#10;0BpHAJpVuHD08Jvo5yZnOrA4bEv3Aq1hPrQ2DGhW6BjjsELDDUg/WWff2jCgvbFMDrVvWWs7mrY4&#10;TLIP8zHZOIIKuiyHQstSpZyLUjpHTejJo7q67oVz3PowjgCORoMme/4oKUxWLoha65UNUL9I6wT0&#10;DFIaS9Ix06CSPozCOPQSZ22VKdB7xKqZOHohFtp6hfx1jltLIsXlRK8DZ2VNJdEl7iTU3Tbw1exl&#10;zlHNeJxkK4zlMooCY64dtNDYOAJ1f1Ye/tOefYpqR6zSWVrjCEADJQ4i+zDtmgWtMxJd12RB68NU&#10;CeloW7rUfG4bm43qakHrw+j77JQa4q1o0Gjp5YT3tmE0BcMwNfatJ5TimrRSQ2mZWycJNP7fgVZV&#10;Eh+TLX+Vy2lfoe860CojUWW+RyU9FxUvNDdjO9AaT7DPW89Gtc9bSyxF1tD+zDhubRSNG2gJ7Kit&#10;as46DwCJr0LIbQ9vGwUwtQV38FhZAsDQWx1gdZSA4eF1gFWOQCctMnQdYHUU5bm0cnO4VstKpcOo&#10;1eqFbxfkP0OvIDJlrKylmFKVSsc+Y2VtFMDePH/qyJqWZIpereSM2wTSRqmNCO4OZ2WViZBKQztL&#10;B1gdpRxJKgkcYJWHENvDZnOA1VEkS9GR0CGQlmqKg8qqnodlVAJRWx8nmRgMlGE/4h2hON3YszoK&#10;q+ZIrb6t+eiqr8VB3oBGa8/qKJmHKk4zgFVe8KPq5609q6NQjUGJRSCVFxA2lpVnoLGOknFIGM1Z&#10;WeUF1PhY2Y9PaU67kO9boi3tFGLkf8bK2ijQ+EzK0u09a4mn9p61Uf6etdRTMiaoiHNW1jiITY0t&#10;+RRvrheyb6OU70ao00Fj5QWcaVwjzsrqKHxnauTvAKu8gKtX6MrrAKujAIbvwFELWgqqeqhbmQ9t&#10;FMDwQVporLyANrZ4c52V1VF37FnlBZQj4fJ3gNVRJGbg77TQWHnBj+zZC0fh6emrz7jk2uqA1FJR&#10;IWDmaKysjUKcUYXrcP2WjErFFAqFA6wbMq7wbDmstFogi9UB1jkILdGd8gT8+4V/40en078DrI7C&#10;aOIWaIdA6PO4hIVCBBYHaaMwtVB4LGCVF9AlEPPTWVkdhXZFJN0ikKpN0M0EPckBVkfRpx7b0+GN&#10;LS2V3DWm6QBrHIT46xMnTZwgSdkzMsuJZDvA6qhnhJYhEYPr676NpcrZaKyjbDRSZlCAPVd5nYHG&#10;PsomkKPd/FzZuDPjNhr7KJv0j2bIC9hxKYgDrHEQmkBbtau4visaTTO3j7LNXKydAowEDqqNrU2r&#10;wyDpJySp3CbHo0v1xKOgWf6CPkzQrIJ+Im9tbbBV9Imb6v42jC4AVixId7Oto0ZU38VkHYaz8iiZ&#10;v6mC0zO0QsOwttTiPow4O05tg0EStWvQuDPFSRvswyiXQPA60HpOKp3kybA29q0NI/JNSyBDfeQC&#10;r7Y2+ps7ukgf5p+AnpNK1iaNm521NVbCPWfkdhnnTde+rfPGpRKvnlvQ2jByOLhL24FWmQKhOBqe&#10;GeY1jqs6SdL/rDgXGmMdhpprOTq3YTrc2JO3z1vPSaXlifor3OYlfRhav3o5GdAqUyBjgVsELWht&#10;mO7cdpLwEYMVk9yzQW2ds7Y6jBMAai0q6byEAI1ThgLzLpPkZKtNvoHJlspKzg5Fns7a2jBOG0Rq&#10;OEZ4rUwSZoeR7exbGwY+ODkWtMYUkDj0xzP2rWfAcuMZAWkHk40p0N0ZTulAq8OwNQ7z/PYJ6Dmp&#10;uH/hQg60ykueYrJZTkikWd03LvJicQ60Ogwq8cLY+EYbNJrrOuHXPgxdhlJC6wQ0pqD7vr19q8O4&#10;t0+XWDtUUpkCNhHXUjkSp2fAqoeFExFCxnRMvrFcaH0YFju32Tpr23JSoWSnGSVX0ZVJQiVKijQw&#10;ueWk0rTRMqfaMF2YomG3z1vPSWUQB9U4AW0Y542Lwi1olSlQl2DykpbK6vOS3uaUiioufHTW1ngJ&#10;laDorw4mK1PAxqHA3YJWhxHH5vouC1rnJVT7W7zkeR0GNMIF1r5VpsDp5u4ca2112Lg9zjpvnZe8&#10;wuthQavDYFuUdRp5ikjrckzJAdedqQ6V1GHKCIB5GVSy5aRKCjvnrQ3DWnyDy8+B1vUSOrRYmGy5&#10;rJxuMtUdKulZqTiEqekxMNmGAY3gi3MCWjIr1A80Z9/aMDlcSV5zMFmZgsIGVowZcirExT2yuuHR&#10;gVaZgjKXIWYHk3UYmjm6skWTlSkgJImpWtDasCekJTmFjziMCkqg/ufWlQv7MHVQsvatMgXkDdeH&#10;GwFSSlTbJMlv8TBZmQLQFBdx9q0Po0WeE2hG7WyT5D5np8xyH0ZbSCpzbmsKPS2VGgg1yr9tCW/D&#10;UEycGCm6QVsbpYFOC5xtGGaw1W2c6s8KjXvfZRoZa2vDUPDoUOFgsjIF5giDdfyTLQuWUADHzYJW&#10;mYLyq2U+GGtrw8i4pa+Is7bOFDg3MHMDWhtG9QRMyIHWeAldhxWrM6C1YVz85mmvrTcqppE6YDrQ&#10;Gi854rIOV24JrYgOkqEsTDZe4ha9kF1RTgDQnnsXxrRhclipiv02L2mZqZhGujTWwGQbhhB+TjGo&#10;A63yEqBxpZCRPw4RFpRI5HsWVctM1aXMnsewDSMJQhm0ztoqL0F5ojjQOQE9ofU5SSiW56mlpqKG&#10;0jja2rfGS9Tuxknr41yWDcBYeWMVrPZhqPc4pB1NofVLVSMNwnYOTTZewh2OJAQ6+1aZwlNcOhId&#10;tzlX77TK5am6Q8o4b5Up4FWmHN2CVochcLx2K3S0r/tGBSlhWmNtbRjQ6Pfh2DgtQRWlkOCicwLa&#10;MMx1SkgtaJUpHGafkyRJiKKgREFC9Sm6vW+vqoJBiiAtgJx9a8NQS2jdZK2t8xKK3y1p2lNbj152&#10;zgloqa1k4qPhW2vrvOQVXMFaW+clr18ql/P2eWspsYqPeLGO1k0Vxz7+aIeXtGGYtNQMOzpX68KK&#10;xIGbO5pCG4bE4XJbiyYrU5A09Syqnt9KSxiK6IwT0DJVcdliLzr71oYhu7nLztFLWqqqr3O1YTCg&#10;44aT26e7Zbhirr/0bJw2DC8z7aycSGZLVkV7RZ90+GQbhrjhBgfndHM3colAP4GTWL6gPszN7yZs&#10;1qBx+xBi8fbp7sO4gAhfhEOTlZeQNqImiA60Ngx2xzgHWlMwYFuIbwdaG6Y7WZ3WFnSLq5gkxdi6&#10;DWMfRosEp0fms56yikIp9mrsW2VBuFko/nU0vC1n9c1r6zInbiuqKCGXBVPY2LeW6iofHh4yY21t&#10;GMcUpuCct5br6nsM2zCZtJ53piW7wl6xn621NXVGzT4sXtLzVmElOJ8cTFYWROaAglvOvjVegl9Z&#10;PWFu02Tr94qgooLA8ar1LqwqAbO8M20YQpi1WSegMQVK7bEgnLXVYcrbYAccTDZeQkqu1baDYEM5&#10;bzL7CK440BpToNcHzMRZWx0m88FqTYh3pEySABWXchtU0oepL9j/5+wMcqVZcvO6FaE3oKrMvFW3&#10;BMsr8ALsYUM2ZE9aBloDefc+rBZgfnyA81D9Jv+tBoMZEQwGg/xIElu5n9sZJVyryVsF5W9lMsnA&#10;oX5osWO4xWOF1qEqKf3Myq8/IAcOYU/iQugr6bl1Mh7QlltXCrjn6RErfK9nwGVJyT0P4zPHNou5&#10;/Rah2bdOBrdLeUPxhiU3zEklJZ0Mbr9Vy+HWeuWcBDcwT8aDkWRVZRNbwXDrSgFvJX4dcbppetk+&#10;Em71FjbculIobj+mrxo6P7lJKQkAK1Yo2f1mbkHG3PCqmX1L3CtKQdU3OoMMKXmrdwBlMNqSoLmA&#10;/ZnzFmQVR3sYnAIlr5IbhZFEjnOSFbc6OPcnIAGsOOgx8sTpDrIvN1O8A89Dzq0ME8Otk8GNXiHm&#10;BCSAlWYc5PgbbqFLsCbryhcrmboEp45BooKibktCbBd8j5pbVwoUvEFPqrl1MuoLngpjSG5++8gq&#10;r0N7MbOSnYzzRvsk4cHA9xDcQCGpfQsyr0sCwErwFfykmVuQ+bs7AKwc0vJji5UMsjITVIkL3Mix&#10;kmC4jc88yfhEbmVzAhL3ii8OQ8jMrZszVKHAGWE018C9Eo4xGabkr7YlIb2UpGxz3gbuFQ2EKN9b&#10;r0FGYiT+SXUCulLg4uC8qZXsZFjmpMiI1yJ5U21J6poqwLiYWydDSnDrmHdA4l7JmKiKhoJb6JIX&#10;Jobx9BJejbnhCFFSEmT+1REAVgwu5mZ0SZB5Cy8ArGhlLkYjJUGGVqY2j5GSALBWg2kaU4t9CzJu&#10;HBKrzHlL3Ct2Ap5lwy10CXWwVD4OSxBSwuPUlPFOMlbyg0UvLIUAsLJvL/zmZm5hl4Ddw9dluHWl&#10;wP32oJmr4dbJwEQAaVRS0pUC9xuLomSyk6G5vpDSe5srca8/z1MhUfH1te3mxqkGg2IlA8CKnmTf&#10;zNyCrIq64Xw13AL3SvUKkh/EviXutfoZqrdpAFjxBXEHGCkJMo38JiTYNkBjsZOMEoo8jY1dEgDW&#10;wpypWAfJy+0jefJxC6t9C11CjjzGmtm3TqazEYhBto9E/bisrSQrTy+ltIxMdqVAKJmKwUomOxla&#10;C/ek2reuFAhJwlDJZJDRur5SJu51ySjHykqaPCr8Wn0DHhxutZKJe63ONSYbgXYinRsWFxeqmFsC&#10;WLGd8MYJmUwy8KtUSDHcwl9CewtVfh0zJOYm0dFn4l4RE9UWZpDZOn48YftHEjgF5WZWMshQJs5n&#10;nhVZwds4b2iSVYVIZXPNiqzE5JWUhAqyBUEJSvWVJAAKPNSsZJDZGs2UzQ1uYIHVGyfJDqJ9BrEP&#10;6iW4AdY0Jc0GGYCrWpJ7zZUAVkREVf5CmfaPhFuV1RLcwi6hJiV1H8S+Je4Vq5eoheGWSuEHKnPj&#10;JO4VGFI1ZhdzC7uEp2m1n71/mybulWD+j/IpJIAVeAMWjeE2dAnOdjW3bmCQ7Y1aUHMLMowu+qCY&#10;lUylwEtY2ZMBl62kfLJpDbdUCkRkTJ4wBVz6CXjyVFGe3gSw8omHyeugnlZwqyCJmlvoEuBEquD1&#10;Oaq5Vtt1c7oTwEo8tAqO35+AJHvgw0Yp3J+3BLBWc1TlC0oyAAAKHU0xlr4B7L5q1pVkPNXfqr0I&#10;waXOrV4P6rwFGd5JuKmVDKWAJwiQm9m3TqbzFsFCx9xA4akTEGS8g6ngY6zXBLDi1EEozdy6CkJx&#10;URrNaK4EsHLf/5o6GGSKtiXhJUwXUXXeQilgcOHqNXPrZGjk6vxnzlvoEkpAfpQPL3CveDC4vM2+&#10;JYCVukvcAmJuQYbniXZK5gQkgFVHxIIMDzaGuVnJBLD+kE2ubpwgwznGPaW4hS7RkczAvRJbJNqn&#10;9q0rBeLdHB0TgQ7cKzYQ/YiNVy0BrAQDXEw4yOBGiMqc7qzTqlFIQUYE+vWrbtPfrhS48MmKNa/F&#10;IMMRR3V0NbeuFMAF0WhT5IgRyu2aq/bNne7UJcVNza2TfaVEcUsA63clzf0WZH9bSYEzPwPAiilD&#10;+QyjuYIMc5L1N+ctAKxwY7+NZR5kzI3kH6NLEvdKpfPqKnlv4QVZ1TyhhYq4cRL3qnFBQYaU0GXQ&#10;nIAAsHICJC4oyAj/vzk7Zm7dwFhw62SFTidFxnALXeKlpJMtVrIrhUKPOaxa4l6/Mqnm1pVCnTeV&#10;t8h11jXXWck/ItcIc6KR4dMh/ik8T0n2xBOoKnkCmQ9uINxM0dwke/KcU9l2PDOSG/gSobmSDM3F&#10;bSpONzZucuNNJTRXkj2BcL8wnm5fi9yDyQ3TRGiuJIMbEVChS6h0ldywS8SNk2SsJJFyoZUppJzc&#10;6NAp3gFJpu8AzmVyc/HuJMMKeihfECW6gxtlSMyNk2TF7UGwSUhJVwqsPkhUJZOdrOJaqm0L9UrG&#10;3JTPPMmQEtrBCVuZsrDJTWquIPOaKwCs5T/ijru3FLB52kcSkv+t7nP3+5a4VxztT4OfZKOSG8lG&#10;aiVDl9DDTPnwKOYe3F4f1ZDpStyrn1tXQUjJG7SoWcnQJS+a7xrr9Qq47JOuQLSXN9xClwA3IMfe&#10;SEknI/2W4rLCUqBxYtsAKtIiXeZ+C7JqAEVdZjO3rhTghgpSc+tkhBYJbZp9CwArESrgk0ZzBRkN&#10;8/BgKG6hS6yFR1S2bUBVqLtMpWqqBTSy8imoqlJJBi6IYL54UYFPDm544wxeOcmYG5e3WsmuFNCR&#10;eF+NlARcFmUHNzW3rhQqiKAyLUgIaEuCnwtoqOKWuoTCxSYjDQdJcqOii7GCjq4Uql6T5NbJmBvc&#10;zOlO3Ct1SLiHheYKMq9LEvdKdagCVd++u5GlvpJUjyHBVWiuALCiuchRMrokyEqTv5VMBoAVbng+&#10;jK0cZNhc+EvU3EKX6Bsnca8gqrG6zEqGLqEsRbmj7/ctca+gHUgjMtxCl+i7O+Cy1DwhcKdWsisF&#10;b+EFXNZbeIF75SM5O2Yhuyqp4lDGy3WdoRLAu5lEo6SCV6U63luuZ7dJmJd7BAcVvBSal9pMXR2Q&#10;MaoMkqDCcVfFn+/nNYCrlBQ0hzqoQB6hVw2vMCsq58qo4gC7UqNJdYcHJ9/XkNRUk4icVGVRuHl1&#10;7fHtPCpCKVjs7Qt/eVEZfyRlfxtV8TJFNpIKXk4Or645CGTJ/epUtYYGJ0MVrT4vqsM5OexUb/I+&#10;lE0QlV2pQ+TOV1C9Qb072Qi9QfKACQ5xJ7fVgFeVjRdnOfUGASwlh50KXu7VlCBVEqWUezWoqjiA&#10;QbYSrWqrQVmHqupwfzkHFawUMgD/R+f1gpcxBIIKLa86VpB12nm9r9IAYl6dqmalZCMwrdSDuwy8&#10;Aud3+0J48c4VchjQVBLi3FkOKr+GXQMAdVBtQ8HutXl52ej2BlATUFpmvzoVxQfegHbuz3KCUvGc&#10;mHAhMbQ+rzK/jA2QSFZUgAGyksYfvLCrzLwSkEqpUvVkCSoeOpWWdr+GCUetQm7mMRZU5AdU+x/B&#10;K/QGXgV1vgLCqm2bgKKSlAmgSMhhUJX/Qt3LgV/l+OOtMby63qi6/AYHDOirSRR9tgvtca8Pg4qM&#10;juosLfara4Anr2AnG0FVAVPl9g4M6pPIp8Gl88Toy4Fm+zUYKUr8BBl1a5TUJ1W9wdQydiVQrhxl&#10;Zgdu9QmGqEog3e9ZAFAx25THO4joh4womvMc8FNWQ5k3QVTNzVS7cuCHbcfoW6tMjiB6UhhW9fXg&#10;yuq8sJfNcQ4iSuZRvUHtV9cCBZQxghhVWp9kmjgfZsBOgcApV0AQkdNFiNoIfWBVScV4myKORD/a&#10;yiP0gE7Nozkxp4A7TIVWXrvBjKadBLbFCQstULWNzQsiCrTS3IFQlCgpR7Zr/0Z0qTJxkopS+lUe&#10;9H5mCTilJpBy8CUVoK2KMwtm8WDBgiDIdn+RBUoVnAuZCoZXVx68Oyh+YXh1qgovKMFPrClV9JWm&#10;CiqavVC91MyrKw9OC6mhZl5BhYnurLcEmhJdUwHHpOIFrOByOES63HMlmepng4oDDabJLONQBKrh&#10;IyGB/omPwg8qZqE+Hk9sOLNnQaWtgajJSmWkypAShyyUzsPaOYkxtSp/UFkLLiGmFTExM0sqbZsm&#10;wtSe6aDSRnfiS3+AAxhdFVT6MZHo0iq5pXh1/aEfSYkt/QVAoDasP3f04y8qqh7MywlH1zn6Ufvp&#10;auCwToigokORc0IEqpQiNz+mqwX1p5qiwnGBMhVKMTClX15KNrrqsLwoodO+ENBAATdu1VRSkXtI&#10;Lar7ef0kDFXz6tZK8TIwNWoStHnxeuZlZebVqYBpUtvAzKs/Wq4Xuy4cpRS+a18IL55+hlfXAPCq&#10;cnZivzoVYeeywm7tRGJ07QtxSrKKhlenIhxWoS3Bq2sAHLs4IQyvTnXS1ZrMNcGr6w3c3Jj2hlen&#10;Al5APMfw6hoAQBs1XAyvoKI7kNEboEXbfmHWq271ScVjn+KuYl4BOsWsJx9PzCuoLmRDrWFgRwvG&#10;YOqnkUPUVoO/LpN4RnypUZF3WeCT+/MVVAX+MW8jakU1XiQ5K4xkUuGMqaz2e5kP1Cg4R1BsZl5d&#10;b7BZZAsaXqkBqGxlZD4AqkBvsfINr64BCizELov9CqrqM6J4dQ2gdVRUV9U6KtCiWs8HldbzUVqV&#10;J+lp0LNEfbv0VsE0AdWlmkWjomQsfd3EfgUVpWCrtsK9zAdO9OL1aypFYWG0L+RZ/6CqreDV9UbV&#10;RzA4dWL0wesEXGp4db1BSq0KUpHV3XnR9c+AEUD3Nyq6cZe1fH++goo0hqofLdaw6w1g1hSUNrw6&#10;FQUOFPCBqh59XvgCTG3HpCLmqcpWgrxuvPS9HFTkYqmS6z+BDIUXi2/WMO0N9svYooELPcFTm765&#10;P0H1TXIRMEH6TvU1BCqu5DCokF7q/Ak5DExodcc0lW+pWt6+EPuVc2l4hQb4ZvSJ/QocKV2tKRRo&#10;eKUGICnAvFMCRQovMJqGV9cbJ34bE+YDBxdr+CHp1vAKDUARYELH9zoqEKTAA1SjUJasfWElKSrb&#10;Jqj0WQ4AKfmRhOzMvELblI5SMh8aoEpSG3s+AKRa9wYUtIAZbr/C3uBOYTXu75SAgmJHPQzADZO6&#10;73LdlWYNAwrKSVGRUtynnVcVKFHz6nqDhL+PelcG7BQ7imJyZg273sA+pLCJkMMAkFZLaaWjEkBK&#10;xeVyLd0f5iSrd7ZaxK44gMW9VScznrptxwC4qGLxXI6d6lP7bNRUklU7XaMSAw0KJhFjSi1j1x04&#10;K1WqE+LQZ+b3LMj0nnU1QCEg6u8aTRU1UnnUm/xrvH99Yu8SfcMryNgxZfwGHpTiTfSIVLy69iA4&#10;xTeKEx2AUL+IQaYXsWsPYm6lF8WJDvQpakB5HgIQWiAGlQgKbKztM54Hxyu0wINpmdJSpOJ3XhSy&#10;Msc5AKEEEwmsKOHoKue3AM1GNkIH0JZWNRAA5tDmVVXo1by6CqBc3MvUN+Bp3Vl923PdGwKBB/3g&#10;lFYBgaACS0NhIrGEgQf9gChQyjeo6igr52jgQX+rY6i5nIOKOLhzjiYelCw0U1acQqRtu8jTIBXZ&#10;rGFXG+U2N2hmYradV3URMXZAoEip/oWVKDRUUBHbo1CimVc//y9gggZhDJiizYuHAMthePXz/+LR&#10;rAy3LIB6HipASlHc9oWklr6VQyWoSD5W1ap+AkNKJQ+A9Wa/utqgkHgBW+71RoBBq3+UskeDiiVU&#10;HbVIiWtrSHjkrRxgQYUKpdGnmFeAQanFrhDGVLtpX0ipHVWvmbI1jeoHJJIKqgQVhf5VVUSiQ53X&#10;3/o1378fggrnbWmAe9kIMCgPuYIhCV7d2uBqUHWhCUT1eeFsN4CRpDoIkJqsMEoSNl54bkg0NPPq&#10;VNQgKNe+WMPQGy/wo4pXp+LNjEY0vLoGIHlKFRTD/GmrQXcXrljDq79TwKZgjJo17FTgdMj1FrwC&#10;B/r+pUeCkcOgwlSmA4fh1TUANUxcQDvAo2ADq5znvWxEqdJfnBxKzwfVE+eNCqokDJQguAokBhWP&#10;GxJ5zby6BqBaEI0HhGxkcdN69xodFShQyn3TLN7w6toGU9QFOgZ0FCNFeRGD7MUmm7OcGNBy+Jj6&#10;KjRBaIf5ItPFAEZGedIPvixzmIOMa085sxM3SsSpWrbeXypBRmVGdZYTAFphOpMDAb6hrSEmgbKx&#10;E/9JwzEqGYl5BRl+TvWEDfgnACQpG0FmZSPgn7Tpq5CbmVc3U1A2JksAJ29b+GrBqUDFSUbGoKlw&#10;QjXp4PX+wQAz8+pktLBTDuYAjQLbBwVuzleQVdVyo3sD/rnYr9Abdr+65YA5hOPGoNoCNYoSVf7D&#10;AI0War9avN3rjSC7cBEJewP10mXjURUbBK8kQ2+Ye/kVoFFuojepBffzSjJc9OZNxAM55vV8KcM3&#10;yUA8m/uL/Wm88LPziWZanUq6ll9RtLQaDZoYWFL9rTrevWlD0mOb1rvaYqjd6lTWFKVGb+eFKXqo&#10;JexUONrVc5lbuPPiWWm0fFIRhqn40q3Z+4pipS/a3ZioQ1KRAcnrxvDqDw6SGQFaGDHsVPQkxLgR&#10;vAL9SdW4ajxwq6FI4morT7G5x9vMK9CfFK//AUErePXHDUl4qtAZF2P7wioayqUneHUqOmE9TAlu&#10;zKbOixCiqXKWVCdF2k2RB/qTJS9ezGZenYrCylV65V7mA/0J7tZp+aBC4im0bHh1DYDTsYxKsV+d&#10;ir6ryuXwCvQn/XcqhVfw6tqGyrCV3y3WsJsbB8hFt1+divsfkITh1TUAuaCFuhPz6lQ02aD+kuAV&#10;6E/MXpLJBa+gerOCJkeQGrxN5uH1MC6HpCK0RElYM6+uASiWpSxsapm1L7QFrAisNSoinNWG5X6/&#10;gopy4AojxQYFr+Nh8s2SigrpT1N8iZp6ndd5coWZeXWq6oT5ELnMr8CM0nVQ5RcnFe+h6nl3f5YD&#10;/YnrG1yrmVfXG/gBMR4Mr64BeDqoLmHIeFt5Yl9gng2vrgFsWiwxjc4LU1mdr0B/Vq1TI/JBhAy6&#10;Gir4d9sXArZRJnYQEV2mlrRZw0B/0hrJOIgYun0gsHuqPRrZCPQnjkp1fQURLZhowm70YaA/cW8q&#10;szeIQAPRBcucr0B/ck5MoRFs/r6GNApUzeNegf78ULVCyWE3N5BDcjOVbHQNUK5lgQbgwMe8MFPo&#10;jnCvowL9WRrKqKggqnlRntPwCg3AGooIPVXJcl5HHcv7eQX681tAxSxiUH3Q80r3BvoTgC8PUqHn&#10;g4rjRdqumVeoAGIVP+auDMwoVwqgUcMr7A30mtqwwIzC623cvSTB9m0GC2+gB0lFFVBVoIgOFJ1X&#10;VZ43Qh9U2o5K6CfvFBNN4bXQvlDbhwkYJY3kECA9ukgkL56+Rja65YC5QUkeI/OdStvYgft8onwN&#10;cI4U7jYvfHNggsS8AvdJGSrcImJeQUVr6Sqnca+jAi6K65sURsOrWynsHgUODa+uNw4wMMpHFGBR&#10;HlJUJTG8ut4gfMB/Zl6dCvwWScKGV9cboFKr4dT9myjAogRTiLUZXl1vWLgNcZAmh19/lLEBAi2K&#10;Ywm0mJlX1xvlZzMQemogti/E0lGFW5Pqe1DUvLoGwLR5KJ9eoEXLL2rypcGhtHkVjtCtYafS/t4A&#10;ftJwpbJb7+UwqL5+bLOGAfwE0a7yAl5Bpf3zAfysGKzpK/wKKh13COAnLn2cgWYNu97g80xKEd7d&#10;JhpPLDbalxpenayiRGq7ugIoSHB9opCNTlbRL8WrKwBeUsTQjG0TcFGJBuCL+hriZyPIYebVyWy0&#10;MtCiRGHxjBr/YZCBgX0b0yZwn7RMxOmg5tX1BtgjDKJ7EyBwn9VYtoAY97IRZObqCsxnNWQBmGr4&#10;dFujKmmYKXVLg/gwzzzFqpPhfVWz6kefLAywL4rVIFOXSeBEq3W5yuTE698OCRlLpqIeR70RgbT7&#10;gJszu9XJMNaU8zVwolUo0Lm9guxbY8WIRj/6KIzPr/JgR6VRohQGT4l7sa8hnk6VXZlkAJZNlxg6&#10;fCUvh+lJsirNbxwbifi0WCUyFNonUplU3VwD8Ql+yOC9XkFm1zARn6BLVfYyzvE2L3CiJu2LWgCN&#10;iGwWeo4bvRFk1KozGGJM3ODFnaxeXkFGwTSDBaRKe+cF+q1q1d3fJklWaApxlgPwWbZ1Nd8VvMJA&#10;sbxCbwBydhZU4ES/1rWZV+gNIgc85828gszOK/QGddY+JvGLRMq+zSQ8m7syAJ9kcALPM3dKkFWn&#10;ZCMbAfikVTKxLyOHQWb1fAA+CYqC61W8ut6wVmjiRKl7Uk0i7mU+yMCWmMIsNITtmwyvymgVvDpZ&#10;VeAyTuXEibKAuJUNr65u9BqGAkBrVKF3Ma9Ohu9FBYgGThTbRr28gowcGGVHBeATW5SK7WpeXW+Q&#10;rG+KBAKv77KBW56MFrOGnYzLwjiH8C4GL9BUJqEtycqcFzrqnThRYADq5ZVkv3hEhR2FKPR5vbCx&#10;TdfOJPvw5FDzCnuDUhPKW44l3j8Rm81Eexm7U/Hn07g2BhkutkNoeuKFgxl4u3tJHGSPn4+JfdHl&#10;KZjRWRfo0a3qGGS4RI1OpDdJMANRZRJ8BlkhzEQU9h1oUUqY0IlFhG4G2UHnHLVnXQ3ADEiQsHBo&#10;mNkXBFPAqGBqe3SqN0ngphDXICMh1ti/3KydGUWyuTSFgCRZuR2NAgnEKPX8LyLThlnoHd45wO5v&#10;/UQkEcfMyhwQGn+Q4bI3+B6MhmDGXWZqBAyy8rermYUGoZuNerOQsNS/EVesMUyB9XYqHlUqMSvJ&#10;iO9/nOiHBuFmV3UXsbDbNx6IvnGFvaNq6BOH0cM8x5KMUtmFQxLSGKoAZsDAjeh3MpjxPhXMAgOK&#10;HUEGtLlikgykgBKQgI6iUEn4MzMLMtzTP6d5Q+PF7lsNtweYnfsLLchAgYGYFBmQ7wCCVln0MjYF&#10;t1A9tO6k85HZtq5EgD18K/IIbp2Md2NdaoZbVwdw+xqcglsnAw1KtXjxXgJMEPtWTRzE2yzJSoOr&#10;9A4MseCGl8BY+0kGtyocYFayP0hYDsutk8GNC1txS5Xwoc+HOgGdjM7hj4Im3eutwIUyN56RZt+C&#10;rDDDFJcw3Lo1UjnAT5MRSYP3tt3lOan4iZhb6BJyFlR2E6bOf4xbVwokUhF2VSvZydBcj7rsxdy6&#10;Uqi0rbLQ7k93wkqrDLS63QIhCjf8oUZPBpk/AQEsPcDCo5nN3LoKIkgJGtict0CJwg1otNq3roKe&#10;1AUrXK/Yt64U4EbgUc2tkxEU/bZGFNy6UjgqdGM8gejgfgKuA0VpZDKgonAjhGDMkiB78mADZCpW&#10;MsCixa1eX/cnIMjgxkqa+y3gorWSbJ3hFrqEIsOqlzNIr7YBXkqC7IltXbkB91ISQFN/AoKMEwBA&#10;VUlJNzDgJk93YE053efjMHdAwEa95goyNBc6QXHrSsFr5cCbcnfDzeiSKFBK/epvCTpxAkKXnCCE&#10;CUUIKelKAW7A79R562R+JQM+Cjc8VEZPBtmT5iMVMr2fW8JOAdiXiX2/kkFGUKcScg23rhSQEuwS&#10;c+ME8pTTDSzRyGRUHIUbGk+tZFdB3FLfVC2xkmmXHDgKjJQE+pQeKdw4am5Dl3wLPop962RkKFLX&#10;U3HrBgbWKx4WNbdO9uT5QIUTIyWhSyggpkoqAuluVwfcgFArmexKoTIvqtKpWMlORmEJokmKW1cK&#10;+E0JvChunaxKTDpPYUBK4QZMz5y3IIMbLnkztwCV8u7GX2LOW5DRphiwp9HKASstGxQPiti3IKPN&#10;K883xa0rhYLMv030EP3WZZK6RWAVxQkIRCpz+wI+72UyyBZz60rBe2eihOli37pSYCW/pXfE3DoZ&#10;UQoa1xhdErhUMIFf0J3gFroEf35Vqru/AwJiWgjEKusquIUuoU0OrmjDrSuF4gbE33DrZICd0efm&#10;HRAwU7gB/zDcgqwiI8RWxdwCo4qU4HkyN06QeSmJyqTY5Wguxa2bMzREwNFuTnfUJi3R4iEg9i3I&#10;iONivCpuYZcA9mVyhlsnQ7KoH6a4hS6pqtxOSjoZVgkNSRW3rhQodMHc1Ep2MgI4IK2UTHalQOch&#10;cPgmHhCIVZ7P1IhWc+tKgSaO9PhU+9bJnpRgLwPjXnMFapXwZVU2MVLSdcnB7VZuzXtuAUDlOYVN&#10;b+aWZMhxORoFt+5EhRvpAsaDEchVVAJwDyMlAUKtzGtV+46s/2Yp4JwkrKjm1g2M4+TVoaygRK/y&#10;XKRWpFnJrhQOnN/46IWUDPwqbXRM6jsr15fEzy3IcJgQxDdz60phsW9BBqDERY0CjnrQsbY24N5S&#10;SDJcT6ep/UgF4VhJVJ6KZCYZ71n6z5mVDKVQpTOUfzKQrAcGJU92wS1BqTjHKlf0fiWTDGOZSneG&#10;W+gSQpK8GA23ICuQjalfSO/Tvm+oLSwMwy3IMEzASJu5hS4hP4U4guGWZCRyqLs7MK2A2j/VH1bs&#10;W6igg31T74BAtVZ/c9JUDLfQJcTyK63t/saJQqZVYZzGcoZb6BLcF6pKM+DSLiXE1hXCepBRyZTq&#10;eGZuoUsqjU7hFAISyxlFU4r8u3egW3F6AFU3dkmSwe1DKPl236ht9x9ZyUFGbQx62Rluf1AKRkqI&#10;k/aPxImNlW24pVKoZ4c4b5zlzo1L+GNeiyCOOhml9U7AFLene5BR+aN6FYl9C6VA9Ed1tgf82T+S&#10;JAOQroZbKAW4EUwzcwsyuKksXo5J/0jin6qQ/SAjq0nOLXQJZig93c3cggwIEiEBs5KhS1jIX1PS&#10;i8zzviTYMg8anwopCbvkcV3KLiF9J7ihlY3PnEyBTvYAW2viAYOM9jmq5BsO+eBG2SwD9B5kIEkL&#10;KHK/kgl3/XB3u7mFLsGBp0rncXu2uWEocHMZXRJkNCL6ReOZuYVSeFTJWHF3U4O9fSTcaERgdElA&#10;V6ta1I/BX/8mmd+3rksAhtY7X5zuQMpWtU6Ul1nJrhQKN3CamgC/iXkFOPzmsSJksisFCgM9sHrN&#10;3DoZLiQOnPD0UjizbTcOKwKgRk8GGdzwzhi7JPCrcGMljUwGGdxYSjO3BLASkfyYWAcFptqSsCCw&#10;M1KSANZfiumZag6/QQa3qrMkpCRwrxqoT1Cwz61KCxgkKt7uRoar/aVaSiZZudp5CJi5dQPjiaEG&#10;gF6cgKi4WqEthecCX9Dn9uYKMNH1JMPVXmWNzdxCl7xhx0V1b08OuCzWq7rfohQq6EniRkaXBBkr&#10;eVSB7XvNFcVQ8URUNyUzt66CChqtYosYS7FvOPHUvgUZc6PUkJlbAljJZ1B1pQmBtY8s6D0xMbGS&#10;CWAl7/A08W5CYMkNq0tx60qBSnlc3UYmo5gqwV3SLMwJSAAroQdUnpCSIINbvfPNSoYuQY6rO/v9&#10;eQvcK/vGjSN8CijGtgF0SSR/WK1kJ4Mbd7filrqE4I96dSRc9ocXjonj8BKKuZHHahqDJBlz4wCY&#10;F1UCWAGUVtESsW+pS0giMdhQHIsxt0roMy/hIOMOIGfInLcEsKLKFeKDbWofCTdW0tymgXvlqcJL&#10;WM0tdUk9vNXcQpeAzK0iH/f7FrjXAsFUsOn+xkkAK6X0ub0Nt27OFLcqeSC4hS4BOEMTCcOtk1Ua&#10;j2qogQHZtpsIldRcQQZUCq2spCR0CVrZ+RQC90oIgQvHnO7AvQKBIR9EyWRXQXBj2xS3rhQojv8B&#10;M272rZPBjf/MjZMAVlxBqqw2Y7fthhuibPYtAayk6F0m/sbrvHOrnlwmsoJXq5FRD4JiIeZ0Bxlx&#10;RVSZud8C90oNOYrWKW5dBS24daUAvgo4heLWyXhzE0pW+9aVAk4WEkfN/RZ1VwvA+qss8yi8SmDl&#10;WeUk7rVykBW8ije00JMJYCWPULUfphBfE66a21u9hKOMagHVwB6buYUuwV1C1TEzt64UdBUgkKc5&#10;N0630VwJYCUfTXVVokBmcpMymQBWuhZWQbV7KQky9o04uZpb6JKyL0ytEurJ9bn9ALI1GPrfBLDa&#10;SlFJhi6pd5+QkgSwIpOqphI9WHJuFbYw3FKX1JPW3G+Be0X8Od3G5oqyqvgTuAOMLgkyVtLOrSsF&#10;gP4YsIpbJ/O3aeBeqVFJz1TFLXQJNch+TMY1wMe23aBSXJXKJCt7spqt3luvCWDFYwtDcbqDzFuv&#10;CWAlPQbcpeEWdgl9BZ5P4w0N3CsrCTbXWOZB9re5mchKAlirfJzjlnYJiku9qKLYKieAoj1qbqlL&#10;kBo+UkhJ6hIsNRURi+KuXpdEwVVSlFyNNrrPt4NTFzeeDzO3rhSwFD7Orxy418XculIAJ/VbpQru&#10;b9Mo8Vp6kleOmVvoEjopnsqeTLjsj5WSALBiBYE5M3MLMt6mHAGzbwFgxc3Ly0hxS11ivTMBYH3+&#10;sm9KcwUZoGo8T2bfAsBaNXiqO8+9lAQZMGdKops7IACsRDJd9Z7fICMmTMcMxS10CfrHaeUBl6WR&#10;jUHZkkfQlUJlPig9mWSgJ1W2HY6+4IYPT+nJJNMIqwFg5QSo051kqK4KI9zfAQlgrd5U6iU8yIiu&#10;H4ZbAlgBy6qKIohS3wCQkKpFHSXig4wTYKokD7LSCuqVP3CvOChVZCXJKinTVLXEWI25VTqOeQck&#10;Gb4IAF1CShL3yqkBhiQ0V5LVna9Od+JeAbC+1Bsnycjb5QFn5ha6BJFUmfI0jOsbgNfDWeaJez3I&#10;fVCoiEFWoXxz4ySAlXyQKvd5f+MMMh6ZJgOUaEMuCUVClUwGGab5ZWIdn8S9PkhBNyikQYbrG/ff&#10;vZR8EsDKjUOW0v1KDjKQMwWqvtXKJMm1lQQ9hmNZcetklRNeSeiCW9clWAqFqDNz62REaLknhb+E&#10;dLeYG95ooyeTDCvoKqC/mFvYJeVpN6gIUgfbR2LhFcLBcOtKoVLeeQublexkRPt45au5dbsEy9z5&#10;8PDG9LmVB8Ogx7DoGhki4nx4ScY7wHLrSgFueEOF5gLn3T4SVcJ+mxMQuNcnmU0q2kd6b3Jz3plP&#10;4F6raB9qWUhJkPmVTNwrdPUQu70DCBzH3ApPZGQyAKzUDi5ZNtxCl9Q3Gn8JOO/2kZVLrrwzScaK&#10;uLjpJwCsFMGvsqFmbqFLypgx9iSFR2JudIwwEegkI96N01bgzHF2Bzd8CuaNk2Q6ls99FtxOKtKK&#10;l3CSgS8hS1LJZFcKXBukqKkT0MmKm2p+DO60z40qtrTuEVISZNwBeOiN5goAK5mtqgjAJ6hg5gCN&#10;YHjb1OBFGQwzs04FMpSbw9ylAV+t7HplAgUVEFtW0Zh3AXrF5+h0ZFAdLH1BnO9tkgCvVsVWpUaC&#10;CmD0QyVbYwO2PfulL4apzphU2sP1CegqDkb6SBkB6bpnMbOuRGgwBkTHMOtU5IviuzM6JPCueIDc&#10;lR1UCAj/M8wCt0rDRVLRzNSCTEOwScduElJ5aNWE+t5ACDJ0CMJvjnXgVp882yoWL7ilEkEdGPfW&#10;J3CrqH6AJYpbmiOFY1RzS3MEF7tJVyQLo20AMGXeqAKeACq8kWGOYGuZSzTI4OYgodgDwQ0NoZR/&#10;kP0NEqpWsqsEDDtOqQhgci7bR8KNu94o5IS78nCuWn1CJkOVfOGuam7druBof18NglsnY241OXHZ&#10;BG6VxwZ+SSMlQbbgFrqEnEoFCaUlT+4bl5vRkwl3BXz0q/YtyLyUBG61qsGr5H+SPnJuUiYT7mrD&#10;pbg3khuPDXMCsl4rGNnKlruXySBbrGToksqUUHpywF2tVg7cKkAPmk2Z0x1k3G88iczpTrgrcU9V&#10;JIUgT+wbQT7TooNOEo2M8D1xATW3ToalwB1gpCRwq1Q0xUo2lkKQwe17ddybyYFbJVUFZ5qRySCr&#10;C1+VHiaA0leSYnYkgogTEGSV0geMTGjlhLviuXbO6yCDW8HZDbeuFFhJ8oqN4yLKvNYDTJVo56P6&#10;Sr4wMJQ9GWRIydeXI6QkdAlGEGrZ7Fsng5t8lAZu9QkGXqUHU7WiLQm6hJU0uiThrngzH8qVEGRw&#10;k7okcKuUgwcOpFYydYl1XARuFWghRYnMeQsyrFdOgFnJwK1q8BGhkNi3MgwVt9AlYIHeyuE04K6a&#10;WzcwSpNUj+77uztQst7CC9xqdS45TaEsnEWxkjLxk5doI8NWxp+j5tbJmJtLM6XMYXKDTHHrZN4K&#10;ijKv3lUeZJxufArmHZBwV6J8zi4JsnqbyhPQlQLvNxxqAqhPbfu2AcWtEBv3d0DgVmlr//Wd3p+A&#10;IIMbN455dSTc9ftaNHoyyJCSMl/N3EKXfF/Cilsn+8qkSTMlPbdtAPtWHb2ELgmy4qaK24DnD27Y&#10;JSZhN8nYN0RZSUlXCviCODdqbp3Mn7fAreLnIvKvuKUusZ75wK1iOuEdM5oryLCCcHOpleyPFfyT&#10;qBI1t07m3wGBW8VVQCE2I5KhSi5gq8rkCthq+WuVNRlUOJUp/2LshAC70kyN95uYWVDhm2fTzCMg&#10;QKukapciv9eRQQUzZmZ0ZGBWWQzeRYZZ1z4e4xGQ1TeLrwIBQQUzXopqz7o6oF+G6ghF5LBpOq6M&#10;N4W8hPIPwCp9gFVRG7xgwYxyeCZxEPxaI6M1L5Eps2edihK0eLPVMnZdQDQFb4Jh1qkWy9h1AZoR&#10;/5Zh1ql4shFLN+cswKqIfumd+3MWVFXWslb/3vIJiCuKQNXXAE/WdvqoCIC6QAOqisPCRW6Cinaw&#10;zEwtY9cFdFMpKrGMneqgFuPTZMRTLq0tCM2qVKOMpAJISLTJ3J6BU/1BXSncYlBRbqpaShsB6bqA&#10;Fm+/phQpOIK2HoBUuWQUs64LKBIDvNvsWaeC2VGFVITod10AruxSFs+AtqKuVKQhoK34gqs8gJDG&#10;0CBsmqoy/HwEtPXn8Xwa5M8gq2aRKlUKuq4OaDaCqruf3CCjYLBDQEPXnyYXvaqMM3KQcV/g1hUy&#10;CV1XCScZ++amGWQU8cWCEYcbuq5KTjxIh6hSMsh4wX5qVW4PAXTdsCA5SxXbHmSww2Zys+uKAeeb&#10;QtPCrpNVs1v1roeuq4YTL62x7AYZHipSrYS1BV1XKaBAlUtykOmGEtB19cDdQaslde46WTVz/zX1&#10;BZ6PQKtWzRcDFxhktC+nt6LwW0DXtQo9z1W0dJDhOPqltqY5CIlX5ZVi4Amw68qIG5zb2LHrWoUm&#10;qKpYOuw62YZd1yo4WFRXd9h1Mgrxox3c7LpWodMDXkYjmQmQJe6jKpbwmaEegLIYW2+QkZhNTTx1&#10;IyTWFcSsaeQCu66McJWQTODYda1y+Nl1siqFoPAefGaoB0olmlStQVZFRgm3mnOXuFXKlrAot5YR&#10;VnmgZL2oJHIV894UAYNdV0aYKg8Q/mp2XT3wun39CDc27DoZwVZiJOo2T/QqHkrq1pvFDK2CwsSZ&#10;oWbX1UM1t6YAg2HXyZBMToK6EQLBSjuLMr0Nu66MqiQ5r2M1u65Vqp28qavJ3gVZldMxBT6gC/Xw&#10;Q1KHE5UgY24vuZihHkj/NBWI+cogQzfQqlQtZtcq2LTqHQm7IKOIGG2UDLuAsj4JRhvnOVGH0Cq0&#10;uOZ1rdiFeoCdQQjBLsjKwjH5CNCFesCq5SUjDkKSUYhblR+DXagH9sCduySritoGAAW7UA+IioFu&#10;TjIi+5dBQEEX6oFEPVMwYpIBHqdGvxKVUA/VtF09lgMHS10XvXehHhBwE/xgdkG2YNfVA546g7iC&#10;W6eisQilrt1adu2AHWZKkMGtU5GtTRl7xS0grVR4dIZKUJFkyQ6ouzUgrUDqTVmFgvo3x1slWZLX&#10;YKQyIK3U2HRSElQbbl2hVDkSdY8HEJbe8jio1Ks8IK3VI14gHFnJ0EInd4gJ7lcws+0ADxFnNARV&#10;XY9vKSVdm6AUTEGYsnnbNwIlOymqqqSka4VXNasz104AYasrknwZBKT1hdmmbNmgAhVDyMvNrWsF&#10;WoabhEJWslPhZ6WnodIlAWklCmjK4j0fQUV5O7qQKcM5IK2eW+iSehQcbm7dOtEyGUBYVpK5Kc0V&#10;kNaft8JTspJdA7GSdGBXUhKQVlzPzhIKKh7w+FXc3LouoXCTM/MCCEs7bpKIlJ6MCq6lXZVhElRw&#10;o/ux49Z1Cc9+gyZg3zoVUkKKlOPWLQxMQ8x6YTAHEBbwMu54x61rBWoNmWAPc+tUC60ckFbNLaiA&#10;IVcgxdwBAWnFs+c0V1Bxd2OXqJUMSKvet6AC0YpWUHoyIa00dFMnIKiwJ3mwuLl1CwNoqsHB8l7o&#10;VBtuXZdwK7oYXeJnsROAkCgpCQtDcwsqVDIvW8Wta4WCdajTHUBY7JKLagSKW+gSnOnKCgog7Pd0&#10;O8s8Ia1aSlKX0L7MxMQL+NcsQ0I8BnsyqAo/q7o8QtctDH0Cggq7nLa2at9GBdfSQOIOCCrut5Po&#10;upGShLTi4VQumqCini0lK9zculagt7yzFBI/S1dbVRePfeu6BF3u7u6gwnQGBCHq9cKtawUk2UU5&#10;gwpuOA6V5gpI68nN4aSkayA+mX1z3Louqeq0jlunAolMYTZlTwYS1p/u0CXV5NG9cRLU+n2ti/MW&#10;VAtbOVGthATVHRBUlUNBryhzuhPWqufWX0aVuU3WkuIWrxVkUumSwNA+adtOHovi1nUJ/lDJLajA&#10;WoAlVNy6LtEyGXhYrCD0q+PWdYm+cQIQu+HWtYLWJYGjLVdvFacVUJ6o4Kr1ZFDROAUQiVvJrhW0&#10;Vy3qvoKIBRmguAW8lS9091tQkaL5LYMoVjLwrTixTZtTEF7dmkH/8BBQWjkArvg9TJ0iuIUuWXAL&#10;XcJKushYFH7FF4RmdhsXaqEiYwoJEoBasBLAeNxadm0CKIGGE8bIC3AssyMP282uqxMdEgh0LN26&#10;EBTHrasTSo07MFuUfsUwBMugroFAur5dd/nKU2oPCGSECmvq6R0AWY6Oc5kEFdwANpmVBDrXvtK6&#10;KJMKdVL+CKGYEcPGreqOGiMvqcpnSA8txa0rBiIJyolBpL19Y6UqVCG4e1VJNK3RWQM2qehTgWXi&#10;9i20iXQrYPy3b+RC/bioPh65oKtigfcG7KTCHaFON56dxg0fhvE9JdETEGEdHLNtXZWUU8lNLajo&#10;6Fal5Q23UArSouTB1hak7pvKSzfcumVScTu3kkll3/kAUtpXWvs1qXgvks6l9i1BsfK9iB+hfSMC&#10;yrNDHbcAt1pfL/otuIHhUW9h7upGh3JV0fykwj/vbm4cOY1ZAdDUAQgqNHRVfjUiGcDWmppIVmPX&#10;Qv8AZicNXnHrmoR6RQqnzQFrK0LC4RtLTZy2QLXa+BsRt87sxQlQd1vUfS1wg3nkEybqzI4PF76a&#10;WdcIxIPdtR3w2co6U6EHnKb9GzGTldIKKmCiFBUzMws0K1UrFDob70j7xMJKuz1LLCvoG1OvsYyk&#10;xq2yQpVjhuTuRsYpV7WD4NbJuGcKOCuEPwq4FmzDZHvDrSsfVA9luBS30Adks5jEP7h1MqouqpaL&#10;kHV9QH9ylYw3yF5Y/ypkCja97RuQDWpxG2MryPA4VWk2s29dIxw8Zk1VGObWydB1YMcUt65ISJd1&#10;EHc8dm1JeGpUR1sxt8Cwgtn4Manz9VDu3Ag8qFcigeNGBkLhV73vk4zGfZcKKwI87dyQSae5ggy7&#10;QrWkYkm6UjjwzJh6VoOMrFKVPQ9ZVwqkXQAlMicgyCpfWbnvSL5uK0kpGZqEKG6djFrQJLkpmey6&#10;BIhOxSvEUypAr9ff+oqYE9B1CVgDrm7FrZOhlBETNbeuFM4XdpTj1smqEjoPPjO3rhTOX7i5lQwy&#10;2pOY6gAcy64UUFxUAzUrmWQfQuvKSg7wKtww3BS3roJOmjO4fQvwaqE2VBox6OR+cF6vt9OTAV6l&#10;dhOF9tXcugrCBqKrupGSAK8SsKNHiOKWKgjfvDoBAV6lqKS0uYKMGH7lRokTEODV8sGpWABun7Zv&#10;OKpcNhzC1Mho1XvKE9DJqP1hT0BXCrYmAce0k4HKfX3cSnalQHc78KVKSjoZYA+Sa8y+BXiV2q/U&#10;SzPcgqxKZKjgMz7Ftm+kfdMeWHHrZBhBh3NdBHiVo62q6JZDt33k8xfvudq3AK/imOdBq+bWdQm1&#10;OR2gHd9s+0heOCCxFbdOhhNOWq8BXsVT6+oR4LBuH0mN5gdJq0KXBHi1QiPOxRtkLBARWsWtK4UP&#10;ukShhwE4tbmhXknUM1PrOoE0eBolqG3rZNebMLJi1lXChwq+h3LMBOKVllmmgz0WTzdKcMJRtULJ&#10;f9BR2kdlEvLsbatPmIS8E5OXmXTlvVBXaSJXySWl767ZtqAjXdj5gRK5ipnmwqW8TdqaUPBF2SQJ&#10;XD3xQnNqxCMg6GQ4Eau4faGuaVvWdKPDBarOdZZ9pcq46u0Is26SvF4E6sS5TtQqdzbBNLWMXYsc&#10;DsLFJdGWA+xjgVEUs073fj2VEgmkK/YaPlBltSYdsq82LZCumHkfyrWYqSUdDQLVuU7MKstIERvF&#10;LbRP+Y6MjCRm9aKFGIa8OGpB9+Jto5h1ZcCLkW1TMpJQV56killYFQtmnW48Rv/+z//wz//9v/z1&#10;X//zf/rzP/z5f/KPv69//dO//eXff+Nff/fnv/zzP/7p8af6P/73v/z17/7tH//0T//yl7/89X/9&#10;6//4r9xG/+f//fnfHn+CnCGh+vdh/n/EbG8nfq6IsR478bEiZtc68bkiZjU78bUiRsV24p8VMSqz&#10;E79WxKjATvxeEaPSOvHvihj7qBN/VsQVYu7U/L2SsSlkOymrcG5w38lZRXWDfCdpFXEN8p2sVQg1&#10;yHfSVjHRIN/JW0U5g3wncRW3DPKdzFUkMsh3UlexxU7O3xupq2hhkO+krsJ/Qb6TuornBflO6ipA&#10;F+Q7qauIW5DvpK4ib0G+k7qKiQX5TuoqyBXkO6mrqFWQ76SuwlCdnL83UlfhqCDfSV0FioJ8J3UV&#10;MAryndRVKCfId1JXIZ0g30ldBVuCfCd1VTEkyHdSVyVAgnwndVXTI8h3UlcBi07O3xupq8BFkO+k&#10;rkIKQb6TugotBPlO6ipWEOQ7qSsvfpDvpK7c8kG+k7pyzwf5TurKcR7kO6mr6g9BvpO6cm13cv7e&#10;SF25uIN8J3XlfA7yndSVEzrId1JXXuUg30ld+XuDfCd15cAN8p3UlUc2yHdSV2UFgnwndeU1DfKd&#10;1JUbtJPz90bqyh8a5DupK0dlkO+krjyPQb6TuvIlBvlO6so7GOQ7qSt/X5DvpK48f0G+k7ry5QX5&#10;TurKyxbkO6krt1kn5++N1JX/LMh3UleOrSDfSV25qoJ8J3WVZh3kO6mrvOkg30ldJUIH+U7qKh86&#10;yHdS9x5Sx9+rfR9SRwbzhrySifvH8/eKfEgd2cIr8iF1JA2vyIfUkc+7Ih9SR7+aFfmQOjJuV+RD&#10;6kihXZEPqSMndkU+pI4k1xX5kDqyVjfklXbapY6/V+RD6sgrXZEPqSNRdEU+pI7EzxX5kDoSOVfk&#10;Q+pIzFyRD6kj03JFPqSO1MkV+ZA6ciFX5EPqSG7ckH/TE7vY1Q+7AYbgVQriboAhepVVuBtgCF8l&#10;Cu4GGOJXuX+7AYYAVjrfboAhgpWitxtgCCG5McsBhhhWIt3uC4YggkvaDfCHgMU6YjElkQy21RT+&#10;ELTgh90AUxKJY+wGmJJIJGM3wJREYhm7AaYkEs3YDTAlkXjGboApiUQ0dgNMSSSmsRpgBjEqz2o3&#10;wJRE4hq7AaZOJLKxG2BKIrGN3QBTEolu7AaYkkh8YzfAlEQiHLsBpiQS49gNMCWRKMdugCmJxDlW&#10;A8zARiXc7AaYkkisYzfAlESiHbsBpiQS79gNMCWRiMdugCmJxDx2A0xJJOqxG2BKInGP3QBTEol8&#10;7AaYkkjsYzXADHZUlsdugCmJxD92A0xJJAKyG2BKIjGQ3QBTEomC7AaYkkgcZDfAlEQiIbsBpiQS&#10;C9kNMCWRaMhugCmJxENWA8wACMix5QBTEomJ7L5gSiJRkd0AUxKJi+wGmJJIZGQ3wJREYiO7AaYk&#10;Eh3ZDTAlkfjIboApiURIdgNMSSRGshpgBkUKZL4bYEoicZLdAFMSiZTsBpiSSKxkN8CURKIluwGm&#10;JBIv2Q0wJZGIyW6AKYnETHYDTEkkarIbYEoicZPVADNQQsWu5QBTEomd7L5gSiLRk90AUxKJn+wG&#10;mJJIBGU3wJREYii7AaYkEkXZDTAlkTjKboApicvICf0M0wtdP6y+YAZP6CK8HGBK4jJ+Qg3dMYVl&#10;BIV+HHOApSQSNAlXPhUkl2swJXEZR6ERxvyCpSRWOdFwCy9jKbT9nAMsdWIV/cwvWEriDKhQHGS3&#10;C1WaM75gGVOhXv4cYKkTq35mfsFSEqsiZg6wlMSqcZkDLHVila3MAZaSWJUoc4ClTqzikjnAUhKr&#10;XmQOsJNECtPkAPXDRqlSDmoOsLudaQ89B9hJIu2s5wA7SaTY+BxgJ4mkPs0BdpJ4VKnEvo31w24X&#10;hiRSy2o5wJDEYxljIW1+TmEpiTPGQov53RSqKGAs4jLGQhnZOcBSEmdqCAUll1OYkriMsdAEZU5h&#10;KYkzQeRYxlioVzW/YCmJM0nkWMZY6JA2v2ApiTPGQjuC3Tb+IVVkGWOhMt+YwjLGQmenOcBSEv+Q&#10;MLKMsRx/SBlZxlio+jGnsNSJf0gbWcZYjj8kjixjLMcfUkeWMRaqr441WMZYjpk+Uj+sLpaZQHIs&#10;YyzHTCGpH3ZfMHXiMsZCk965iEudOBNJjmWMhTbp8wuWOnEmk5A3vVzEqROXMZZjxljqh9U2zpQS&#10;aggtB5g6cRljoU/n2IVljIVyEnOApZ04U0uOZYyF2pPzC5Y6caaXHMsYyzETTOqHnRxMSVzGWI4Z&#10;Y6kfVl8w00yOZYyFmjpjF5YxFnryzAGWOnEmm9AJZ7kGUycuYyzHTDipH3a7MHXiMsZCxbO5iEtJ&#10;nGknxzLGcswYS/2wWoOZenIsYyzHTD6pH3ZfMCVxGWM5ZgJK/bD7gimJyxgLxeGGHCxjLNR4nQMs&#10;b+eZiELZ5OUaTJ24jLFQtH1MYRljOWY6Sv2w2saZkHIsYyz0JJpTWOrEmZRyLGMsx0xLqR92azAl&#10;cRljoTrlXIOlJM7klGMZYzlmjKV+WK3BjLEcyxjLUQ3swouzjLFQ4HAOsNSJM8ZyLPNUjhljqR92&#10;izh14jLGQmnnuQbL23nGWKhmupzCvJ2XGSvHjLHUD6tFnDEWipQvB5iSuIyx0KBw7MIyc+WYMZb6&#10;YbcG88WyzF6hZvScwlInzhgLzSqWU5g6cZnDQrOWOYXl7TxjLFTDW02BBrv5BfXDZhvPGWOpH3YD&#10;DEmkD/JygHE7n8s8FgqKzjXY6UTKK84BdpJ4zhhL/bBbxCGJ5zLGclb/p3611Q+7Lxh24rnMY6Hz&#10;6fiCZYzlnDGW+mE1hRljoR3xcoApicsYyzkLcNUPuylMSVzmsVArfe7CUhJnjIV2B8spTElcxljO&#10;GWOpH1aLOGMs1I9cDjBu53MZYzlnjKV+2E1hSuIyj4W2NUMOljEWmpvPAZY6ccZYzmUeC0WA5xcs&#10;JXHGWM5ljOWcMZb6YbWNM8ZyLmMs54yx1A+7L5i38zLGQoXYsQvLGAsVZucAS504YyxUtV+uwdSJ&#10;yxgLBaLnFJaSOGMs5zLGQueY+QVLSZwxFtox7RZxxljOZYyFUuBjCssYC2XB5wC7FwtVzOcAS0mc&#10;MRb6MiwXcUriMo/lnDGW+mGlD2aMha6kywGmJC5jLPRzHLuwjLGcM8ZSP6zWYMZY6Ku+HGBK4jKP&#10;hT4scw2WkjhLep3LGMs5Yyz1w24Rp05cxljOGWOpH3ZfMCVxGWM5Z4ylflh9wYyx0NBqOcDUicsY&#10;yzlLfNUPuylMSVzGWM5Z5qt+2H3B1InLGAv12sdhWuaxnDPGUj/spjAlcRljOWeMpX5YfcGMsZzL&#10;GAt9GMYiLmMs54yx1A+7KUxJXMZYzhljqR92XzAlcRljOWeMpX7YfcF8Oy9jLOeMsdQPqy+YMRYa&#10;zSwHmG/nZYyFrg1DEpd5LOeMsdQPuzWYkriMsdBAa05hKYkzxkLXnuUUpk5cxljOmcdSP+wWcerE&#10;ZYzlnDGW+mH1BTOPhW6HywGmJC5jLOeMsdQPuylMSVzGWGiLOiRxWSPsnDGW+mE3hSmJyxgLLbDn&#10;FJaSOGMs5zLGQjPh/IL6YbMG14yx1A+7AYYkXssYyzXzWOqH3RcMSaSbzHKAIYk0Y1oOMG5nupAu&#10;BxiSeC1jLPRAm3Kwk0Qa184BdrczDYvHAMsYyzVjLPXDSg5mjOVaxljomjansJTEGWOhX+hyClMS&#10;lzGWa8ZY6ofdIk5JXMZYrpnHUj/svmBK4jLGcs0YS/2w+oKZx3ItYyzXjLHUD7svmJK4jLHQ23CI&#10;8jLGcs0YS/2wm8LUicsYyzVjLPXD7gumTlzGWGgdPhdxqRNnjIUGo7spzBgLDaeXA8zbeRljoefc&#10;WINljIVeg3OApU6cMZZrGWO5Zh5L/bASpBljuZa1wmj3PddgqRNnjIV2rrspzBgLXVOXA4y3Mz1G&#10;lwNMSVzGWK4ZY6kfVts4YyzXslbYNWMs9cPuC6ZOXMZYrhljqR92XzAlcRljuf7QKmUZY7lmjKV+&#10;WE1hxliuZYyF1rPjNC5jLHQ8nwMsJXHGWK5lHss1Yyz1w24RpyQuYyzXbJ1SP+y+YEriMsZyzTyW&#10;+mH1BTPGci1jLNeMsdQPuy+YkriMsdB/dkjiMsZCc945wPJ2njEW2sov12BK4jLGcs0YS/2w24Up&#10;icsYyzVbqtQPqy+YMZZrGWO5Zoylfth9wZTEZYzlmjGW+mH3BVMSlzGWa8ZY6ofdF0xJXMZYrhlj&#10;qR92XzAlcRljofv1OM7LGMs1Yyz1w2oKM4/lWsZYrhljqR92XzB14jLGcs08lvph9wXTi7PMY7lm&#10;jKV+2H3B9OIsYyzXjLHUD7svmJK4jLFcM8ZSP6y+YMZYrmWM5Zp5LPXD7gumJC5jLNesFVY/7L5g&#10;SuIyxnLNGEv9sPuCKYnLGMs1Yyz1w+4LpiQuYyw/M8ZSP2y+4GfGWOqH3QDjdv5Zxlh+Zozl/5J2&#10;fjvT4zh6v5VG30DaVeU/NUjnIMc5zA3MDAbYAJOdxWwnWeTq83ssUjYpV70m0mjg/YqWJUqiKJIP&#10;JYtQ4yDtznMRY5nzORYRahyk3XkuYiwzkEo4hiJCjYO0O8/FcyxzxlhEKHGQMZa5iLHMGWMRocZB&#10;lsQixjJnjEWEGgdZEosYy5zvChOhxkGWxCLGMudzLCLUOMiSWMRY5nyORYQSBxljmYsYy5wxFhFq&#10;HGRJLGIsc74rTIQaB1kSixjLnDEWEWocZEksYixzxlhEqHGQJbGIscwZYxGhxEHGWOYixjJnjEWE&#10;GgdZEosYy5wxFhFqHGRJLN4VNmeMRYQaB1kSixjLnDEWEWocZEksnmOZM8YiQomDjLHMRYxlzudY&#10;RKhxkCWxiLHMGWMRocZBlsQixjJnjEWEGgdZEosYy5wxFhFqHGRJLGIsc8ZYRChxkDGWuYixzBlj&#10;EaHGQZbEIsYyZ4xFhBoHWRKLGMucMRYRahxkSSxiLHPGWESocZAlsYixzBljEaHEQcZY5iLGMmeM&#10;RYQaB1kSixjLnDEWEWocZEksnmOZM8YiQo2DLIlFjGXOGIsINQ6yJBYxljljLCKUOMgYy1zEWOaM&#10;sYhQ4yBLYhFjmTPGIkKNgyyJRYxlzhiLCDUOsiQWMZY5Yywi1DjIkljEWOaMsYhQ4iBjLHMRY5kz&#10;xiJCjYMsiUWMZc7nWESocZAlsYixzPkciwg1DrIkFjGWOd8VJkKNgyyJRYxlzneFiVDiIGMscxFj&#10;mTPGIkKNgyyJRYxlzudYRKhxkCWxiLHM+RyLCDUOsiQWMZY5f49FhBoHWRKLGMucz7GIUOFgyRiL&#10;CLUKUn7iUsRYlvw9FhFqHCS0byliLEu+K0yEGgcJ7VuKGMuS7woTocZBwliWIsay5HMsItQ4SGjf&#10;UsRYloyxiFDiIGMsSxFjWfI5FhFqHGRJLGIsSz7HIkKNgyyJRYxlyedYRKhxkCWxiLEs+RyLCDUO&#10;siQWMZYlYywilDjIGMtSxFiWfI5FhBoHWRKLGMuSz7GIUOMgS2IRY1nyXWEi1DjIkljEWJZ8V5gI&#10;NQ6yJBYxliVjLCKUOMgYy1LEWBYglQDei1DjIEtiEWNZ8jkWEWocZEksYixLPsciQo2DLIlFjGXJ&#10;51hEqHGQJbGIsSwZYxGhxEHGWJYixrLku8JEqHGQJbGIsSz5HIsINQ6yJBYxliV/j0WEGgdZEosY&#10;y5LvChOhxkGWxCLGsmSMRYQSBxljWYoYy5LPsYhQ4yBLYhFjWfI5FhFqHGRJLGIsS74rTIQaB1kS&#10;ixjLku8KE6HGQZbEIsayZIxFhBIHGWNZihjLAqQSd+cixrJkjEWEWhdSFGcpYixLxlhEqHGQojhL&#10;EWNZMsYiQo2DFMVZihjLkjEWEUocZIxlKWIsS8ZYRKhxkCWxiLEsGWMRocZBlsQixrJkjEWEGgdZ&#10;EosYy5IxFhFqHGRJLGIsS8ZYRChxkDGWpYixLBljEaHGQZbEIsayZIxFhBoHWRKLGMuSMRYRahxk&#10;SSxiLEvGWESocZAlsYixLBljEaHEQcZYliLGsmSMRYQaB1kSixjLkjEWEWocZEksYixLxlhEqHGQ&#10;JbGIsSwZYxGhxkGWxCLGsmSMRYQKB2vGWESoVZAwlrWIsawZYxGhxkHyWNYixrJmjEWEGgfJY1mL&#10;GMuaMRYRahwkj2UtYixrxlhEqHGQPJa1iLGsGWMRocRBxljWIsayZoxFhBoHWRKLGMuaMRYRahxk&#10;SSxiLGvGWESocZAlsYixrBljEaHGQZbEIsayZoxFhBIHGWNZixjLmjEWEWocZEksYixrxlhEqHGQ&#10;JbGIsawZYxGhxkGWxCLGsmaMRYQaB1kSixjLmjEWEUocZIxlLWIsa8ZYRKhxkCWxiLGsGWMRocZB&#10;lsQixrJmjEWEGgdZEosYy5oxFhFqHGRJLGIsa8ZYRChxkDGWtYixrBljEaHGQZbEIsayZoxFhBoH&#10;WRKLGMuaMRYRahxkSSxiLGvGWESocZAlsYixrBljEaHEQcZY1iLGsmaMRYQaB1kSixjLmjEWEWoc&#10;ZEksYixrxlhEqHGQJbGIsawZYxGhxkGWxCLGsmaMRYQSBxljWYsYy5oxFhFqHGRJLGIsa74rTIQa&#10;B1kSixjLCqQScCYRahxkSSxiLCuQSuKgKIkZY1mLGMuaMRYRSmOQMZa1iLGsQCpxDIoYy5oxFhFq&#10;XUjxxLWIsawZYxGhxkGWxCLGsmaMRYQaB1kSixjLmjEWEUocZIxlLWIsa8ZYRKhxkCWxiLGsGWMR&#10;ocZBlsQixrJmjEWEGgdZEosYy5oxFhFqHGRJLGIsa8ZYRChxkDGWtYixrBljEaHGQZbEIsayZoxF&#10;hBoHWRKLGMuaMRYRahxkSSxiLGvGWESocZAlsYixrBljEaHCwZYxFhFqFSSMZStiLFvGWESocZDs&#10;xK2IsWwZYxGhxkGyE7cixrJljEWEGgfJTtyKGMuWMRYRahwkj2UrYixbxlhEKHGQMZatiLFsGWMR&#10;ocZBlsQixrJljEWEGgdZEosYy5YxFhFqHGRJLGIsW8ZYRKhxkCWxiLFsGWMRocRBxli2IsayZYxF&#10;hBoHWRKLGMuWMRYRahxkSSxiLFvGWESocZAlsYixbBljEaHGQZbEIsayZYxFhBIHGWPZihjLljEW&#10;EWocZEksYixbxlhEqHGQJbGIsWwZYxGhxkGWxCLGsmWMRYQaB1kSixjLljEWEUocZIxlK2IsW8ZY&#10;RKhxkCWxiLFsGWMRocZBlsQixrJljEWEGgdZEosYy5YxFhFqHGRJLGIsW8ZYRChxkDGWrYixbBlj&#10;EaHGQZbEIsayZYxFhBoHWRKLGMuWMRYRahxkSSxiLFvGWESocZAlsYixbBljEaHEQcZYtiLGsmWM&#10;RYQaB1kSixjLljEWEWocZEksYixbxlhEqHGQJbGIsWwZYxGhxkGWxCLGsmWMRYQSBxlj2YoYy5Yx&#10;FhFqHGRJLGIsG5BKQHlEqHGQJbGIsWxAKomDoiRmjGUrYiwbkErioCiJGWPZihjLljEWEUqzkDGW&#10;rYixbEAqcQyKGMuWMRYRal3IkljEWLaMsYhQ4yBLYhFj2TLGIkKNgyyJRYxlyxiLCCUOMsayFTGW&#10;LWMsItQ4yJJYxFi2jLGIUOMgS2IRY9kyxiJCjYMsiUWMZcsYiwg1DrIkFjGWLWMsIlQ4eGeMRYRa&#10;BQljeRcxlnfGWESocZB253cRY3lnjEWEGgdpd34XMZZ3xlhEqHGQ7MR3EWN5Z4xFhBoHyU58FzGW&#10;d8ZYRChxkDGWdxFjeWeMRYQaB1kSixjLO2MsItQ4yJJYxFjeGWMRocZBlsQixvLOGIsINQ6yJBYx&#10;lnfGWEQocZAxlncRY3lnjEWEGgdZEosYyztjLCLUOMiSWMRY3hljEaHGQZbEIsbyzhiLCDUOsiQW&#10;MZZ3xlhEKHGQMZZ3EWN5Z4xFhBoHWRKLGMs7Yywi1DjIkljEWN4ZYxGhxkGWxCLG8s4Yiwg1DrIk&#10;FjGWd8ZYRChxkDGWdxFjeWeMRYQaB1kSixjLO2MsItQ4yJJYxFjeGWMRocZBlsQixvLOGIsINQ6y&#10;JBYxlnfGWEQocZAxlncRY3lnjEWEGgdZEosYyztjLCLUOMiSWMRY3hljEaHGQZbEIsbyzhiLCDUO&#10;siQWMZZ3xlhEKHGQMZZ3EWN5Z4xFhBoHWRKLGMs7Yywi1DjIkljEWN4ZYxGhxkGWxCLG8s4Yiwg1&#10;DrIkFjGWd8ZYRChxkDGWdxFjeWeMRYQaB1kSixjLO2MsItQ4yJJYxFjeGWMRocZBlsQixvLOGIsI&#10;NQ6yJBYxlnfGWEQocZAxlncRY3lnjEWEGgdZEosYyxtIJaA8ItQ4yJJYxFjeQCqJg6IkZozlXcRY&#10;3kAqiYOiJGaM5V3EWN4ZYxGhNAsZY3kXMZY3kEocgyLG8s4Yiwi1LmRJLGIs74yxiFDjIEtiEWN5&#10;Z4xFhBoHWRKLGMs7YywiVDiYfssgy04pVpFgFqqoIX68kMRxpxS5SKqRKmoSyQtJJHdKkYukHqmi&#10;JpW8kMRypxS5SJs1VdQkkxeSaO6UIhdpw6aKqnRm4GX6rYi88MIgnUXshSoG6SyiL1QxSGcRf6GK&#10;QTqLCAxVDNJZxGCoYpDOIgpDFYN0FnEYqhiks4jEUMUgnUUsZvotgzE7pbZGMhxDFVXdmQEZqqhZ&#10;lbwwSGcRk6GKQTqLqAxVDNJZxGWoYpDOIjJDFYN0FrEZqhiks4jOUMUgnUV8ZvotAzQ7pSadGaKh&#10;iqp0ZpCGKqrSCSoTbFWqqO7sGaihiprfwwuDdBaxGqoYpLOI1lDFIJ1FvIYqBuksIjZUMUhnEbOZ&#10;fsugzU6pSWeGbaiiKp0ZuKGKqnSC1CTpLGI3tDnoziJ6QxWDdBbxG6oYpLOI4FDFIJ1FDIcqBuks&#10;ojhUMUhnEceZfstAzk6pSWeGcqiiKp0ZzKGKqnSC3iTpLOI5tDlIZxHRoYpBOouYDlUM0llEdahi&#10;kM4irkMVg3QWkR2qGKSziO1Mv2VwZ6fUpDPDO1RRlc4M8FBFVTpBdJJ0FjEe2hyks4jyUMUgnUWc&#10;hyoG6SwiPVQxSGcR66GKQTqLaA9VDNJZxHum3zLgs1Nq0pkhH6qoSmcGfaiiKp35+jKqqNqdGfih&#10;iqrdma8wo4pqRCmDP1RRi7nzwiCdRfyHKgbpLCJAVDFIZxEDmn7LINBOqUlnhoGooiqdGQiiiqp0&#10;5uM2VFGVzgwGUUVVOvORG6qoSmcGhKiiKp0ZEqKKarwzg0JUUUOFeGGQziIuNP2WgaGdUpPODA1R&#10;RVU6MzhEFVXpzPAQVVSlEzwoGQdFhIg2h529iBFRxbCzF1Eiqhh0ZxEnoopBdxaRIqoYpLOKFRG/&#10;TzMiSkk6CbsOVRSlk9jYUEVROglgDFUUpRMvc6iiqDtxBYYqiroTe22ooqg72VSHKoq6E803VFHU&#10;nYjnUEURK5oGrEiUmnQOWNFUxYqmASsSpcjFIJ1VrGgasCJRilwM0lnFiqYBKxKlyMUgnVWsaBqw&#10;IlGKXAzSWcWKpgErEqXGxYAVTVWsaBqwIlGKXAzSWcWKpgErEqXIxSCdVaxoGrAiUYpcDNJZxYqm&#10;ASsSpcjFIJ1VrGgasCJRalwMWNFUxYqmASsSpcjFIJ1VrGgasCJRilwM0lnFiqYBKxKlyMUgnVWs&#10;aBqwIlGKXAzSWcWKpgErEqXGxYAVTVWsaBqwIlGKXAzSWcWKpgErEqXIxSCdVaxoGrAiUYpcDNJZ&#10;xYqmASsSpcjFIJ1VrGgasCJRalwMWNFUxYqmASsSpcjFIJ1VrGgasCJRilwM0lnFiqYBKxKlyMUg&#10;nVWsaBqwIlGKXAzSWcWKpgErEqXGxYAVTVWsaBqwIlGKXAzSWcWKpgErEqXIxSCdVaxoGrAiUYpc&#10;DNJZxYqmASsSpcjFIJ1VrGgasCJRalwMWNFUxYqmASsSpcjFIJ1VrGgasCJRTlz8pz//6a//8a//&#10;7d//+C//+c9/+uff/vrHL3///de///rLH7//+sevv/zz91//+esvf/n917/onT//6d/+/Me/WFn9&#10;85f/8/uvj+XFd9GYtH/Rv6fHTDxVRf/nP/733/77P/aX/vjlP37/dXo9OcTdOkQhLoz1sNRR8u//&#10;Gt948I3oFh18LGRP9PC7l/O//2YtPPgSTwsFqvyrJ0l7ub/+/R///re9I0eb9u78ejwMOH7MTzAh&#10;n6uj5F//11/+x1//69/+b+BxhkdLdOS919Lu8mGkGkvztMyWRcNjrtndqz0ek1VpGv0Bv88jDBHa&#10;umz5xXVwJum8++A/myMbDD7MbLmPPJ6FcrUptMe8YTYGj/leSA/P3Wg5vHtRNXlwTaNRNX3aBa73&#10;WXJggXweF/vMcJtve3r3qHqZPWB3NdqvDQfUJfC5wLivhBt9fjOR/d2LeZ7n3qnnc2n2Xmfso3TF&#10;mf0in8treVqE4zE/mFoPcB/y6VJuore8nn4BIG9g+/kbXs7/9vLzZEmRKv/oyt/LfeaOS7j0pREB&#10;KwgVA+tx74O52NHWJFcuoTD8NWQwSDBXwEwGBD5g3r7i6UPKZQiTAXQ8XV+HIfXjXL4Rdwv38yp3&#10;Z4eVwcnyuS+r8SkL/GDK35US/blZvjNmERHGd7FTer0/3LFhcTREd+a/sFzRg6vlcrQ15crz53aV&#10;Gv+yPFPeRQXtYu8Ng3wsOsjRJg/BjrMAqgFj/fFHReFCYsJEYqtnRtEmes83HS/nf738i+Tks87w&#10;/nm52M/+1uInwmmFDWLf5o+ezc+lj/iLEU9jylwaiiYeT1cS/jiXQCS07PxKA6aq+fKvxZ0es8Qz&#10;DTlfxTHYi8doIt9sYi+979bbaeKQsqug5XF8isPL+V8v/6AV5xHh6huul4ut+VvoboNqH/PyspBd&#10;H1PcUP/qGI8Z09gzrE7PuOcxu7zPY2wr/vKW+XB3b3llTFPVDFrXFutkX3M9GGM77EPO8B/+3c+z&#10;Ob1Zb66I+FRu2xh61YyjW3OPeZ3n5uucHtNPM1OOx7d0AoFyqvY5uqj6CTedMXa3oCExtnZe29JF&#10;vRxew899fmgIe9X+7tGpN487YyzgOBnPiWFwrbA6Y0OfXdJshp8T+5ZL8PktL+d/vfwDxdFHlpFy&#10;Z8LLXcrRU0ujgYdM1yAozydsNCeDx6i7fV/sHX8y5H1GFrTC9dq8bhnDyIKbSL+/e1T9Wv1kpB5j&#10;UAQd/5x7ovLp8TCm1y3PsycVnN49Wp63Y++5YAyt33cIrVrX1rEtH3WfHXRQf+vObGobuJIZrze2&#10;5q3wuR0LkjJd2KlRxz8h9Q2ZD6qkLeDJqrDkLAxturmL8c0xpU9959sWO059jCnrowsKyqfFbU+P&#10;n0u3I7B0jqSGn9cmnfTvX+Eq4WHE3eWJku22OzciNUT6aBmjqptG7FIHwnqjZXps5/lo2d89qj5L&#10;8MVjPJw+Yv3xzdF+sAG7PkIft1DO0TKmWHdnLh6TJ9V31D4k91p+aG57y+wcUdU9GG3EpilZrLT8&#10;WHZHf9vn6mbLD/nBXvWuj88+GroSW9ofuwj1IcEckNnbGNvQNpW9Vq6otzwK74QS6Eubb3okywnl&#10;j8/oLfuiu9dnIBIMTn8XYzTKNoR3n+dxuU8MSZ+Ms86JuiP+Mk1CvtnSZ2qV3x7UL1nK/qkv7QvZ&#10;/OAAiH+LDA1L2YImwc7cJh+vbon1ieQ08WpIPubgvuOfxYA942EpfDx2W3MYbdei3lsOW/eABh5Z&#10;z2n1cv63lce0PBa+fASPmHmxqyHl7iPPhsNpQRqTJ4VR5TKGF9EADO/1m9Ld+tY68AZjQ/GX8Yp/&#10;1Mdr9KRQXN2VwIBoZm9vluhsV8sy7O4vGi45PvQEcZ2olTcGo1tESGk0+bk03u/nwENmcd2Xng31&#10;1CMPnNKI7htqT9d0NCXArhCX00fHPA7rZ88eBA7Bt0l8sYH2jOLDtXcJMcF7MbF2lO+BV6WIC9KM&#10;uHo5/2vl8TceHjp5vZ/azb+XX7FlnCOpQDdWvN7YN28F78EVx4utKS1+IpM4AW0YLx9jufXHKL+e&#10;Rvbzlvri7IL71wylXJzz6n4pVGm64cUt1smhejEBri4ZTX1QoY1O7GX81WcCjWXmNu++2h3bvhKm&#10;F46pJVMxUXvoNDCGKrLseh7vW+Rly19iqki65Uk9XusDs9x4/yg7M/cRuOlOlEYBzNamz63/tR4q&#10;fOM7JHbes18F4eUux2XG1PAoolppyRx9XHDIV0sfh222o93rOB6/iACZe4GncPrkdpSFz+OyPic0&#10;mAmbhMPdms/jshJOcMdJe2CWee+vjQuuhX8j/sGaOj6a4eU+r/gVPe6WlMLGXeAO5q4GFbn1j308&#10;XngYMdyMHCqeuGupF/ZEQ0J8SPlwmuLP7el5RceG4q/WU9Tqs28FBNOnYLvx3RvFAUw5Dqrz/0Mn&#10;f1X2w0YR/Lw31hNsNqa0A/lcxv7FX623WEY6SmyvsrXFitGkPsgXAUYms0fl2W+PfJkotuGXNXsO&#10;iQ7B7fdCF5yp0QjAkuoRDJl+9zUntwpurhlHgINbD/1eUsIgsljOalUavluoqNAW1BxspstBRk66&#10;R6kVkIyaU3h4bBYj0XX9AX3ca5bwhoNdF7YUa74Hv/rs9QWEQ9S9NkWUrjcJX/y2dBjeLhCaGJdD&#10;L3Y1OFgAIDC+otiOggRqZfdRlzESnxKy7w4z1990JRYbir+MVwK13QrpGqJ3f+IjoN0iyDssn+/u&#10;gcHiDrqyzF1/KIjd8nO9WTT/206wsUH65tOfrrzrTBEqaPbgLVFYEW13o1/Y5c1Y7BWj8lzGXpSM&#10;g0xMD6O8TRCQ0SkXISzsq0GW/e5z+yJgFE2klSXm8onNpRjxyVr4uGvEhr5sO0QGLXuAcA+9cnfg&#10;+7ZDWAUVb90V7Ba8yQ1V2802ljLa8cQz364VzNK2HTb9ggfCh3flztireTCweRlLf8rUR6Ye7JRu&#10;P+DtNbfolmCgW/xzVI8Xlkt0bTBa/P78xwtFHD2QXai8WTnZ1zoizldbfSvbqHsgxHfs1S6PEnS3&#10;Msenn+Y1NvRZMGYGy+VOEFmPo30XjAWLw3elJ8uPaMZp6hdm2+MbT2yVKQjGQmkPGj61U7oVmngO&#10;K6oNFdGhp/vqwrZjsEirta8wFGCzrXwgFx67Fgd3WRrLtwQDKwezyiSOHaudAugVI2NdY4xMnccC&#10;bcKoNZv7Rm8RZVe8T0VXQmw2TME4yNjAvhvI+2Il3m6WgInvBjI44jCiHmcfZCx5Delp5j+KU+rt&#10;R+td6R4eXcWjXHvu3CGPvoHa6uEFO+/3wLtln7COejH/68XnxTGS54t+5m15KP52o+8pENVnz4t9&#10;XlkPTk8K/N61GHG4R89I/9QV8g4IrZje4w2Fd9qk9dYu1sSDE+74SdYOyzkuigf3j2we+SVagF96&#10;njAsZB5bm9rPmpDdWhYPrAzF8fYePhWEC1VPRE56/PUYPF82xFeFZtrb+ChHjmPoZZScNosTlgO6&#10;yt5lB4hLg1gDJ4FtwR5a7WiZaFnnGwsaeb67OJAYvsrmfRYOHRYljzEQnTHQkbbrHS0T8XEFhrAK&#10;IL/fMpEOj60dS7pXjexos2uTgSGZwEy+6MfG6Y/3WOztlomRTa46n7TSYkhHy8RU+2hzp2zcGSc+&#10;k4uMtpZfXPfE8NxvGVvduX4xp22mjpZRp90CGTQ+0vckF8RaRrb76o0yFX+ZhBG2IIht77JKorkG&#10;0krVNpwgJ7qPhE4djLEyXEsS0Nha3PDWqpoQi56s8cIfjPbphMrt0e7XYJMB4nL0xRljj2xh1Hst&#10;E43p+zYjK4P03Cm08eLggQJncRuc6HBPonnhChyXTfy8nlc2tz6ReDZxz5mwgY74Ie59NDdwe+Db&#10;57lmapI8IiPX5pmMjLYi+0Qq1aFPZDcnj8eEF3tgU1vjLgY3R5szuN1ApoNTsJLAiJYeb1DIJ6m4&#10;BSO591mpHYVVhSXk35okBIepHeeZdoUPNvObHTWJwYJfDjP2mMkqaE/UZfeKXxvGX1w2C3F/38ou&#10;grkoNbxva1l+amG0BU+73iY8nUJZHDbgg6PWZ1azXTPf51k5nP1t3WlSGG2CFnIW9vEiBzBBF0Rk&#10;lc3lj5WnFhYdkd2uAbEhPgUfLnWYvNvO9YDVkC1wfsxERgEEyDlSXJHzblnFttw2Mb35IkvXThop&#10;0+64+MbL+d9efp573nLPzGMFeTn/6+WxdexwA7qdwIzPhJfzv7080Vof3vP4ebnYG3+LcITjAoqC&#10;pyUA4Ne99YspVQTSfVAYLEmLUmrcQrgSRIBod60uxBiww0+nEpmurRAcimePEYxIysLEdnV1sXRZ&#10;Ic73EYO+pwkXTPK+sZCakZbAgoFr1xUIMVDc57wtLXwBvvvPRU0IPPDsKMyoZEkI7DmBiHVW0euD&#10;LrtfWNX++KA+kcQ8LU7RFQ7+AorZVN3FtqR0ZY8KfN7xXMZNqoEeFncKQVOxIzSQn9caQamDR3nX&#10;rm+93su1w45KwNRYJ6SQDNGV2FffPq56NvsZwQczzeQaj7Gt+Mv7B4zGSm0704UVgRy50/BCKyfT&#10;HTju5ZroCP8MEux99zaVRWEIMW/hEf8wphuxZOeRoF/z1k5zcN0zvofVMbUh+MR2TJaSD/loMm5s&#10;q71n+GktmD/07LJlCh8I6YWhi+/pOXkEoFHIYW1ubCKeJkGSI+D1/dmUmLjXcQRs+grBz+2KHT/b&#10;wMzjMRZlR0cJljedcrPPSEK36tAQyT5CBfckGqJXuCixz8yV7zhEq7Ca7/eZb0339J0xcjYh3f3Q&#10;AUi+JuasCfEMZMvt8v9EjyJnbX3HmU0SjMOGgW1vMUXNJjtJZC7/Yhs13cOGsbWw76l8bM3WiZLK&#10;7Ozv44nvEEPJOPQ4jibBT5Z9G7Q+m0wveVDGI7qyYvmRB4OJYe9yNia65AQxcGt80IhnxK2ePVEL&#10;1t4mePJpNj9GtHCU+gJiZzsE8VMYCFxh8fkgDn5gDD4P/reNLPuSvky9TzrFUUc26V7sa4gKQ9es&#10;3gdqrIcjPvFGUIvzHTYcvIGTmFrzVhtzufwIg6Xy+t6Epw9T//HRbi/nf61+jl8QR7HeX/Hzpffc&#10;5nK8i8/dVffH3nMjD8JirbE3dYzNufK/zh32g3tSD6K5fXy9nP/t5bFtTVQ5UPDqd4J4uc+9eZJd&#10;54FTJFo+bVv7nzqDE8eBQuuLXGpPk/C2/G/j7QnznkVAJGkqsKajRD25j03AMDU0xife9Iac/F2o&#10;9958D9OqfN8AsZ+VtBAtmyudhA/I50a9FeWBBXXK46WfzUH1poxGHhPa8reVsXBfzwuM8wuWiWOS&#10;Kxq2EB4TTvV1iTfaQAPXhpw2Q6zMo6SsEuN+1vO8RWdduDjL3e918on2vy6MoX/Ygt6Kl/swpkQt&#10;+qigkIJBkIacFRFs+TiPqKZCbIF3t4cjATi2/K9ROQYNNL0zxo6Q9PxHGY29/LwAqfzpeU1MEL7p&#10;TwtQATObZPAZZcdGmfVxbvOB58O+YEsCZJWQaiz+mbXnE3PXdmwiKIcSPtZf7KUteWKvbqriVVpW&#10;pQ8o7qDCmm2J4ia0mwn7UxBsFzaUJtFA4zY2FLuIXfACb29VwnG/sMuL+V/jjzkGH2rF8dIHgY5t&#10;+Uu842OhdOAgn2z25O1ZleD7cV0+UYEenqJp8u8uO3XVLBYq3pdVTGZDGw8fLSwqBUpaT5RtElYF&#10;sU1siPb0wUcYjgtffwysEsVVhu5esQ6dRmwIf6UfrUINEbJWfzpT4Skhj0JvFblwBYXkxPO6cusO&#10;qwO9GpvFTvRcnAcBoelaci4HGYl0ux3nEVMl9Afg1tcbfopO1Z97S8TDUQrG6fRZuJ8Hma3R1wmB&#10;WKUonSum974x61RYmlsd2fK5RRg/JHBFwSe6LsOrzSpmW8PdThZ4Lq7IRi/+k83GtCtNttXOefC+&#10;r3mt/tf00qceeLHLmdKgOEsXg8I8+lN4jye5FBj2cFBxpjh4je1iXcM1i4EmRGJxZ1WIeVz8eNA9&#10;1K9TbB3Ojf2Lv9oQkenbDc0nHkhbSb7OwBe60YcrRurJWXwUIfGxeHLcv5AbzUbcAQaScfRRiJNc&#10;6gSdD6NuVohSSxhyceMGQO/dpBYRi/2Lv6y3mBau6o5Xe29RsB6EeYISNRO6P2Wj8hV8PL3XLCkS&#10;7glc9JYd6ujPMMjY5r6Cq3NLgMstVc4+LjFpVFiVXUkPWkNvg2Ln3D2BmSaOghNbYPNWbxW+8pRl&#10;vHHCbOe5RT/4t4/YWRCaMPPE/cnB8VWARtqf3mt2Py9nr2KfxQRFQMFD0Yzrdp8Ve5fV1Habe80q&#10;iugcg6BHhJm4LDlSVnHfMVykSLfG9LWnDHJhGxPW3TfeCa8iDCN538pOt70V2yXsJ5zV6zeXkNiB&#10;7akJutVb3F40nFXM7LXsWu+PjDLvrc6oTWG3ISCzuoY7fJZ7zbJluyRzhDed0DozpQPdcRtTSNK1&#10;FHDJcY4lKoj4ywyyTaug9faiWXXHzbWxWWJGHlQ63KhbvX2R5eRoB0GZ5GJxqqSf0Luwm4gD+ckP&#10;PBqw6dtze7b0uBLnnVbmnoFjMz9KMhLlqhPz5vTZq2Ci+L5r2/ProZMpTUpZOk1cGCIv5n+t+Keu&#10;ebGrKYyjhUEX1sn3kQ5rrHvCt6aQAOk32cAu8VjKhVwRPHaNXxXY8xLrXkBfnqTKuBHBFmo3//Sn&#10;5NL7/sbVcoDBtyWHrXRzCAArAB1x1vgYDh2wZPe162V6s58cwDibnz1IwCay9ptOmhQz7OrscCFd&#10;Qpog6Q33V/XGeJAsl38oq6sJKrkgo5X6jTtiX84dOD9xcBvWj9zhyrkRKeEYz2/GkbE+ycQw3Tu9&#10;ObkXfV4yF4nfN1WG7sWqCzsCj8no88e4W4WdiHf51lvTg+SYKTf+PPtESrHW/DH7bDRdeQzf/hhJ&#10;6YcRYi/jL+/zohsd9nlB71N1aplYlPnTzB8Jq2Htk/TI297ns9zEtuIvbxmR71yj6WNSEPYUvpRt&#10;DQiMhOdk3grqx802eWLMji8nBG153TJhboeFlaQXHWNMKhxTr5rFFg1rIskv7H1rmThN278HlZbk&#10;n4AfJp2/JaE0GfZy/tdG54GEuTur5YIt3wwML+d/e3mQbttnsTQtrey0EXwYCbSJv0UwISJOjAS3&#10;CvhjNq88RWhAt1WwwpSrd9cIUn4dIT0bD7bjdmTBNRq5vsidKyTkMgZUkDu0j0s8O0HBtGZuWS1e&#10;tXLKY1gYY5uksJ0xFsSe6R7kjrBpZwyHrYGHw+xfjzbJLWZwYm5SddDxSQmgwULsisccH/A+YzEz&#10;8vdHW86gv8ubLXp5jHZQfCSbpZY5LmaQP52nbKFlxAvt3YYTM1mn6M7DqUtNXLMhAzrEFR6Tb+t9&#10;xrsCb7nu80d4TlKGjrL22WPZR9qoHXvH5VwRcPQMe3AANEKcK7IYPIFD4ARIQuCb2KFfMkLcmp3k&#10;A99BV9lKxvb0tIx978LrDUPCZJhlK8BY9w6Ex3DTtSr+UAeKYi/jL2uZQAA5aCb6KL6ES+BYsgH6&#10;yuDYSmKMC1/69kiIremSeysD4HXp+wjhFFZY6BTjaY4AxgZVx9Em7wCFYYy9p+WD65k0phKd+0Aq&#10;S9LnyMtdj9HCec3P6oEzZX59EtvwfsAjdAQc3HYtNICSkNXPm2OkKJOtJJzVFBPAZCOo44NALCJ6&#10;cDxGnl3r4TP0dRB7GX+5XADPW+xFTidYZJwd8se7SsRObXhVVy6cy/eLmyjGOPsKjG3FX94yg2Qp&#10;P6wFxiu1fFoLYE3LtA9nb5m26LatfcSm0mc2dmlYOVYscKJLqerz+scnaCrxaPmT1om9/GbzcoTB&#10;x1xAZV/Hh95yOfWx4mYjiytMZAwdd295Of97lO/rVWfj2j54shhyeQbQ/FNBpwfm4+W+9WblXLtJ&#10;3wJSgoZqcv+5N0SbzP4Rpky2tL3RW7vSndoh7ZssyrNUrkFYfqTrWOxbxyUs9t1nDYDPbRJ0Ps77&#10;/vawOp0DG0ciXce4g1E2ff15HFXebC5UBSbWLtOn8lFGeisYRC6Po6gz9xjEpgL7Ijt6hn41TOa0&#10;goeeXbfMAjYMQ3b2YJawhfsSJU/fDKKjZXyXbvPgX7RN42bLDI7ZzDgfVB1X/xPjwIWKs7cC88+T&#10;TVzUMTk2Dd52CYq9jL98tFn9LuvKXEoaj5Qxtpx9tDlSyb0bkTGyn/oxIHLcGD+T3dhW/GUt6xyg&#10;48C/gTOnnZAu98svGQ/2utBnpLofLmGfqqSTUxjPugPWQC9xDyaeocnbI02EQBJ2ir5jY3T8Gij7&#10;w2intaO9tMczuaajGTOntTCU55Y/C3eRAYCtYyPr5fyvjaYyFnuf2Hw6quPl/K+XBwg3YSYWhyW2&#10;D++Jn8s5A/z1vRW7nKypOHKES5m0NnLYwmaC9hXCbaiyay2ER9D9WloSp3z3eiNgbW9pj/0+EuRC&#10;ySJr5UknHfLIcv2KeDsIuUiif6qfOJv3gsBY32u93uuRw0jy6PBxJPIYGk7EsfQa0zgPKMDTCucE&#10;om7Us8cYJl16YlvxV5tpNIJCCP4uoF2q+pywSPw45rngGBIZNMZ05hLV2/az2Jb33ducj8WLN62D&#10;H+0tL+d/vTzC6PFvfAI7gX+SxqE88SlLb8C0PCwtL+d/vX4WsccM8KiP/EAvF3vjb3EIwecMZNHs&#10;fJ8zzDRsfx8aALIIXbHjkTJs445VpQStGyPHZWwIcJstne7sqRnOqf81Hjf5C80YJg5H7OXOHotV&#10;g0JpmyjHaUjZ2GW+94wtpg8Xtyzwf5BGjmwR8W08ck07uRd3eiZnxuw8TCSlKX6XCaxrckSslfMx&#10;PB+ByznTaQDb/9vdByGYhihybNrmDLtLF1mc1xlbEnng3ibHtK7touuWub3TV8p4rwJrFsZMHJQI&#10;ExFHpIcwc3+M9VZoGUuwZ2eOFy9ITfeMyv2IZxwS2ZydMa5/7t5h7GX8ZdKHLyvPbldbOlUSY6oc&#10;HgJq9OEkebgBtIeYEQA2Tw0/jfhkoc84iP1O7/0ob+wUWfS6KmBnDHwTGzfMMwehiMn6YzbjWxLM&#10;qd1+KSBK592tZpdI/+tr83zcWFt+Xpu5PAfsPPEPe4iQ8/cVwp0FrE3rBbDl9MOK4r6Hbrmgz0j7&#10;/aF+4uUOpLJtHBat830pE9zq12/DQZUrwfO8xFBXchzazPRcgS4TYb/BF/xgUToHrqm3pVsznBRW&#10;COX7fqNUept/xI68wlT+qmcYwOzD5104yBzMsoZtOgiB67arU8fJ0UZ4TCQfnzOkrltGKxEKaubB&#10;kJBALp3gWH+M9ZBa5haBnsWGXPWU59hW/NVGFtOQlp1rvJo4mwDOtOyMIYIRMeWxboIwxohQFFY4&#10;OABV+7vEkOMS5tgiuLFPYU+HcDkCMuX2VX/cEwbveWPcYKTIzz7amF6a1PNETgi4S7CybdNog2n2&#10;I+DkcnIttclWHN/4y0abj1v1W0OUT9jQyaNT4HuuMEEwgN0jY+gb34EOZPVen8HwdQtN6zNmfoIh&#10;ODzVjwpxRovjEKFlYgH9pl8iyPqiclt/sZdx1VIOSL3NMMPMCvaR8nL+10Yn+LkomXurNjjP8o7j&#10;qhUoaKahDu+saUzJcfO7oRpI4jzGnsVfzu8ZuwGpimk3QDsYVh7mxMCJuyOP8cx9dJS/c91yHiOy&#10;8GweibviR/zgN+L89HgVM3xE0b3e657h9fd4xQVAfIZ/qLI5l12Mdwy4rS+MaAUgLqXlumU2CI/v&#10;gNFa7kivmgwO/5IrexfLJS5d3b7gEofljOlzv2Vuxkfm9hWCYQMIGPY1jE1itm0BEZ9SVktYIee4&#10;P7Ze5bIBZQCj4a1lfLDmAR991qe1Wvo4KfEgMKll9guz78A14fxDn78gS4T9QBqkG4iNYDP7fH2M&#10;aXK9lR+UmWZwijZWH/05JPaH8l8irgI3LNme4woC021OP3NHfMelFyXyo8dPAAIfyfoPo003nnpz&#10;Kany3WznxL7kxFXwu7l9mppsEezJNPkx9lnb0nmby1B8zGNb8ZfpHdIFdLVNmy8JT5RUopQK1Nlj&#10;Gd5BUgUBevwVxg6NENty/WBt8tZMHohVepoFL+d/v/L485hyeqT3zHnrKwFRU8qMMYH3FnuG7PoJ&#10;Rp08Oqy+2LNvssZxHBy3vQG5Uh1J+CxrRJHxIv0NydE3y5SVMLPNHeXbYj6NSx5HVK3vEhyzs7Nd&#10;p/Kxbz7657eQwxbVOcbx/BhwIFmyHDYBuTQeidwWolFhpetKtpSRQmcw5a1qsKBkhqD7CY/7Y2Cj&#10;yqog/8fxYp3IbvGYo884BA4Jk5mfDV0SM/jGVWtZubc9ehHHN/7y0SZi7FgogyWz9WxPKhfJNxb+&#10;petq42MwSRdq0kR7LC22leUCnMTniAZMB/woF9w85/sjgRJ5i4EVGRTOCptcDCWSgQCS6I/PWj9y&#10;Gn/5GCkRxt7FJNEHHUPL+DiuDjFU03VkOPuKFrXZYbM5jqDFtuIvb5lIuIMrGBSW23PIBY6GT7wO&#10;Mec+k/XhOTYcurD7sxjn2Fb85S2f8h+AAJmk2Ge8dfPq2LiBm6Nc4G2xbVqfUWx9V4ptxV/WMmGG&#10;nlpB9BRjJrTMigeiaFWz4jCj0mPEwB+jZBtjQ5+TRJLq2dE1KpW/zgyfJDKV51YYwozWP6U2uv3r&#10;5S57ds4p4Q4L2cJBjs7TRXw2RuGk0TsWDliB7WI8xrbiL59NvB7PHdL1WzEWhogeeTTkrCn8FBg7&#10;ZeFwOdmR3hzbir+8ZQIPvt/jQJpfdEgwC9MVH9t0doBIhAQuauMcrLvYVvzlLZNN64LCrvBK6CGc&#10;EGm2qhVNjZYp50y5F98e37Y0WPz+IQjZe/QtydE1p3hTIDXNNMD+zsN/Vu8MYXL5OSLJd1LsbVRE&#10;MywGib9uGUTa88KIfSH6ceJJJnKliZ3HxQ3xcdgQNT/W29hW/OWzo6CYWUtYfEPq1mlDRDp1YjVI&#10;5IlvTLtSli+nEvtmSuCKuFmsGse4b2mAzhjjoeXTfomxSmyg0GddVGB9XnSzQWoZTNmHhIGfs31x&#10;3maIXt/zudnT/VO1KOo9s4LufNFsuKhupuqYZePxVP56NglLGSKskwnEa+Kgsa6RnV3ASS60e/QO&#10;JUDUxtObsWEJg9wfU8whP3C/HwNjtzxPF1/96FlRBAvTHWOEzI9cOxJCdCa2jU7sZfxlEnxO9QKR&#10;SocQqPrI09Ml7M0Q7X3W1VC+N4c8odhW/OUtn3L8cL7Stx4FYPl9W7rFEjQgDskpgwj41T6MdU9f&#10;EGP105vcbIHvnqsmfGICrqvJc5+VzO+PsWY+WIvXfSbBxU1gDlwK6wjzfDo6cZEJyvkcLK8mgETU&#10;Dlw8thV/+WiDSFo2gmaUjTS2jPC69fdmg2aBnxnj3uSetatL76eCjgxHHRSES1WfI1kEZNO+wNcW&#10;QJJan4WiNcbuzfMpvgcuw7vRICBCAcy6Vw10MGakHylB6Kw9g+72quIkXr/WT8HcZGsDoPSDhrBl&#10;F973VcXdFP2ad1Kt7S65e30mdNLPMpGYgZCEiRRI73gh6ozG42OUmp8bwzazjzPdbBlzziwV5e+T&#10;9JOqBmtoE8ljWk6PgZRsVfHYb5C42TIXRpl1Bq5AvDWuKoyz4zgUxw/TZOAP9uu/qnlOWH36rJa2&#10;BG0djHfsM6CSn13nu9/EvtNjGGuaBHE43dMRV7Bb47aSgXxIsLA2ufmsRxu9nP/t5dmsHHfoYAoj&#10;6+Via/aWQvEWkQSw5sKH2DMi+v1jWceZ1S7B5+tyvlw7c90yEdaeXQSCkcYUj0FG8D7kpDhYgOJo&#10;Ge3sKAsbyHE2LLblfffestf7siAwwU2qmqjTGOXyJMdg2DQm8EOaD/StPEapzTRHcXRe/nv9QCZ9&#10;DFiwDRP8Ur8+AmxyyDI7bsJwvmPvvdcKnJkCvEgmI8je7+cha4GtMkgv7pS+AdHGgNH74KNet4y9&#10;43pmPFKLwIEA+rIi3zJtk1IQfpwLLipfgKQb4V0dwjtvdPGxn07u0qVzohYF0XjYxUHMS+xl/OXr&#10;EN3kMkAeB9ZPbBmU3Dw5VsyQEyn/05FxIEjLqLzZctBSOjkTWw4KEM2ctBRmSj9XzbS0/ftmywRb&#10;LRBO79FwabRZdS5C3G3Cao2MMUZmszAvzPPO982Wlftqss3+y1TFqrHQ/dgecR+7H/qYZ+KvSEbT&#10;69imDVm42TKouq/di7Ta/fCeyTYne3LkJxwYRLk1T+Bey0KFPUkB9wRXN/RZH1b0zYqUT1zw+Jjc&#10;MYv8Y+/w4aP98c2WkU7f3Mk6TTdsopH6MTlUhh8P6KPN4V9W5T7a6CMOuuxzdbNlQF0kUjMFuMyh&#10;9dQp4mwelABbNEXdW5b5buuZKBstFyQMwElf+m0tXxxVIdzqbjLpChmhJcJC3kN7O2TuR90Rf5km&#10;eTHajnsRy5ezctZhxBnIcbCqFbeNyx1Z19G4ne8DwL032hpBz2XHME2XREWfjQWb1jPpuZ5vgvIk&#10;macwz9wXojzjxjW7TZpn5LUfhiJxLd1IgRuLf21zRQaNaf2bfcal9lgC55eV1RRGGwF04VU8oymp&#10;Q8LYJX0ygHSw8vT2zZbPUQFQoLRgZem4hBHtNGO9t8yVMeRLthEjMqdDBrdbZpI7GHARvT4faNTh&#10;naRoiO0hoa1l7ieVir/f8ineySaXjwkTBvKTA0Tr9YHYMBkBQyItm/V5v+Vz1JNYXrJ4mfceZOQW&#10;WHRpbJmV4ecGd+Sz0jLrwgOU3BE/hEaZAV+wytJNAhiwwgXc7Hqe3RI0HUJYWClG+3piNR35RF7O&#10;//byJxSUeRks3ktNxZi5F0H4E1cprp3wWJ8viZoqPFY+74cx/ZJXQbaR5yGQyWLRLVbfZzSZg1yv&#10;lvcuLfNTRinxTcpbksGt8uLI9NjOUc6j/IKN8wFiYWf7nLEOjjjf0ZvLWQDt84M+mKBs7HGPPKcj&#10;CJ1LGuyczCDj8MOayvKiTzr5OJLBfO8Mh77NbVmYyAvf142cxsdE8kPWvCzEnpVxIN+Drs2cnnIW&#10;uBuACTWd4eX8r6+Ec3kyUAbULJUP49fxeLjych/mTAvG1qfyByJ0ECrtSQld98cp1cd6LvWgc2A9&#10;Q7781AFyoqBrGokvsolBwi5rsgmA1PO9D9lMrc14BnbdELeSkTnt1oCX878+7ko37dKPBvJdxcv5&#10;314eu9LsHAK6WnVtL/By/reXB8o0iWXADb86zdNQ/kBgAG+Ond3LXc6rgr6dKyDXKWnE0+OLtYiR&#10;vbkt8mUtfmj54JcYGPOl8egiQwShDy8WdY70n7c/DqV98ny97z6mnN3rWgDTn0juD3PACrY5I+x7&#10;XJvq9X7oGXuv62BpqLhWELTTYzah1HHUo1srSL2l/A5a47plQApP9OJODdMFx5gK/zPGEHGOAcch&#10;/7RmYltfVh2Oqd+di67kbLmvoWPVxbpsXsj1ds+a94g7RAzvx8fcUmG66Xj73ogRWzveRUkn0zG0&#10;zNmvKS6P8LgP6N2WT30mOymFvgNjWFnxujVCACe++7q92zK5Jaa5DqnuUnKuWmdYU04dH9HSp9ma&#10;pYbyqGC1Z/kgmxsMOgggKIPH5IleszKyGLAHmQehdJWeKRdlKv5yCcMD8JVxYbSS5ONBJZIGPNnr&#10;GBIJs/UZZ4PogemN2Fb81VvGlTfpJPMCgDL2mTBIf4wmSzF5RsHRAELy2OK+omJb8Ze3jMvvwYaL&#10;XA1O5KFf2kQeKbtHnzkd0JOR6HMlD0GHcD0N5CL1BWyVtOLWMh9s40BhHBKiEx7JINGX3KT7o80k&#10;9xxcQBj7Smrv1DlflHwopDe0jBfiZ7bB35TSU2g5votHlqpG65sIETuQsxO2O8IAniBxZDHdW89s&#10;aUqP21ckSB2qJFZNwKBPpO74S14N8UEXA6YCdKrQ55PteeQwnUb7SN5Vww2aPj0+7GOuBNHW1Hbj&#10;KM2+17pUk57n2ovZNr+YkfJy/vdTeZcmLxdb62/Bmy8ONrVs754Wx5Ey3XsWllZVXwDiefqhAg7p&#10;ijaSHf26RE784OsldUJul8fiOCZsF4nfkyPmR59Xb5odZDtdS4fn2pUgJ0joVhAzUMB+qwtqms+A&#10;Xc7m9WiTu+o2Dydp8/krVMjiQaurHUnOp/smMhV9hmNb8ZfPs5xe3826R35MJJX5lsMhMOKNsc/n&#10;x4x2G5Kbo31qWf1LyZ7kthwtMzopVMEpPIcqsEux2yujfdpm2VG4xCN16tiFmdN8MOy8/5NezVVa&#10;hXk+2Q4k/1oe6Wm0T+YjpmpKIjtbD8G6jDP72T7lCDCw9y7gOqvfIweHdeo6oUkH5T21jPI6QfLN&#10;W1BpWz6UPnLYvM4vfJE6bW4UgQndt9HaOfiKPTTuZAI1FcURCebsPIs4yx4ZJ7KW73ggD9YMZg4z&#10;2m1bt6QWaEpHbaUiCLzYHV8+f+gl5djrIfYsOSWBIZl77U2O3B9fR4o987GyHiqdtDnx2h47AuSl&#10;/K+XJsLTQoic9iZN9ftswY0dF6X0OFu57hP3pL9lSYi9cH4w7JpauhiOrwN5mh9SdQt2bph2fcIt&#10;TAEBfzMEMAlQ5uHhWQYJM3oPY8/SqKiDzZ9cge6xIr6uD/LG7QNZlD5saK/z8/ogHUrhDwmW4rf9&#10;DMgP64PQIlpzf4tz2NHsITMZJM4e6jNyYSxIukWhtjfJANsf3lsfyiC1allZMbVHhwjZIVStLjBJ&#10;4w9AalF1dMen2yB9rFwDAPW0aznE5U/jjyltFiildVnC19k6yeCZH+cgyoXzw4i33l90UNZIUwCI&#10;QbpzHmhISSg/jLi33VoDsQMVb+9gyoPGxf58kSc0pzmDZM9bAhbze8hTagl5tfQaMgSwT1JLuTRz&#10;28wobCJlkSe+rm53ky/i7+iuCr3jelV3s5jqVK5tCxweD0lAtpEDiKVbrbU4P/GXjZ9u3bE28ZMa&#10;yt2rxRQ0K1tHw6L1QTqVz/MXXX7Vpg7KGkbIR4/0pbBTP7kxxW/KZMtKd56BG/tlK3JYugaOrcRf&#10;JpVKR2/9BKc2P9b7SfqWX2dA5rjAmTNDREdRhJLK/QtdBT1AKAmvVm/yiUMhMudqQaptqQNJgzvH&#10;hzuYtb+JsmtK4p7uAX+06J6AhzRlRBnQY6pW9yhgoIRGsTXda5Dz3d6916ocSq8Yk47ZPXdVHkUb&#10;QRkECSYn6tsvJWf9W+Lz0GxcXiwA4eWtJzLjfFa82KUMCEdyPjTNsft8UcE9ZFJklE4d+rCHl/cG&#10;ASYlojwduLxqFqfW0xNoIN3hCXbvMCqeHHN9bpTd2INs5Glqnd5ucw+lN26BDaIVptMobSlg8nB+&#10;N4QCGEyHTHjPbpC81c9TtWws6YrbU1e4GoMrbEI/j0HA7zX8fGjTp7YtaLJmPIpNCMuO7/GOl/K/&#10;Xron5CiRrQcZvNTlvOlDpk3EZHtEMwovj7iQDbAM/dAflpkJJxnuZiAP/blqk++BHkJIUKzheF1P&#10;4Zt6jAfjwKyn4ymRLGNYlzJ98EO9y6YXAZTt8iHh7bqRvsmYF/O/VpwLDzi30tadQsB+6t6L+V8v&#10;znZvokY2u6WpfJwl8qS7P4t+EurylRl2OrxDMQMwSBLgD6VZh21WDs14YuVyOjh4a2uXS5p0YQj8&#10;9PHG27LdkXRQXeQZHh7qvT+8JwJKKmjTSPKlZTb2NklD9RgJ3hWQamgUy9+2KjQYp858/GLf4i+X&#10;g9OrfaZ6s+eK8dtiNiY5Z0rFNqHADa00S6TGNw625cbx0Swj7AqbhZS2lfOmo0ux7qvkKbyKfxlU&#10;oPS7J2bp4HnaJ8JTfbPaxC4Oa/xlg3za6q62mNPqpmTMoAuaobYB0VTf966aPW2lY29x083q1ce7&#10;j4029i8te+GdfVZPW7oXiy+7BJ5GfbQSyLXFeWsyNloYCvh5g0XThfRpc1+vbKLTYhzNqZMJV7TS&#10;EGVLKbkw/kgrNMQGfazA5FmvsCnYWqtao6fAzGjkEva17fTCPMYCNTukanV/NeYVumqTRlqH7kI4&#10;91NXNdjDz5GiKzkCQ5YZJUkZnRYOxn1xd+RitTcBISvaE3xeZ8TUJn3KuUwMglnd2tBTkugHLzT2&#10;7IsXiwFpl3LingoUYBDZZz56sSrfdHUo7yvT/7Y1CSYkV0n9IutduECr3Uv538vS4/nWjzlx+B0Y&#10;uHs7rG1S8n/ohT4abzEPBZAxYL7xRWlMFat9T4D+WpqcE4sPs9Mp9Pi9NKu1XdwCNKC7LL6X5mIx&#10;6ycGbN+ffRzjrLdRJYFvtgPAqOJ0UpEEW44S713T5RlARjTv2+fp+7hkF1fyyIko+ddp8NTTXY4c&#10;QPFzhLSQUlJZNlzq1BhiTbdTHbfsntMXB/XBzmhuE+Mmi7lVq+NlwewhFuPnB/EsdMlRm4M4mvFX&#10;G1sMfOpt1WJCxiRWcj/ZhfeHXOuVjg8IbrHDBSRkclT6sk2fV1sf+uJK0xLCLH+wVznM5SkWuIg6&#10;ZxMl67o/ys8ylrlSMA4T4SVzfwVqR/Ni/wJiW+kMIMnCl/25bBMc24w0sEadRDqJoBIuTPfpNqsW&#10;bnT5xEX0a+RJZLFPIN2SldPnqPfPKIR+Ehhy1/BCeGmGyZJGY6iO+3Fiz+K8kTdYWeM/aJvPuhyD&#10;nY/G7rzp5G/Xn4cuj1yafiBoaDgOb3Ha5Dz+fEnV767l9B7OaHw46To7jQX5J0p9uVo3aSyw7u3o&#10;M66GKRzmzEv5X+NNhwusR6Tf93v3vNRlf9hLfRQIekY9wEbBBWqNZd3ZHnDv/8fZ+fX6cSNn+qsI&#10;vlwgsSSPJdmIc5Mg2YvFIkCARfZSK8tjA7IlSNqZ2W+/z8uql2Sxec5hz8zF0c/s7iKLxfpfRWUL&#10;pc+VrkJ3MoOUhpQaPwyatqkFTVjIKTIJdcr/OBH4n2hRmg4c0mzyUu4LDXu9iRU1YgifNdnlI8ri&#10;p/w3nx43fTK1s74n7ab3RBNtbsMTMI5d6yXYth0Xas2vmvm3BMoJX+MdpxhhviPJk468Dv+N9cDK&#10;Lc9a3pkjx35qRxPsJVcuxKmlyrdGyUlihMxiUMKqieC+2Nb6JgZ1u/HeWDPsnKH4fuwPBx+ienw9&#10;CJ+M9ui+v0jRe/BE4DOwvsbTZPA98W2cVbk0evR3j47nu8UVgcy0lCBcdYKZyFWRfuRjY39X2a30&#10;nOSNXMuO4rfjB1uYkwxQCUw5ImQHu5++bjjAepknNMmAh+ltC5N8j5SmuAzVjat8tvWnChpfDwCM&#10;35eftBN1QhO0EFXzgPbBgzOLSpKYFFdAJAcmH9s3BJkc8g0CSR913xBBNKnKQVxjBcHot27L2vje&#10;fj07HBLvwaKLz8qZV7zPSi41gq+MmFbW5nsqrPIKK5T6K/mZmsEkJvH21ksG6MdE6UpMqDUvmDeV&#10;jGi7P1U22s9OhWIcJzTKIS1N6OF4OZ0PS2MyA+TRbnMhMqK0ptjEx8WxWtsikeO11qhqXoJCnGqd&#10;oV3mlEpZm6hWVxeRa5+jxELOTyDkyWzzVRTvxTEIg1a9cAOLHsYMClhtYJABoknXeMZKK2Lrr0Av&#10;YKlc9IexspYPQ6l24LWiuwL2Dc6z1L7BxZ08S1wDCt0nkuWHrh+mkDoVG9RKMbx5tQ/ta13fI4RB&#10;iN6Fm+jzTCOw9QRdwFDduby/ZSmFexWGG2hke2oTYW5ygIhjkN2JUMNFxaizz91RF1L7kjFh6uZg&#10;+vQGlGQiVL/ECzi6KhUbxTChUIkOodJ4PiUQSw4xMlaqAt04VX0x0+AWs3Vtj+wMQRHYUps0h7cb&#10;MU/sjNqzZHkdnrc4531KaMhw/vgk6ldRoHEjq/tdG8SA6fCW+W5C/biYVUkWb+IUKvxcjlYyzWLQ&#10;BNYnREcCF5TRlja00bN9UdOfdCwSZYV7z6dC/cCTobMvC19CvLgO5w3ONVP8wTrVrT5pgfBJVUTx&#10;RePfDBqj1fVCnrTBdJtAovMPGNh1Bkn1hOqUWibSvdKfCD3zRNEaKpuk+B19OF7kFO6XWeULpfzq&#10;Hd+OCQntEdd8UPvjkgwnX4kCuqfC39wtBw7rC3Qgt8VHoSJ+d9/SdS+FjnAW8d9ibrh3b6BQ3ez8&#10;Walv9bNcgufPdrlo8uTOLnopBMwu/Y7IU43ZUzW9Ska1eXNIBv6BTjzRLjoMLSsCJsfwhi5CrEpt&#10;1UMsSjUvn8XWdFjrIjNxLaN0xZuwZKRNCIG6g/VXkKeq4p2oDEOJOnSjjyYJzjinnk2NM6Z10kiC&#10;WEqDqYPzAH3uYNIRkhB2vimqKJ9Vg7M4hYStl34nNGpwGThR9pElVaHUX7FONUNNRs/xXRq4qMbA&#10;zXQ45mGWGQlKz3GbFNhfUN8RDZFAKxes9pMbwqXaTuhTdYHvzIL/VRqifALdLN7EwLyBW+KOanon&#10;mOoyGULAS1H/LKvJbFllqzgdunMGJB/Z2jg4fQsuvCqb/j/Ib1QbYKsF/atHSB/jN2yb24+omXTN&#10;QoNcUd9jsWSfV36Dl9T+TTrkPdTnwLCDSojvqmy/YY9Eq3BgP7geonxOLoaPnnWUoobU2WZygdWM&#10;CoprnXLYIkPFn0T2Cwc0aALffpyaMzpUM8NYFT0+8r4J0wQiBsdKfFYX7xWtDHO/dxKDJm/wFRik&#10;Ja26DtciBeLZrieN+9HmgwEGlErXTg3c/kYuv3T6TEjRtS7LUtC8k/hI+SHHvMCEylK9pGlVcqQj&#10;3KJHU28QsxUxli2jkV6vIWVNtcwON2m3vd7wZuMOZzAhE8umbiB5P5ENbpyoO3mrA5ZIiS/TQldM&#10;++gIJgFQVZpqV2D7uNFn9MmVbrNLSdyFhtQ+NHeFrIgsMjuDqW0K0lTf6srL0PxsftMhi8LhMiFm&#10;6DdxQnRPb5UM9VdwAMlAzxbxU/tnk57muDQSbLlJDhPQV3iiS5PFoQld1ln5DRWJqihpWJWtYZ+3&#10;n/LfnBtMObPVUdeuvtf6NHEgCDIYBq1/ehdhP/WI4SL3Qlaa4bLHZR4recJw4VFy1NpiSE4K3dNU&#10;SUwKFS72EjFQNQkGFRhob7bY1hZzu92idEYZ7PEmjp9CeFgjtDjOQboDr4OI1ZgQno8bEpbPIq0D&#10;rxjzVUtjQvJ/xYRQ2ssxoYxX7VJiEN25qVMXCtmuE5zZU8qVCMtSFIH0hCC8oqUxHVL4EvEw/z1V&#10;7mHCpjOsrcbkpdMz51FJlW0pu8Et/VQoj9AfSqdjHM1He0Z/6IbcEBZTQnsqDIH0N1SPoAUVKNR9&#10;ISHCaUWEVG7U6lF79KcXJmtjt9M8gsz5etdNw4JFK2mzhWU+4D2sGAsuIDeoFZtOuQMm7TJS1tMM&#10;q4ojkMCW5jnzaTmjP6xx39+L5K4Mnnx1rslLxMuNr+3qE3pgL+vKHqEFthRNP3YV7bXtKnN+ghdR&#10;BPQqA+KdgvqUdMVatty40gLWnvqSiyVzO2WolGc4wljqgX9qmYomoGxWOwHV7aziCPTxQIOJCnhD&#10;WuEVIFcpdxReVGFyByXWXSWxjgQ1ak9eRJj2Tj3Xc/xTmfVJC/h6eQUcD5qMCWG71W4e8BDeDJrv&#10;fsUz3DY/SbyJsVTPNkdXkXPtGLZvVbJw47K4GLvlrFSH7xSeTBvhNRM12kVPomcz61arlb5T+LrW&#10;crRKmiu6OSUKFdrHDBNR3u1/+RzKVr9WM8rY6Zt63ayiQrTVt9KcA4H1jS6pJpaB2hftGrvk0svJ&#10;3rgbqd2RE6dpPVf9Fe9zMjBiHqrOm7gJJXCOQKqz5AM6Vp1BcE1KPuSsajDpCVgFwOzKgLgqe6O/&#10;njJF9CZZKkzueJ0UtCrg2d4kDllpiJYmLpLa+Dk4txmLIEcQnegcJt4few6ufo7GL2JCVIxW7YTW&#10;YCrYbbOFo9+4+5lkBbWDbm+yn1XoYBbrAkQNXg1e2gE5jxa95aHOANZYYycVCOxGPx4O48ZP+W8+&#10;TSgp/VvfUR58qci7PE34PiYLn+n05ad2lMUlIuQQtHeoFllUPtQxeTq1enq4LB5RjHGzYB3oG7us&#10;hgud7fNm4RRwYGmIgomKe+moBF/JQdjaDesaZUK9Ydtnockqa/D/qd1jDPLZOiHizxhvbZAYb8dq&#10;xWb9FbuHAq8IfXsT66jWtXBbrAM7nLS1JxDpQEYCAcgb+hU8ELsvYCJSK6eYyn5fE1aqbg1cAUqf&#10;0WxxYeY1xBfOb1qKFSo/IfXo12Cmp+/7Kf/tT7tucJRLA8FP7XBIWxt77HFNC2MTQ4WzuZxwUzxP&#10;8kzyadW6ByYu69nCJHySPBPLYdUXSS1w4Icw1aILgY08MBSYPpT14fUmVtCy+YrwTqgoT+CEleVp&#10;VEOYRnsabSTsmunp7XoQ94YAHVYHMZqxayfB7veLQjQPgpUbNt/0Jtyheo8pEnDKPtrPEobB2elL&#10;vnXrfM/TqSurvxKTU70m2QAvyjHGAeTaBLQjlUbNhERqUBpfhB8yJHJGK6OW4gc8+oGhoab22g28&#10;Btmgdwz2ahDVKgYhHcFUh89gKyRuK84zrQS1IvXiTQUGDrW0IiGzW0WpeMUcwMaHtPj7iUXaXYXS&#10;jjo1T4isBOuTsPMsOzpaJk47h4zUhLOilkByMisCx3jmyl7jVMndRFOjoPDcOan4XJxFfVUlFRNu&#10;p6WAv6WoVc0B803d8x3Ed1lnPcz4zJLPEKa2X4l3/JT/BnlzFjhGOvnQGXPzqvzU7khMdaSc7Wy8&#10;YAqc6kjxGqpWclosDkFYZkDTNRz7RCjDjhnKIZjxSvVDx0rlgw+uR8c8yBhs4hp8PNVR88kYIU+L&#10;puq3d6sfB0XZl2zZvMCp7HlTcqiqq1gK0dJsYnjZzR1M6OZVZtfrouxQF4xxaAqPS8Oq7i6u9gpO&#10;WZ0doRwColgkV1ihVIzLVZs5XvDKp65hbnw3kMjTr4O6p/2pkJKpEkQh1NYEzmsUg+p7grNndJFj&#10;lpnufbHTIOG1HjCrUOovwxyfJb5b3fU4KvqE+Aeeh4lq4ey+YfwRAbyF+bhcHxoB3vqldhJjN43t&#10;RxSNZd90ZVE2TiJ75dXjtK9Gb2kGnCtOSLHcN67ooIV9QROsLH0r8nOEL7fvm9LB4mDif8hu5Ee0&#10;r/y19NZKv6zKWtNMg/gUClw002YoNirjnpvsHnMGk5yNTP4h9rbeC4BNmOkVtEVcQqzyfaTcwpxV&#10;GX9wlEod9VfQJ3F039Kr5vdV4JGF44wZVRwv1g1x6jSNCSZlIP9sneQ6pt4Jf2HC836yMrfVxWvL&#10;BVllEMHh2hvCZuGYOYIJ9pyOfbX/5ux2paqXfA8yx9S/WVwDx5WI4hS3uC2tTVBRlGF2kyZev5eZ&#10;ncLUlP4znf05QC9zfC+xdvtJqYEzf5qVX5aCz9ldwXSdXNWelXaazmMlgwclHOEW28T5UapLrejD&#10;3WKDdJfvQUVlnM92as7XOaeRYCZWngCqnbRGW4fV34OLPFPP5EaKKM3ZOjEr08EAwS/eKTyw1G41&#10;MmG9i19L6UeJ27vuMmS9VQtFWguZcFSQswHz6r8jqpwtxpDFclme0i1J6k5fJKin2PhEmqAaHh4w&#10;r35K9IvkCXfdn5gNqTHgm1YocYY5Rcsv/lhFuDK5ZwSnj/ZTjjcniImDlrOCRuksnKvfmQQbjlJD&#10;ArAjfecI5A9vCHjki3h9CkR4C8kSsZ2bREylYMegXPbnu4lGimEaMJuEnDGL5kgbiuBuiiEsEyIe&#10;nIJXoYk7MOEJZvEE1ZbPQmBJmTCayi6wHvCaBUsgBBPi/Ai1Mp5M8NfIDrcMOTGPWEDdapW3OFXj&#10;bqiJ0tv0R8DDIcOJammaAi+MLaNhZ23NhW2G1ZdxW4wga02Vpy+aFtLQHSgw+1Gj4kT7qUeCdzxt&#10;kWv59UTgDuVemctNhV80ZaqZVP2kIcK7dW9hHIrRaEwpTjnDuqr6K/Vk1Xo7JQ76LogkCc6VZKKJ&#10;OvYDkwmA7KsXV0HUXwmQhv0uyGCihd+QPIBwzBWyc3U2akLxIu1jIrt3QBK6TQEixC2fJVCKKtQw&#10;x5FZBtFC8iSSM3XH/oACnSLb37QOouCWBGDbScmogtnvCc4OcfdAGuIetZjnGeyjPUBVG3UnpvUp&#10;BDeInI+MUkHSxyLyaRM6O/1TXgEGQdVjdb6lMWudrRSqwsQlkJ5OVOzQJA5hbt7suMVO7J8lU6Ti&#10;lkwDJ02RE3lDv2Mp47PQUKXb6bPXaPucXOHMi8N1TjkbSK1KmnO2h+r4Cm5L0oHuWg+OVamm/vLx&#10;JBTvLbusEwuhF9JJJ68wSehI0+0mbqlAUWu8RiamhL6fOOaQpDGIobnAhMLScO4EdoZb1X2a+mA1&#10;dT9JY+jHHqVywe3EMGB97c1DmGgEaRZfjyAWhMrEGh9S2mfFLfI5WX8/2YcwcXVl1IqA0CL0cTgS&#10;imgwr4yRzAb8UDEoRXZLQ5aBliYkOM/Kb77jp7YUh6PGhkFTmMvCkYXotnUSnTSQENaT+ptnWGFl&#10;lEM89Fmy1HoxQS68w8Tn7Wt0H4bp9SZWiIpSDxjQqChsJMw8/ZT/+mkiRyuVTE9vccicMCMbhJbh&#10;XHCoDmEpFmDR9XoF9DOiJbHLN7kw/l41C22n9sIpVGiY7v5rihExL+cpP6z3LVihOF1tWwWNAPgT&#10;Re26D95aFE/3hCJ/c4vDP70Ei8FolJpQerdIjVR1UgMP51tyAVFx0xf28Hr2MNmO5F9X9Rj9wXbv&#10;NeeMc6aeIW1Ck9+/Qqm/fEbHucYNunhGKTfAldA+e03ZwxPV+5mAhDucj/OWGLqm7BEz1h22Wspu&#10;sPNMilJDPTs746RnuhaW6PiLhYkTXkm+0k2sfsZp6kUWfEzIFYiHMIcMvJp1XAdOIUL77NUgJF9b&#10;LYaFBOnT5hF1B+uv3E9ir5gM8SbnsK4TB5EjfcoNW7QhDIp0ctDjsEeDKhSfGUNDO3VYA43c8/RT&#10;/uunWXLOTS68HkbzY/6bj/Mw/STaUhQ1D8E78b7r46hbfpy8n0XcrI+/gEtG4BuUUYG3PF7X7Snh&#10;qrDRxZzipU4pZENxAVXMQCnBtR6VrLSe3a5cEwezKqB1lvSQepWf5B6IJ3GgvmEpyRD0YTNNKKuw&#10;vChyPC33YdMhkcaiyJZPk5DgkCzA2VTg8gkaC8WSUQbDyjg7HXDVLljxfizuCbqFkxgXH1Z/h6oB&#10;EcqFpeco67zBfPBU0UgxX2W1y4dhTV6PzMq6WnIbiRTGu7j/Qwc/W62yTrwz+FtqfFmVcfSEjQ9j&#10;iSyeEVi0ew8xvVvZBJid4yInymqW9eAnSE8+NTTiyfPe0k2H7Y1JyS716a5EVH8lSem6aR9dTsyi&#10;aLLx9iQQkRe3L2DVby41ze74PETyGzmwY8YXPy0+X0J5+eGLc1gWsrItxHIJAmZ15xlYerPbc8Wl&#10;9Uu0RJ0F3FFI1xxj2syrRYi5RxEaB4FojR6CJbDhmkmOSK2ZJFeItKLYPeoXl+xGbk3HeAtKxrOt&#10;7IYd2IUZyc02XoIq8yU/5r9BBIgtMp6DIdNLZ8Tg/NiOchBQ+NNdSUGH2cJD4YB4FWLaNCqienDG&#10;5TyKZw+Jf2Kl6K3nvnKSgAw20OPLorjLtXy6IyNZE1v26LqUFOocEtWEVcWbPUDOh7rJR5X3UFfW&#10;bjUIwkZJS651RCbKjLJzGa35O2h7+bQCtvFpDs9SrsbbTf/QsSCzC/e85WTdvforCQDHkjM6yRRg&#10;UQtkKDTz3zk1SM5lzepnmiiB/T2UamysGybWlaMxVLqlLT/tzqPPI8AsSvyc//bvk1yVAlk6d1gG&#10;j30ffdyrUMMoe1/83S3mOK6uwFTCUfa3sUyGY2LsJicj7zzl3zSMf9bEhKwJlnNGLchkmtknpYkQ&#10;i0x4CR0qzaORQ6PTdZiUrCQmDMl7kKlSMXvGM6Zs+olREstrvQ4S8stFXyARnhBQnxilFXuOtsc2&#10;yWAOe8GyVHxXIE/DrftYkVdKwdcGxAmBgT/ASx+APGY9LswaGzld6KbYeXXzAxl/RJIBbUoG7VZY&#10;9VfSMR5MoTBmzemqmgHYRn31p+Fd1X3MMNq+3yaR4Ibfi3chXuNLUBZ0TmSgqF5NmeNtTkbuMzwj&#10;49wX2vbp6qslkSfnqxapscPTqX0AR60xR8ORLntbUkxgjM5mx8XQcigL2eBRBqvxtjJJ9xS5zlQp&#10;XmnFoO6TKyZanGZ6fb5fAqrOsBc75vK8Sq89K67KWPnR+jxsuWNO3dWf4I91f+TNW+b/AKbH2Vcs&#10;tEaeF5KBSyxcp1AjxLWX+w9Angnd1/SNEzgfE2yxqiIvJxDCvAO5HG4gL+dg5jqwnWqoLFwHyN7H&#10;usr6y6cBcy+9fMrgU8i/EC5KVtcIZAIs2Mb7BRUkv6N40DtcYdVfhjy/SzpfjZygJU6flkawQm4W&#10;WfKsm9jWATbf2PC7eZicqnBnDTKYUYLSEsbqhevs16zLL40vfIo1aMFGTpuB9FyZzPy2coL/3n1W&#10;vuuyzxNkra9aJkysNRlI7tfuWwlOVFdZf3mfJ5lII80lyYlPD4GL+1cXVBQCnE4G+ZfK3r8BechE&#10;ir0xNJdP43dKMqBKS3mWBfIk9oh40EDqBuSJC3Fb0JLrXQQXrtM3F4k6hInSx+7pbOAwpRsJdktc&#10;B52teYLaRhLoWiJYKJMoVimnyDSUGXKO7UkRVSPeGjnj0yyqf5oEu/bpfqpoQeKeSQSkSZ68sc/0&#10;3FD5SFsU25yNYMenlT6cKHkFAYZSNg2jReSZxCki3/nxmgnHQDgJWYl1xYPUKp0yGUWVeVLQZgpr&#10;F1gbsjqz3uCeVA71lA/VYS7sERPSIYvpbuyx5jIM/m6tWVnKsebX6nlcjw3HiLSGHCZla5HPRIJd&#10;Ik00mZjCnTUT9LBujoxcBfBsN6OFUxRcsc24yzqaH+oOZPVaz30m7LjybXi6irUaAaKmrSoL54w2&#10;7jmsfo3Wmyq/rL+SeyoT1Zrj7tM0eoJ7BOTNxDDZM2KoVCzcFTdo+ylsY8yaDDabMXkp7u9zi8rE&#10;orjZct1I5W55M6igWEkfS8gWL11qh6+p4rf+Mrbh25bP2BtLTQtpRi3m3yYm9+KiDamHp+0o3MN5&#10;SdJFM1i0anKXZFLFR8lHCmHwsJbP8yQD+3n4qr0w/u5+ZfgObMSRMKBwR2FFCvemNxsZrIut6jD+&#10;G8NkZeG9uaxsDxnTyKe2IW2BjEyyhrlDOaWtlki3dxPdwe599DQSfOqitNleM4y/lvAwOM2bVIMb&#10;UU0IZUIncmEVdnT4zK56dMjFLV+dYVAOJnXusHqb3eAXSHwl5AU1IYVr9ye2jiwAbyQRqsW3SAyA&#10;RcfbcDymcc4vYOtwwXyXBPR1UXSPcVhD/YRrmwZExmvfqq2Yh3IWjqUwDdpfm7ZZ0pIiw6dZc6KE&#10;tp5kmBcyoEGE61XYFN73earUXH8lv1DnHLMirtrOBjldzKJ0uqUdNE5Xw3qq6KPhm71pvEKrhf2a&#10;fa4NE4nQEckO9yJWP7efKT0CE0c44zEwl6lQcug+j8SmllJdeCJKaIYIOChZVXt2/uHPrrlVjfjS&#10;OAwrjihc7I5KfPBn192hl1hyHp3H9AReIHvtxpFOc3g2eIvcBO+pn/PffF53HfRcKMKNFx68xani&#10;dCkt8E19t7R+e0mpUQ/n0A5xiQUpuiFfmU4qDKK1idtR/DpTgnN5DyTbQLTampuf81+vrEBBZWr7&#10;PkmX/crmqSMHo0lAp+u6cELflZgKNuGbd+IEXJrmS0/Rh4HczsSAjChJn7NqvuhEW6iF0IHb7YFT&#10;bppsxHShlv2aCWmYEMn6JyO+fhrKJMYU28Vuxa1AY2LwDgfg8GNSwKS3L5DX3SG3tmfvoZ0+FUHA&#10;nwX/ykmQtN9tFX/Xf3P3iQ9hhOTzCPjezMjP+W9/HhyEpkqeC0fTHMnPbTGHX0i0H6iBjYR+21HD&#10;qhyJbTeZL/oa/Fl2U3tbxcB3OD/RVHUOiXcJ6C6OMQpjSNjJYeIoiyvxBUHgVNvR9EhN9dmoq/Ta&#10;E0dEU5En+VFC1rGc6UStz4P3NHxZHgFW06Sfq9AMRcc8dwKPX8rDjlOq0lUz0RbeGnpWrqm8VcOk&#10;RxgFayfUqKqHjH5CZvBl10B4pv7rOVIqnq3E9PwPxMKC5v2c//r5MisO6hF1Ybur2VguVQHqci7V&#10;8DPVZ47SFVEF+6rF3GJivwcU56VfgU9TJ1R5EY4GpzmKDkldrBOTGpdnFV6fbfcuHGEPGYrJhCRC&#10;IFQLlbRCWBs2Q/IipAzNeypk1NqMmyOEYPmOG1RY6+6QXZQ9+dlNVeIlpvyc/3o3UWIt/Xh+VCP5&#10;uQot31IrI+ewShVbNGOaMViVIwWCJjx1swnXuJMow1CQ51hheQaG+Zq0pUjv4i1v1MMnloX59nol&#10;aZDZvmCiQjOU71WkknSqLp81IQHvl29klr8JtaTs2XPamFgSIMSy3P2MWsgx7RoWCaepnXVeQQyk&#10;a1hYmvSpr5DJuzGnoSvvnaYoSo5BBY41w2WWij2GmViqjZQ1Zw7amBjpV5kZRNUzAte6TMVv3U2Y&#10;NjCTM2Lcpzvvwd3kefJEM/UEVXLU7vq7/ut9FIn279Pj1TTm5+rs/Bb7nUaGOqEnFsdSZ0TBZ5dI&#10;JkWjmIyJx4cx8QBk1UbluzAicAMXNmSWz6e9HNwL1S1L8o90+3wbjanz5Aqr/oo1IwgxKfwulw1U&#10;XU29JPlefhraj3SKMTH11/awvOCunquw6i9DppognQaUxFMUXzgzuMaL0j+Ngb2ghAhHT4dSrfTe&#10;K+b9NkyM5+yORNcsTKTHpZ2CwG6XyfPKkD7gItAnoYaUGvIm1Yi4vAWuy4hMruJ8hRCw6b3Z5I8/&#10;oEstK6M7sZwfTcICHImyzHR9fqQ+tsq70LqmE7jdM3z6zsbhLa4bWaaOjPSecRaWJgQyn5zyztuE&#10;+q07VFj1V+4c+c2uKnhJhwQ4YDkhSrS30kvtB1hbhtXOLLCDJ/ehLIMtZCQ3rUL8LhXYdc1TYivu&#10;JvKn14nRE86Q8RrfSQikP7hrjOXmwlaqi4IpZIKNICv7fGYaRCbtYmWYaba3j6QRd84z6+QK36PP&#10;h4e/H3va7tmht90M3YTUMQZOzH0rfuuv3Ge00d72YOzUgIyjzYzye7S1qs7BGXk7zw4O/Ye89MtZ&#10;UByi75FKkjxfP+e/nqOyXFObJSVErYOrzrxfGf4DK7l0+ckczbEy9F4bYAQM1Nqq7KZuu0ieQkxQ&#10;XagCZoVVf+V8uetOkc/GG8R0w9/QIdNFQ3HTGIbHLYdaGqVFQEstNQ+ssBYcYbTBhfxR2S8Ljtbn&#10;yXgYO6dZLM9XaN4J2d6eupBWFDL88HTNupBDXzhJ0OofkngROzvHKcGg7zrD6TQwPg2Ds2K9o1M8&#10;lHC/gNzJ+PBswoPxGeSsTX0DMmaMdYVxBKZhFTH5bWPsEPJ8+DZrhrZsaqH7LrdiUKUmK8drRjjc&#10;wTaOf9thNMrkIjDt1FiUmrB6nzfCQUUNxja+5X6+K03VX6awcXHblr3jaumHGpd31QlpK8zEOmQm&#10;fkPiqZVNR+dOsMwi7YoSyQ5Dljy8wS9w47uLKg4z08jANjZzp23cuTUNmJlAn6Ywido95OX84/7H&#10;JEjqwDWHbld56vr8fP6kwjaKeEp/wUuFpzqhiC0uwnpUKFFtAw9qU+8LR5ANHkX90gOa2ZaOMFnx&#10;AiRk8LsILrwjbikKZOTaAhmU27JsN9V4tRVW/WXuT+pK3w/K4qJJ8FgUW50d4gT5MkzUPDMFlApB&#10;MdqWRy67Q+DIgSLe4v9PcX+03gEFSvA58Xe3KyNDRbpFcEL+HZTWV4Z7rVsQpKPAfQrTmCoIpTyR&#10;C79d2R4ycWM7JVWqX8OONLrrLSn4NDKqsiv8jYpO5Lw9sTMerL5ZXQHaLAoLvbO6zTBKRuf+ffgM&#10;8nSNCYtCAakkCiPAWopFqQamxgZxIhCXyzUzB0ycc2xjCTofCsi6jbRs5FQsyzDTWCYGC7Kvdwwf&#10;rnlU8G4/jRD0ZqC9YbnViUEG9nqO4Qtk03ieV6okfO+WYNLCPjHl5/zXz3NJpX1WahCEN6Zyzi0F&#10;U9pIHlVul5TRirRWVZ6MUvng4X7sR4vIePdNjx25rGwPefvu9GkusEpGOQjlieFTyITEvCg6xYQe&#10;MH0aJ0tqEYMhTMMEtVJ/GYf6EDLUbxqkFhiloBAK99EiElaGMCAjvrMqV+EytKzc4Yrf+iupg6p3&#10;5Q8mr5FxtUAmtmiBeGWhRPJGtwIaDdyx2L8jV8WRBfIQ892xKCz2LtKuwzg53RGANXPob2iLSE/n&#10;p3EcOJaVtknD743sdsOjKcX09mWf11NIjAJ9IPE8zdfP+W/ui7oddUatG5bND/3cdjdnwUJ8Xw2r&#10;Zz0YvckXoCHLJR3rMFq0pRbbyp1L53QEC5X/IdZ3VY10+1wns6tiNXcgQizrOqLgUXWV9VdiipBe&#10;d35KpC+ChfxWtZuOiW2GdQWDZW0ffmo3UZlInPFH2asneLC4u2N1bY72tTy+mzipu47esdJPyNRR&#10;gMRmyLh6BNTmqcOEKQQHv6xsi9OpP85O3aQXueoTAqdvUI2qZwnTVpXHOYwst3ZXYdVfpvtxSRin&#10;y3Tf16xk574omRZ1zVPXmsfO5hbyrEXsjv2kJuyGJ1GPiM2JnWF76mTDrP3uWDOmzMD2lV1BW104&#10;dG52Bhkp76RWcVH098IQ6H04/HibYQyRzi/68CFkXIjdP3JdM+kl49NXMiBcOuQl2XN3KGzWTTY8&#10;Ut6W7gxDFVn8bE1qmfTlBvVJrjRVfyVtzzoumWKKJRXuPLNQqG0xVxDUvqwCTwMou8EjwfWQ8rrR&#10;vEImp82Z5EQc8AVUscENLy4QIhKDZ+bGeUaiqIFB4wWEqddGCES9u6GEN1qFMzNKyNJS7/R4G233&#10;xY01E+Bzzi3uCIRTXTOOv54KREMoVfYVyFOdvu5lCGvmjLZLUAw9ctGpSH/pbJ1adFX2FsicJLM4&#10;mtjINmH4CLK6mbv9naLaWe1nTkKSFxIl0SmdsgYMlHsHygLb5B3dqs9Q2xLi/G2nCFVnnuOArMQk&#10;D0NBYUyP4TklADfZDT2SnVUFaUJm/tW8I3XneedhlPvL6zphmzbF5Afl2zDfrOI5wzaROvWEbWvG&#10;n6vLpcunaafvNaupd5VVRHpILUmUkC1AaOx8n0mbQyVOyN9xyVuFTF6Xi9DxPQC5rpkcNOUPxLzJ&#10;aQsyOFszZOUqV1bA3bZt1n0jiZ+63opWdZs0MXIgEjLYS//aIWTycO24luM0ImUDsrJGcjPYCiUY&#10;zptBy83Oh1SxEirLBbL1seDYyuWCKAJTxJXUXzPOop/z3/E8KR5+Hig+u37Of/08aRnOjiC0nkEd&#10;ZuXndnKEPDbhLqHg4VoJi6OYKfF8Ef9AYXzafPW5absPndzRtbG8ybTwu1iawY/HHsCvnGFMxX4a&#10;LWOYiXsHmZluYQhs1lXWX8YUHkNzRaax2ObkHIKSnBieUPlKy+6TNehAD1nOkqPHkJW2bUOUW8B0&#10;A9X8aaL53VoEPW8iXbOv+QUsNTPmOYlEvO9AJtnIG0k7IWUkFsiItc6uqSxbTvlzYnrON8E7LKXm&#10;eM3409z3in+QXVZPeWP2SYCYAtmYra8ZOcLRDwojh0KZkeeQkfi2rLBP1eFxXjO1aD0RhiJIdeWb&#10;huE4DBvyD2TonEMmS4aMBMsR3ehSsE0iDJ9OClNsa9HOSIxUNnE7VVBn3nV34S872ibqpczCfBc2&#10;s/id1BpuJEMRpy8ogX/zds4bgsj6xEPI8tz5Xd0MVvYZ0iYTxRO7Jv9IL7e/jNCf+OvpPhODpJWK&#10;0clGViYVQaKEjAKVJf6mMModiXbnvEdSxdmaudWZRKTAtuzc0DX6p9GBhOG2kTKhF2xjLnUvn3wk&#10;D+QVbfe5WC393Q6ZMAwkaMj+9BievXz97bM1o3GNtIgemZo+LZZqyJe4lvpU9WGZITdOlcpMvM/D&#10;8zEgqxrJG3l1cZDrP6LoffhwzXCSEcu7uEeoOevXcqjZ4MJJOFQu68ED4s04g0xPGbiB0XmJ5SmS&#10;Z1ZBDe8a6gNcz7ccw4eQ4Uw90N1n3bGtTpsjyGiX0BhWioNPxk2PEbnE41RdbVvlIFr0b7CtbmyW&#10;7mP4bM1wP7Q9Y/tyYPkPuD09fKFtWAlNznK4OyYvkK2PhTaCEEL39Ue/5wr4NXt4fV7O1v68TXug&#10;+Dn/9ffVtsteBpxp3R7yc/7r58nfsvI7Mnim72/5EaqMG/4Rx1eQpwhTsd1ODj0prlMLlESPpsRc&#10;zwG7YG4PWaaosX7NXSBlotts18Q2IlPDdaQcrnN2RGqTbgAI5g4DqJY5Ci1uGY/qx4wPoFJ07FGY&#10;8bm0Q8B3VQxf9VJaDosbnEjHqCgeKpS0SqMQ6w03Ls4VRErMGL18qaUnDioNPDQWRDlcelKl3pCO&#10;Y21IIjFs26PdxaboTAija+lkA1uVmRNgYel1tWo45+MIf1IY/FSlUMWzg61qnlzd4XiZ2LIEe8km&#10;foOO6/DETQ8XiQlsoD+sBhAFjai/2XETFwC7V/RVPJe+JZD04Xurha1ZxozMYx9OVTIPJMPh6t5y&#10;CvqU+wad7S274yNyTV3G6yNXRJLUqtQhb7tIVVpQ+ICOwEIlrpbmODR+P9EqUVkyjc2KcIcvaqzc&#10;bdZT7+YVU9IhGyQ5xsoTcP9gKHSW0WRcmRgE7lNEapBy4U/JGTaBdupF4eUK34N3WFWhvvoKdzAo&#10;KZSFfwhy62/DVM4PEjY6VoQXdeXO1CWNGEx3RPeJ4Wl9bpJvuXj7Na8SDLXcPikyb57M79LdzD0j&#10;aM6Q9He3ckeOoa7JyoorhxWxzkfN4q8CEZHcKxJGCu4RAdPPAUaYnq9N2uWtYUvqM8jy0mFRBgX3&#10;nOe+XXglhiqzGYa8e0ZQTzs+hKzPdXSC7CLYOJOwvD4sdM+cU8PyTeW8PXwIWYZb15/aAudj2RT0&#10;PuxPd5QwU/lp/i7IasDStVHiHZXzkiiND6yv+TpMBL5Ho4Wec28R3SiIA/ZZXz6N+q02+A+RAVlF&#10;3Ojq4XsURqTOHZJ2eiT3SZKpv366Y7td8vF3Q+53SQD5spF463r+FWpxonNALsPEOs8VSQJmOK8t&#10;F6458+rAPDjJZWLkr6oKKzfjHrZLdF2ns54q5CRqX36awdCg+ppVjzD4LIS+585b7qlOlQ5obGps&#10;0KDUjykW1Q2CAZkc1T6xm/UmBFLwrPrTcgsWViGT0XGt4Q4akMlg7U4GmcA39hkh2gvcNmJWeaPW&#10;eAhPrEKa/Dy0npw3HoUbWjQCbsprIauzOpaJFvBxkxDkWOMdBADQCn3omFd4M8+4J20Z1RUpNvJi&#10;rjCVF0oUiGGMmSXJSEk0nXt2190FsuV0WrCkDPW8VXTovIGFt/yc//p54onWUZQUEm666fktBcvc&#10;8KkdxlQnlOJWJIV1OVq0d8PZ4IVzqG9wZzaDVst+9+rQVBGt1TUJ7HqoaRrZrbFhQF5wul8zR3Go&#10;qKaEsWaSjY0SsZaVjmBOQ3c2FR5CpstMTx68WNu0AOTTJtHr2SGPvdeODifAGWT5zXpuIQpOjV/g&#10;u59SozbDunTMm3GXX3DTnm3uHSsaN89MRXd9MyTDuu7cWejhmuU096yxdqshyjVIiMo+LMFQWCgR&#10;eXd4pmRPrPzcUlFZT1dqMPLCJ94XRfGurwXj0xeBVYR0Hz5b83SX1PbTLKQf2P7pMbFZb+nDh5CJ&#10;ydjC3vjOqP4fFUdXxaQk9PbhM8jaHJvgwwrpi6Iv+iit6Ar7GMYK7f74ru6fQVYrx6HbyvNWSIjT&#10;PFjcFbKCo/2434WM5jHstitkKdpmzFK2Km0TJ53sEA8frlnGQD82F9omMELTvWTr17picbV+Jrup&#10;fAhZotXs8XqeyfUhvmnIPrB9n4laD53nYdpepCpv4W32R4nu2Wvg5/w3pTCXCvag6NAIWZ+f20ok&#10;HEPaolAgRM61XoOsix7EbfxiGdZqvHCRWRs+xOm8Xf3djjQ6fA2UdxLtw81I75C1tVse6bXbNw/l&#10;domABnjpNLI+j5bRBXJX4J/CKX3C6D1nnF7YOykfhMM8bLV/rAza7DHRm3SqiHxXB7u0HJ8Gp06J&#10;GWK8D8tbN04I5/SGbt4cGz723bs2Ps1m9qN7VT8oIJiaEdizd0ZHpPQBL9HZOxUMyISVO5O96lS0&#10;IsRv6LetkR1CRh/v1I/bs/oXcCf3XDjZmLWKUNnk5ijtiqBzGT9dzI4rlQ8XDkv3yq4Y06hRqfGT&#10;u0WuXu8D8iP7yx8tl9AcV8UEpqhLXoMF9BMxH1F7i7parknBQsp3ial2C6HypPorzix+FKov/Ool&#10;lIA+2dfT02G9+WRycPr8Lqs9NxLUGtV7S6ug7BXdP6x0Vn/4kqsBVrGaEuy9LBB6k6spXWPHI4HE&#10;YCn2JSLiUVy7ZW+pQO5sRylWMXq0t1i3I7mEMxRZBR0sjpse9oLOq/ebOxx8S4WuBwFZW06821us&#10;xu4YVxVb9TqSRNhDokr1riSlPsVmzeQlKH3z1J2/f7WvFjqxTjc+PEaJleTOK4fkhs+GG5nobRW7&#10;t1kPITMfrw0uiNSZLu4iGRPCNieSZ0mWgqLUKScIrudK9dUS97A8IXcx6eKMpECOjezRbKp/mBbq&#10;/XjhI6sBTw4QXSw9KTxM58yRFkm0lPWrxD+KXsxyul22QzLntm8Q6sENkiKiYD5ER7VsS9JXi1yx&#10;3L3mepdTIH/audh9RdTSVj2ZUupBMDH7V/Bka/mbUU58P0DYPREOPdpbDPqeqC0ne909XFa+XFJN&#10;V5U9ME8KOu9gORERHzwDS1dGWx4U8C1JlgiYnrKFF0U1rxNYtQiwj4p0B3WeOWUXSo7zAeLiA+VI&#10;zR8mkdS0SsNLsmfKKJdtmGPLwxIbdLRatXm1ZjJeNUkRcXYv46mX5hhVWnmcAoxfdU45Xy1KZB4g&#10;ZUdVwxLnr3s7AxZHb4kTkZzVmw3Kq3wjZIK7moqAnDHxRHSjh5CMmI/YbV+tEieTh8lguUHJyvbs&#10;u4eUr85syhW4yjAnRaS1pqh8rwRYg0Vo3HDrUuHS9SHd1VijcVTO9WCcdOUaNiDUrzTyxrFv5oxL&#10;4zM7Z+pQxoxk0i66/1xWSU254Wq2ng1Cz7u0648oWXdjOaOMTqmqTZ32lsUAK9cDo6wubF3ra8FH&#10;IB3RvKXkard9RwawC+bpLqh5B/n7Mf8NFRNh3LvwKg+rsyQ/ttNdxOUtzYkssp/zolA7exIYEXjy&#10;YcoomLa04BrDYdpXQPVXzhVpbl2MfIjldkJd5WhcIuqXroi60tN26XMs9xvnhAjGGyu8OK2WtGju&#10;A+4RNjCxdLwsk+KMBV1dKMfIznVS/ePDRf4d/tLHt5BCAwdcn0tvXB/f4lJ310TYhmx1xFYpwZaE&#10;yfgv8Jl2OSy6qzAj4jhqkDx7utyB1QWLGd4l3Zx8wgJWVy1mOJIyC3IViscFTqdSMB1+aZP4zhMt&#10;FVDFJVfZuSNyfcmP1ZdjA7B+3NKIGyEwLOryaTSRLBeJpxtAZvpW/DeZObKEs7Wf5RYsAjO5G1Uk&#10;IKccHMS/+1JRjgH7rWAhzNT98IMQFL4BtpXcBl7bdR31w8iFlImkpZBeX3EBGaVGQygDedKmfKHv&#10;7Wo5wilg1GIAV9yMRpFdVgSoIxe/6ihhyRDUcotmIuMRWKi9Xx2hVuLVoCN92HnggFUi5gyW6p6x&#10;2j7lI7AY8vaIqNRPnQImOUDpoPNBkU2UuVawancaopjNgPPe2FtxzP6qoo4FLO4hIxn319IqBzS5&#10;ecpjJOWDlEcHZTr7Y0Gh6I5rl5flcURJdnVCGyEi8Li0egkpcgdNYwGwHQx9LYcN8Ff9NyfD3Xu0&#10;RGiPg1TO1KOPU1sjtS0eRzQd3XYDC3BzPraY2pPC0VhUv/CDwh2YxYx/SMzVqLpqgXOY86vnpS6K&#10;e9XxjsQsmeOrpxZFIkY2XBUV0QBjwUGFFYjTVSJpbRAebVfXTdSqW5Oz57d8jvjGyqLgnj7XpCKQ&#10;7nOyKBShdL/qwlN0tWWWCw54/EVkBvA40rmR9UQH20XNL6FKVEUanj4+SWCrKmqSlukqwI8qxWy7&#10;qD3YdtFgoyosBPxpFVv0Yw5Fmp4/YG4ZJQEyKVLtdsMyOGI4mBFiFA0smTh54cDbH3ODiYJlpgoS&#10;F795YUeK6GSSID3C4CA+ZnV99Zc/TJ5fCmnizm+qIk1Aoa8W/C8mlHwhYCemjJJ2Q4aV3cNJvO4t&#10;u200ImuqsxoSdYrK7b3Ff571EdOrHcnqw+697UQzRtmgxNRdkuLmQARikNSVkrHN2LEYRbGrVjmS&#10;NLNiOOT03vVBq5tZf8XWcrekVTcS9qnonemYeFV6vLiIBj28DmI0eaXg5Ib8Qo9Jo42LLeh/Wz6L&#10;kmZ9kKTDJdGAbn5pd5GRCKbPSfgNa8vZIp2W2gwOsCkJb9aSpYJ7GHw2xGMEZfLM0WnV/ay5oeNN&#10;Uwq3VZqMNoPg07O9CbNhJWfLmgsLUDM1f5aTGmTSJ8TTnu29+79RuKwuImrxmMw0pAtujT4eqxOa&#10;BzntNxjw9CYt65QyPsmyaUJcy7J030DZyzxDccR01J7t58AtJryyUiaY/AefT6r6FzctfMJHm1QS&#10;1ZqHhlNPZBWHdOVMk59sZT7esDpJw+VpVJvUoeRHDNY/PV0hxdkXZeXWgBMMwLIemobmB1UdXy8Q&#10;mSgb/UfdcZ9ejw5W0hcqUt50Ns2wrqc8rWymhOCntusZJ1XGR23GMZ03FdhVkTztD2aY7LXderYw&#10;BzVJE1xcqeNgYGapv99EMKgjwGknVZ0aH6CJHUyEgzkvNQf4KMtndV9LfhaGDo+ZYOLysubBbqhq&#10;d7dO4ziohCuXrSQhDsmGzXf8lP/6accRqeQgvLc+vVuPyspNGX1WZktYMC+8Hs5ylfIYMxkOlems&#10;DPXdenYwUerN8mWVVtsM7ciOEl2Mu8CcBokP3oHJ1uSOq/FBeP76OtnURALHXYU9077BVe2cOOYf&#10;0zv0Z2Dnl33bYmXAoW8stuMDk8DqpQFSGRzTJ0Rzp/xKFwx1ocS1GMWYmnaC+weX2qt58DX7aUOw&#10;rqz+Cirl5HWZDqeo7oIJccT5MHfndSIyLJkx0zDaEqsVSv0VMNV9LTd4vOndf3yQU2vV7x5MJIF5&#10;DD4BcfuJqOZBGPrSSXt6kwvIb0jm+bPCcyETaQCJBJIvlnrG6U3YYfaLOJLMMDorGUSW+N+8zgkm&#10;Tu0lXKwIv2UgZ+SF5UzdwcrjpONE91rUKc6xuaif8t/c97F742BPcq9Cynfw1XZOwXIKE8cG7IOd&#10;AXVCmga5UC1kwxkOx5u4JNerRgearqIVTmH6BLvERs7PxPwmUr4wvelMDFHS1zlOExGYNHXP1jlO&#10;MKdbHSCmM4HxZJVI2mF4LDpMfE15DnFj4809XufEUlTVWZUP/HVZ5aEGa0u7LfzDlr7kZvGdLcxK&#10;cfBfS0XuLqXxX77jp/w3aA1hAw6aHkJppkzQkKF+akefsg+SPmmzq+qBCYeTxH5O4kD1pE9yl9y9&#10;DE8e7RsyxwJSzbjipPataSwqlCnaNy2O2IlWYAYPaD27dc6U/ZKtKeucWAfWKJ2fZiRMhxQ1Kz0m&#10;R+uc3yTnaYkXDP6Jl26NYUyDXY86gzm9eVFUUYFs3l1VpZnzihuaeio266/kcRPP5qgt6xwwQWzm&#10;QvXNHrOljpPagqTYCqX+usK8WHAQY0bcCFtgF7bPGiZeLLtCuLMxW0me4XasE3G4FOlPn8VRrtSk&#10;6SDNg91cP4I5vyn/RaHbeVDelrLOifrUB63naFds1l8XmTXeNPqms7IZHFJgDB6tE1ljjoyZskRY&#10;Jqb7p4vHbOJD+OnUmTK4Xl1Z/RXrnGyOq+d3MmWujt+J05LadCeIqChHqk1Xx+5kDpLRroSiiYYm&#10;Pwn8YtjRdWX1V6xz9CiVBaQbuabPKj6XKhDxB5WATYOszDJL5XxE93e4tXwJaDgw8248NDmUXMs5&#10;P+W/+TR7nQGw7dO79eBpNBvDoUeS1zxl8rt8kyQmNQmg5VAQNncrDXxkDJ9LfnncLN3hKalI+1hg&#10;I7v0jlOpnOIyKUUvekCUmLyRUpdXfwWCaBrufBxlviw5KPjGXS0DWCVMFrCTq/k1EjB8wkfnkei/&#10;7Q0lAVZPICq9Q0j4f9eE6uHZ5T5e/HJbmtktFXnlGLnyA6sHZnI1c1n6mjsO3zF6+4Qu66yURzpm&#10;3nELFRDNt83pp/w3tgFKtt2OKj7SYvzUbj2Tb43LsvK+ehPM5LJDUUQOzhs3ebFUFH+Dp00shKyR&#10;paewzPlU9khdR+2YYU4MD5Ujc0ouONytc1J7qcZU8sXEQibeTZLa4jmbbPCWd3TOuydTkB62it1P&#10;MOdBTNFFnxs65IhxHa1zEn3I97QavJ+TbkWSnC7KmyY02cM0ARjh04rN+iuP/9BWyHTPOzsMk6in&#10;PYRIJBVjzzDxxthLwcxvnEOYimXUNViEzeWv4iYPLdHzwbS0/0cs4nw3/wHWlpYL9LL0IfoHZd6F&#10;WaPSgQpymisVysOCr7isv8xYfTcDJiCKaZUTLfixuHS9zEntgnXoyhXQfkRB0hoTQ/hToIqyYU1r&#10;DJhQZrhnO0ye95v3rGQ5vmzrXgxhTqs/e7VYJw2SUhZ1ATtd53RS0DfWtJahJMKflvjn5CrAvE6S&#10;PsLtZPDTzkPSazoMmHwgO0xjrIMa5J/tUfWya7tyBHPY9BTPL/fUDk0P543Ie5rO4NJ4ne+I5aEE&#10;ovjI2zp9FAMKThdrhD1VF8yYzQtFByN4d1mjpVmcEM0yD55a7VHxGfvvp/w3n26xWIGnfZ5uA6oP&#10;747gvJrWFGRaDZkw5MK0z5FNXoNWI+BCNm1eQ3BZyw4ggi2dlgTCFtVwhP3IbUS9m1E7hPUPUFIk&#10;Yx4BHGoD184T658/ypFKfZKWPIsCgC2XgRRVQtzwh6tMMvgEnqM0qM1DhgqFgILu5skMfY88L3rt&#10;5O5VJNYNx4uS6poSC5+IJk1quUqTunfBn6yAkkMPZR3fF0235glPejEMhjnXwa6Nw56VkxbEWKHU&#10;X5YKPR2Ipusv455CI7Al7YSeidlEn48CU2arBwnB3oCJhpcGDQURr2tyBmkgVI+0g6BrBBaYpE1n&#10;6Qiugbwg8IgwsQSVZ6PzhXM072Ps6yQCnUtBcV173hLQTdOApsi6b/EYt2QEZmUVZ+iSUcpnY510&#10;nl/SOoiCq3pFsyXcozDiKUychE5jReDmLeheJ+oooaj4LDwrVKQ+iEaHg7HBhNdGkOwIt0gtl/vA&#10;1dRmaeJruoUijw2VSslLOkxcEl4nWV83rFMlFqRNRjc9tq/AHJnLeOaxgMug/lMiAV94nLKzdUJD&#10;qZnRZBLlr3wWzKbvWm0kqzYDlfsydJLfMq3jDObI/SajCS9JgQm7TQ0Ut8xSYkBHNfMrgu53bmqZ&#10;ktQhJjSWAlMWT0hJtM/M7u/7qXz6wC0epjuFoE3M5GdxvddLR8mux0vdSFMmwaLNYBWkTqfSuTAs&#10;j3BL+is8PT4LEUW0wUshydkZB2qjUaUHmV8kbuebMOM97zOvD04LAOfeqg82lTRxpv2U/+bTuD5S&#10;ItKDLm8aYFV+asfLFZhPHsd1G5lT0NeDNWU0afZFlaKMC2KJ9VBAcCP2Rg4enot8k7NczgTN6FVf&#10;LpaidIOqE3LhFD2zcpCslr1V4fUmVpT8H3iXv7D7CfyU//anSa5ICArELRjf4hBDLjlS402Fr6Br&#10;2JdOP5+sqTOCFRrPSgsC/vhsElqFUn/FPNWEPhVPkgh0nf3EP9lJR6zIacyLMjpMqDQFFzpGRueO&#10;aB/zRhpz2xr895G13T8LISWjQ8ZmEV8fVIZ1YhWvScdqXVn9lescNW8w78VKmivtoJVq20O59jbi&#10;OFeK/qk85Oj2rmyvqdEp9ElFJdZiQwIcernyQH6odAZjpKX0vuC2UhziD5dyfJBdfYI+S40mxdJe&#10;lb+5wyEBOYWMtW94fWhsMdMKKQs6R22Qram6E15xF3XwIvntxziEW4kltM8i2qrqqWNtvwu2bZV7&#10;tNvzbaWqLz7KtlMNSPIFxDN1vDlPY8V/g6YUprUV+EbtfZendziEfiCFth7y+Ti1Mw65JQgDJAdZ&#10;WzmMuFAxh2IQT3+c1AtNbGHit3cdFmK50iFtHDHD87MocK0mwucNLfvV9xmxgDs8oCMtWKEa0aFx&#10;nPjIzsdkjXza3kJl15/gEIGsYIJoAqzrWq2JZ7UG3jFI9KfqZpRquKqlKRc5s4qzuhqK+iDsBos2&#10;Kl3Y+iH/DYLgPjHFijQxMiT6/bd+qMKJV1AaJBHjHd3BPq+FQTI+k99x9kq8CN8CcjYIAh/MWW0J&#10;2+GKGRmGq1TyTD03vIFpNsOnu6Hqp/brUe+PQBgLqzlFCF2kWAy+ZrFlrYhU5+pT2+yTV2HUXzlL&#10;4s+voRthnXag5UBxhOGJsSP+qGkbYFir8d4Ukqgg6q8ECN4kYgWQmuaizMgBKPt4P4YMsJoOag6o&#10;j46aqMCxx3hmrKZ4A/w35wUz7B0XRu6EH9ouBdedEjXbdBPpHT8UPqH1B15zumOM9JVUvbyRR6xI&#10;KZWKhQgg6n2ldrX5N+cgBacca5JoeTH5FLR4hL12u2e6IuFzT1A7KyLDuU0N58OF9+/x9+iUOWGZ&#10;fMN2FGaO1Y32GoT5Co1tSwt7iHQSSoZ5oWjEPmehrQANt3hBSWnmvdhpzHtTUgVRf3Wqurw4yGB8&#10;lN0sx3mC94Av+8PHL+9DNHx6+/XX5tXXP/7Hl6/p4f/y9d/ff/z9n//p7Y9fPn747ed/++3Dh/bj&#10;3a/vf3//Lx8+P/vL2w8/ffP23bv3f3x9+Y2G3n749Ovb+M9EhSMvBLr84jfah8vHPvzx7K+NFNn4&#10;d28//fTNLx/efm3f+uOjAIZk+fzl67++/fJrfLm9H2v9/bev7z9bvPHxv3768uOXT//x+Z//Sf/6&#10;Px9//n//8fnZ568f/uUjEwX5b/949+vHzz998+7r57bjeuqvXz7F4/zj2d9+//AH/+nTl5+++fXr&#10;108/fvttm/vbL//4+2/vPn/88vGXr//47uPv33785Zff3r3/9q8fP//8LSrD8/avT58/vnv/5ctv&#10;f/z5P399++k9q9D33/3PvzCJ336GWaFa/PH29/c/ffNvn9+//+Xj599/fNaefBa0kk//JwtgTfoV&#10;a3n7499++fz7s88fv0rgotI2LfCXD799+u/8h2+e6V//S//SFjCzZ3+T6wjlJq1U7j6M7LG3P77/&#10;29dn7xjGH9aqKN7BB+CmKLkNHwFJn3n3f8fuv/0LNNE24s8/N+p4++Off86VvPv4xx9f2IX/Aru/&#10;/P7h7U/f/Ldvn8n9i6747K/P0ENpapWC5vLS/55fIs5NYvL3z37lJQW9kzddXvovrXhAQva8eP40&#10;pPkl8mkxDV4/DQnWVSCxlKchzS8JElLhaUiImAFJhZmvDrA3v0QSm7oKPg0J2ThBek4X0DdPr2l+&#10;iWghPS0OsMeJHpDUvO37g32aX1JcEgX/6TWhIU+QoL0fDrA3v3S8Jpj7BAnP5/MDSPNL7BPB4oM1&#10;IWoHpFOKmF86pgi4xIBEs1PM/qcpYn4JAwIn2Yun90m5iDMoLlM/IInyFrBw1p3Amk+8GCBe26eX&#10;pRL9PkPBwjdwsK75zHPRJ2WbB6Dml1qfQGjpaeY3H3rqpsnMOAA1v6QkZIqtDkDNpx47BFX7ANT8&#10;EqAoF/3hANR87DGscGifLGt+iyMMVzpgtVxMN7YYfZ3wywms+a1jxvRiPvrAkjP+AIfzW8DikoQ/&#10;HeBwPvx0viC6f7Jf81vnOJyPP4El9X08WNf8ltZFWfTT61K0sB9JqT/UTTwNq7xFfRhc90A4vpyP&#10;P1FXbrg9YBrlLcJ+9A56c7Cu+fwrcRx7+GBd81uChVg9gDUzALwAbNgJrPktYKGfncCaOQA+eET4&#10;y4N1zW8RpGO/TmDNHAAUMsMT2pjfApauMj3A4cwBUFBJaDigeRVDd+pVPBKH3gGsmQPozgca/h3g&#10;cH4LWLpH9QDWzAF0OwV+8QNY81vnsGYOQDsRGNv/5+zskhvNdRi6Jf8kcbz/jd0Dd1UC+D7oZKbn&#10;ZaoGTUufBFEUSJrv1ShswfNifyU88jPzHP5kBYg1P6g84VNU4zyHlJ1pW8RtPoRXPajYIjgtbDUD&#10;pA02sfXz94qQ8Wc2/u1lY6sZAFuE84ytRum1kajdzy8ktMraEGt+UN5WMwBBPhQuYh0mcvrzC7k3&#10;pauP+F7NANgi7mRsNYrbcK79wlYzAN+L+KuZw0ZhC94QHBUR+s9ssL+4vBtbjfK2mgG4dOE4mDls&#10;VCIKCOjOc8jDXY2LHHvuNuf9NShsEZYQc5iI0O8c4m7EMT9GTQbFOoSjjK1mAHQciNCNrUZhi/PB&#10;zGEzAH4Uigdjq1F6L/PEUXPICxoiQjGHjYIPcW7EXs7Dyu/3IgyH6kHYalRqFVArSKzDZgBeoi48&#10;NglbjYotqqMLW80AOL3U5xCmGoQ/xDO5WRpNADztUVpLmGoQ1/KXn3e8K6e0zM/X+teuQZhqUCIb&#10;eF/nCUxk/8cUiSe8hp9NDYgIAG9zYg0mkefXlAw2DEgHG/LO8WOKtw02l6DCQSEhIaVLuFDRlZWt&#10;ZH89xRQ2ClspryW+Vm9+MilYUGJrpTjkzy9MjjViBWGrNz/HPymAZg4blWw2EmKErd78uFA87ot9&#10;HIFBj4uDQVBGknF+UEkIJAogvlej8r2QfItx9fZHMMU1SrjXea38+YVZh1QtFLZ6/3NKXkj3F+Nq&#10;1A2lFjGAs6287f/8Ql4H0RoIW4PCFgeeWIdfTRuEULnLi+81KOaQIIVYG5ET1rjySG/G1SjGhVLX&#10;jKsZINlK5Miev1d0Gz+/EFtIR8WVElHVL4qsJULlgjcGRUgUb0js5QgVfn4hYkne48VBOahwFIwo&#10;1mEzABm9yLHFFDYobjKyIGGqCQB1U953jg5vxEY/c6HZMGLkH5Q9kwekz2QyaH5NIb0nxC5G1aB/&#10;noZYF5El/owK/wld8dnUgF7+E4fr0X+KTu7XFALOL3FyDejlFX4ZU73306fP3E2QdPz+vldAjqP1&#10;PKre+qSukPcvJrBBmCIEZb5V8wWXtNyrj4sdOW6P6oYpM6qmC3T4CdWeTTUIZkJuZkbVG59bf15d&#10;zqYaxL7CljHVG59yDiqUHFnPz7LVPkbSQn5Qrw5fZrE3KEdW7tTnFdgbHyk0pQzEBDaIVKSov8+m&#10;Iuf6HZVk9gFpZv9utnhJRMWZPyBqXyZhXIyqN36aK5kjH0HZ71QwqlSQEKZ645Muh8N6/lYR+/7M&#10;Oqbw3o2p3vj/GmgJUw1iApNMKUbVG19/qwb5b9UbP7Eqo9b5btCNuDNJcWJUvfFTS8IEdUmEq2+V&#10;LA8TnEmW4s8XRkDImS++VYN4+yAqJhzcqLh+TbFqTQh+QMlQR39znsAkv/yaein/z6MaELrNvFYJ&#10;U80Wdlk8G6SXRZLhf0ZFgif3YjGqBpHHSN6tcGMiFR5Tzy9hqkGYyiVLTGBvfILNJGoIUw1Cik5V&#10;BnGIJHWsRsUDgZnABmGKUKlZgbPx6dkR+cjRuUjy/M8PJH3oE3tiBmfn86bwNDfiqNnHFolEwtZs&#10;fUqJ5DnnPK5BvfK9zMpowuBNIa/9wlajmL9kHpzHRVy6piNd0shZPhtbGEVryH4Xs4gyaKwRkjRx&#10;1oWx/19ylaObllaMv5/6+k0giI15/GgLwxrxGTW2pgHqeadapbHWMHKWKG2kvlszQaqdcSs01hrG&#10;EUbyvBpbkwFFxSM5NtYahseBZFkcLeiR+rslP9042AtLgmkEOWKVNCGkJrrTrpEt+7u4sMbYxNUB&#10;/VPBuHk9VTh5Ydr5JbtrrCFnVpqygWGNthBmJkfoSdc8omtmlQyMSxiXCLMDRurJQqZondndA+N2&#10;SdzL7IDkK/0cG6liz7Ve7ICB/Yt8qZlsUqAQE7k3ylrDiAfwUKlmskkhacqUDDRjaxj04wIdvFz3&#10;TBK6Tfj7zMoDwxriDTW24ZIPzsUP4dIhsasfiRKbVaK+W5MCWRTpaGXG1rBYy4X4zFzJ5P5dkwm4&#10;fxnd8sCYScJaaiaHS8idIo/AjK1hfpWM/vMVkDUX91fJ4J8p8TtgFKDsbkJpIkxwHZjf3akN8fMj&#10;Ya6Hem1+dav4gXnmSvGNHxisTK6nWZMD86ycdnK/1pJ9aZ4w6TVTMH/iJGG+rCX1QY2tYf40HS1o&#10;qgBSwEXsgIER+aPemHhbTNGCHhvhBhM4WBjWiMgZLkmZn55JylWoHdAwZpK6UsYLShfBspaGiuq7&#10;NQyfi2CZGdtoQvHweLMyPDmwWCMFVrDyqEJRuvJoYHhyYFhDoWxmcnShLCwqiJmZHBieOXccZW24&#10;hMZ+lLgUOyBtQ38+N7eOZLibmWxSSIck6pgaaw1LhQsqNxprTQrcFtO101hrGJE6bsJqbO1gpK0D&#10;5QmMtYZxN2WVmLM7VTZ+PgC3fD6B8YIGxi2fguZqbE0KlGTAM1SrpGFEB79p72y+W5NCWgUgcTQz&#10;2TDiJaT2mLGtTpSKKupNMA2xfj8Av5A3BWWt4yVIdJRGh66JbYzyDm4DpI7uzyLhgYqqOmIeB0Xe&#10;K1X+ROwO33iMpdWbMdaoGIPLxRIZiSlZJrwZm4vpwlj/BOOMtWEErKnEhVf9vp/pp4sz1VcMbaUn&#10;0C/MWxsY1tTTMZfDtkYYkFqy5rsNDGtPdeVI6Zbfsb0KthiSXJifyWGEJHSpgMKoVEnnIpXOuAkr&#10;Hk3buk+z3RbGFiDQKNbk6keRMCktSMrq1QdIrUi1A1ZBSlFJqmWKVbIwEuPwS8zYmhSoO6JyJl51&#10;EGttPTh/zXYbESkhJ2odmJGNS5IG7gjqzhf8FHr5+Y0pxGPEVlyWC0WCMS0H1TQOI5D3p3T411Wf&#10;4trxVmmGNoyANabETOTC8tWUtSWStGpS1haWTEjjbaWh+c9n42PjuiprC6Pms0k1JFox1ijnZZ73&#10;3mAUBONiKr7bCkoJTSppKOVy+0dijX+NtXZJ/EyOfpXGtA/8XWOtiSSZ+W6VrBaVKDRdsY214QS9&#10;31aNqvfbCEs5ayh9JrbboCjcQDlg47amMOvPBkD4mgk5R3gHhbGUBDfz2JSAMfxWY6xRMUaE1xhr&#10;RqCKFgpdY6xRpOdSxs2w1qhSqS6qSr3wd9fk3/AreJkSIxuJKVmpVOsTIxsUxp73qzlrRmSKXx1x&#10;xnmBDCplRAh3mJE1iSCloZSlMdaoaCTJJDDGmkN42+POZow1CrEU1QjNAhmpKQEqlT0PZfQCSVkf&#10;IyZmBgr2QXSE5HTxzRrFreYlrT57Pmnz9csgT6ZRfbNG5XqY5DRhrLngI/nz6ps1CteYKVELpLmA&#10;Z+Pc8sQ0NiqXQ57RzMiaC8jxUerHK4Vpfyff30RHdspi5I8Y2aCYxlucpfM3G+Gp/maD8t9spKco&#10;JsiIMyMbBtGrccSnRHPdk/2gonfjqdNMY3MBe5rQiBlZo4idpYi/MdZcQNsVKvIaY43CGLED4xaM&#10;BDX105XyYVAYIwapprG5gBK2RHPNyBr1h2/WXEA6EiF/Y6xRCDOId6ppbC744Jt9Godn5as3Glyr&#10;CkgjRWUB8xvFyAbFcUYWrmH9EaOSMYVDYYztRcYenqNhpdQCKlZjbBmEko8mPYH4fvE3cXSq/Btj&#10;jeLSRAdos0Co8/h7WOSJQDHIoLhq4fAoY80FVAnk+mlG1ii8K17S1QJpb4JqJvhJxlijqFHP3dNw&#10;48hS0a7xM42xYRDeXy9GJs4jSX0zlOW8ZBtjjbrxtMwSEayfXhu/rpyexkbpaSTNoIzdk14npnFR&#10;eoG8Ss3/jOxfv4zzNC5KL/1XIeRfY6+GIMbYMAgFoFXuKqHvnkZ5zV2UvuZy2yljCDjINlYfrWEs&#10;6QsilfNyfFWo/pnHWFPxgoXFmkro5+Vtxgat4k8c3f03GFUA1FtQ+rL9bjVe9e1MNoxg5Stl/uiC&#10;UzO0rXGxVm7xwnhnJ6gtCJJXu7FGvxQjG1wY6RIcvMbaalKpIo/CWny3gfHyTQVC4T7SvGvGRm1z&#10;44sszO+A1aSi2qRwsxnbUAk9ztB2if2Wlm+/+42GEo+7sjYwNBz00TbWmhR4iqPgmbheE7jqH4n8&#10;T71z4TE2DDdXBTrfYNnc3CfP+201qZQ8SX2FM5csDK8/tZyEtSYFFAt0EFTWBpZ+20aEzzHYM0mP&#10;DXLrzNgaxg5gatUqWS7hgcakoUDe9SPZ2fSTEs9B+BMFQ7NDkqcZ28DYbSxSERjhfxtrlJFH13Je&#10;JQNjPtg5ytqQAicO9fGMtYZx4uAsmDW5mlSqO8OUxlpzCXeN1/X8vANWk0r4FxYy1ppLrlzZVBCS&#10;06y/G028GJyx1jBWiXvGJjY61iiua55fF4YvQyqh2gFDCun17b5bw+jZlwbWgrlGysqdiJZU5sQZ&#10;WMZGTRljrUkhlyIVQuNoqg/AjZ1OtsbamyaVlWyKUdKGbqy9RJFibG+aVIo2quvUwNIsJbDzfltN&#10;KiA2qtgBA2O/0SRcWWtSIC9BcslIWT2XbJlTMqpo9mjGNlxCJij+q5nJJgXuOCS4K2sN4x2bBiTK&#10;2nIJ2f6KS+4NwxrPBeq7NSmwu+mbo8bWsH+d49R+awcjWRCIMM13axi0RVqn0ClyNaltigY8/VKN&#10;tYZFEQB5iVXypknNKWz228A4u5+E/Iy19Uuo0KJmcrSs7G6U6maVrCqVgDA5PWImB4Y1Hl/MDhgx&#10;K6sfa+a7DSwBV8RrZiabFPJsoN6YWU61uOghm+6OxlqTQpTLLGYzkw3DM8dXVmuySYFDkjdVZW1g&#10;F2RJJvGR/VxTwuq/q5YL77BUUFLfrUmB84bW4eKBlESv+ZHoW9xMNilgLe8i5rstjBJ55qEZt3N+&#10;JL2cTZrlO4yykGTmnD2FlaWSA5FC+ec7zhsMx8S8keIbzNhIDTQlcN5gXINVtXGyP9saPd9zNRJj&#10;GxgOHhUqzEw2KfAbIVgTnxwVLE8BbDdlrUkh+upcH8TYBobilroiZmxLCuwbyFxYGxjZE5CQsTZc&#10;QtXhvNUJawO7ka6nvNepjcrVKBUwjbXhkte7rGHlEbRydCCGUjM5XGKTXlBX1A7A2t01jBlYAlbJ&#10;Yj9zyShTuUCnYayYyYFxCN9JBjXWmkuwRkshoR9nEdaU5Mh3N6pRpqYhs4sYDgwRRBS0ZmzNJThP&#10;JAeaHbCC1jsiFBV5GmkqbiiFo9V3Gy5JuRsj62Nf1gfgsvJUCasLw70nIG08hamXmkIaPNuZNTlc&#10;Qg9HBIHmuzUpXAnp5Og4M9dWWqVxanpIif3WpEBUmXR0Za1hHDiu3AoV7fu7kUHKM60Y28CwRr0P&#10;c8cZgSpOIY+LZgcMjOs6KaTKWpPC69pnRJI8UdSU5JEwdYrO3+3RDgYSQUoAme82MNwSSjepsS2X&#10;kPyuTtOVtr5q2ZkdMNJWlPh4+GpsyyUPWEGNbbnk+ytazvN+G0ls3kfcW8dUUyWwTzzacMnAuNKS&#10;M2x8rqnCyokDmxtPYWCcOM9vIy2hWGYt5Zym7kY1MKzRadd4eKNUJWTLfdF8t4FxdtPLzvglI1X1&#10;PtfAIKBXh5Pz7h6FK9f1L3fHGRhRZspZmZfMEaviveJPGp4cGMcNHRzM7v5uLsHjYnOr7zYwq+/m&#10;2azWZG59eUo+7+6F0YCIWIRg5dWrJmJrZK5orPtHQnfgjLVxMKAtjm8ztoGlJ6spbUG1uP6RSIxV&#10;N4x3GCUSTI3M20pWcShDr+K7NQURZiH513h4b5rV57dq5kS3op4StCxchcV3G6lrYnhEyMTYBsY2&#10;hRTMfhutq48YDixXWhedGbEr9Mr9WY1t3JkU+1BcsrpVqITgk5nJ5hKUA3ncMt9tuIS4cmrCnNfk&#10;1HvloCKDwETVtgprUsBUdGZg/gV6BK+p6ckNwoytuSS6Db6AmcnhEiS5qmwHjw2133Lt43HFWBtS&#10;oNYHZGLG1rBcH1RpQqIj9SN5oKIpt1glC0tdMN5WzmO7TwnXNHnLo/xxTS4MHeqTFjvG2lxWaB2q&#10;ktLvW/n1E+XATdxxCCH0THprDeMCba01KRCep0esiL3eRy5LSu79ZmLm+GYztu8AzXdrGNY+VDSU&#10;aNhaw51Uq6RhWPtOLYej98o+GWtonkwEY2GpsomvYKw1KRCtJK4jdjdNL+tHYi13YWOtSSHWPk1f&#10;NTh/rclVMgJWvFCy+83YBsbYiKqZ77a6V0hB1Te6D4xV8lD3AMpg1JTAXMj+zH4bWN7RLkanQMmr&#10;tUZhJJHjvLBYy8Y574AVsBKgx8kTu3tgL2umeAeRhx1bHBNjrWFYo1eI2QErYKUZBzn+xtpwCd5k&#10;jnwxk8slBHWMEhUVdU0Jb7voe9TYmhQoeANPqrE1jPqCd6UxJDe/fmTK69BezMxkw9hvtE8SEQxi&#10;D2MNFZL6bgPzXDICVh5f0U+asQ3Mn91TwpVNmji2mMmBxU1QJS4II89MouE2MfOF8RM5lc0OWN0r&#10;sTgcITO2dmeoQkEwwjDXm+6V5xiTYUr+ak0J6aUkZZv99qZ7hYFYymfvdWAkRhKfVDugSYGDg/2m&#10;ZrJheOakyIjbInlTNSU5piIYF2NrGKuEsI65B4yAlR3AKlHWhku+cDFMpJfn1RkbgRC1Sgbmbx0j&#10;YMXhYmyGSwbmPbwRsMLKHIxmlQwMVqY2j1klI2BNg2kaU4tVMjBOHBKrzH5b3St+ApFlY224hDpY&#10;Kh+HKZhVwuXUlPFeGDP5VDli9xGw8t2+iJubsY1fgnaPWJfwS7YWK6JXmrkaa8slpIKbyBNNjGYm&#10;MylqTTYM5npJSs8+1+peP693pUQl1lc/khMnDQbFTI6AFZ7ku5mxDSxF3Qi+Gmuje6V6BckP4rut&#10;7jX9DNXddASsxII4A8wqGZhWfvMkWB9Aa7EXRglFrsbGLxkBazRn6q2D5OX6kVz5OIXVdxsuIUce&#10;Z818t4bpbATeIOtHQj8ua2thifRSSsusySYFnpKpGKzWZMNgLcKT6rs1KfAkiUG1JgdG6/qkTJy5&#10;5K0cKzNp8qiIa/UHuLC51Uyu7jWda0w2Au1E2hoeFweqGNsKWPGdiMaJNbkw9KtUSDHWJl5CewtV&#10;fh03ZMYm1dH31b2yTFRbmDeYrePHFbZ/JPn2qNzMTA4MMnEx863Iit7GRUMXlgqRyud6r8jKm7xa&#10;JUNBtiAoj1I9kzyAIg81MzkwW6OZsrljDS2wuuMs7MZrn1Hso3oZa4g1TUmzNxiCq0zJmblWwMoS&#10;UZW/INP+kVhLWS1hbfwSalJS90F8t9W94vXyamGsLSl8gjInzupekSGlMbsY2/glXE3TfvZ8E17d&#10;K4/5nyqmsAJW5A14NMbaG5cQbFdjaweDbG9oQY1tYDhd9EExM7mkwE1Y+ZMjl01SPtm0xtqSAi8y&#10;Jk+YAi69A65cVVSkdwWs/MSbyeugntZYyyOJGttwCXIiVfD6/lbNNW3Xze5eASvvoSk4ft4BC7sQ&#10;w4YUzvttBaxpjqpiQQtDAKDU0RRj6Q/A11fNuhbGVf2h2ovwuNTWcntQ+21gRCexpmZySIFIECI3&#10;890apvMW0ULP2FDhqR0wMO7BVPAx3usKWAnqsCjN2JqCIC5KoxnmWgEr5/23qYNBpmhNCTdhuoiq&#10;/TakgMNFqNeMrWEwcjr/mf02XEIJyKeK4Y3ulQgGh7f5bitgpe4Sp4AY28DIxqGdktkBK2DVL2ID&#10;I4KNY25mcgWsn2STqxNnYATHOKeUteES/ZI5ulfeFnntU9+tSYH3braOeYEeuSw+EP2ITVRtBaw8&#10;Brg34YFhjScqs7tXwKpVSAPjBfrrW52m300KHPhkxZrb4sAIxFEdXY2tSQFdEI02RY4YT7nNXPlu&#10;bncvl8SaGlvDXqtEWVsB62smzfk2sH8zKXTm9xGw4spQPsMw18BwJ5l/s99GwIo1vrfxzAfG2Ej+&#10;MVyyulcqnaer5NnDG1hqntBCRZw4q3vVuqCBsUroMmh2wAhY2QFSFzQwnv8f7B0ztnYw/mCtYVGn&#10;kyJjrA2X+FXSsD/MZJNC1GNOq7a619eaVGNrUsh+U3mLHGfNXPck/4hcI9yJghHT4f1TRJ4WdiUS&#10;qCp5IpkfayjcTNHchV25zqlsO64Zaw19iWCuhcFcnKZid+PjrjXuVIK5FnZFwv2F83S8LXIOrjVc&#10;E8FcC8MaL6CCS2j/udbwS8SJszBmkpdywcoUUl5rdOgU94CF6TOAfbnW3Hv3wvCCLioWRInusUYZ&#10;EnPiLCzWLjw2iVXSpMDso0RVa7JheddSbVuoV/I2NhUzXxirhHZwwlemLOxak8w1MM9cI2BN/Igz&#10;7uwp4PPUj+RJ/jvd587fbXWvBNqvRj/Jh1prJBupmRwuoYeZiuFRzH2sfT1VQ6aP1b36sTUFsUoe&#10;qEXNTA6XfNF813ivHyOXvdIViPbyxtpwCXIDcuzNKmkY6bcUlxWeAo0T6wNQkZbVZc63gaUBFHWZ&#10;zdiaFLAGBamxNYynRZ42zXcbASsvVMgnDXMNjIZ5RDCUteES6+HxKlsfIBXqPkylaqoFFCwxBVVV&#10;amHognjMFzcq9MljjWic0SsvjLFxeKuZbFKAI4m+mlUyclnIDmtqbE0KeURQmRYkBNSUEOdCGqqs&#10;LZdQuNhkpBEgWWtUdDFe0K1JIfWapLWGMTasmd29ulfqkHAOC+YamOeS1b1SHSqi6uO9m7XUM0n1&#10;GBJcBXONgBXmIkfJcMnAwuQPtSZHwIo1Ih/GVx4YPhfxEjW24RJ94qzuFUU1XpeZyeESylIkHH3+&#10;bqt7Re1AGpGxNlyiz+6Ry1LzhIc7NZNNCt7DG7ms9/BG98qPZO+YiWwqSXEoE+X6GNUrthCMG1tN&#10;JNhKquPZcx3Na2ypS/CgsKXUvNRmajogY1Q5JIMicJfiz+dxvQlXKSloNvWgUB7Bq8bWuBXJuTJU&#10;PGJXajSp7vDo5HsOSU01iciLikfhxtXs8eo8Kp5S8NjrF35zozLxSMr+Fiq2TJGNRWHLrcOPZg4e&#10;suT3alTm0OhkqKLV46I6nFuHjXqQ96F8gqnsSh0it78G9SBf0K2Nvsvw1K8SqzmTazawlbLxYi8v&#10;b/CApdZho7Dlbk0rUiVRSoVXB5XiAEbZymtVzQZlHVLV4Xw4DwpTShlA/KNtfWHLOAKDguVVxwqy&#10;TtvW4yMMIMbVqIxKrY3RtFIP7sPIKwh+1y/EFvdcsQ5HmkpCnNvLg/Jz2AyA1EG1DUW7V+Pya6M9&#10;B6QmqLTM92oUxQceiHbOe3lFqUROzHMhb2g9rrhfxgdYJSsUYISspPGPLbwxM64VpFKqVF1ZBsVF&#10;J2lp5zlcOWoKuRn/cFDkB6T9j7A1vEFUQe2vkbBq32akqCRlIigS63BQiV+oc3n0q2x/ojXGVvNG&#10;6vIbHTCir1pR9NmO2uPMh4MioyOdpcX3aga4cgt2a2NQeTBVYe/RoF55+TS6dK4YPR0w27fRSFHi&#10;Z2DUrVGrflG5g6lpbBJIKEe52aNbvaIhSgmk8zcbASpum4p4D4h+yCxFs59HfspsKPdmQGluptqV&#10;Iz+sL0bfWuVyDOhKYVjV14Mjq23hL5vtPCBK5lG9QX2vZoEIZcxCnCqtVzJNXAxzZKdI4FQoYEDk&#10;dPFEbRb9aFVJxXiYIo68ftTMs+gRnZpL82pOEXeYCq3cdscYTTt52BY7bFggtY3NDWIKtNLcgaco&#10;UVKObNf+jXCpcnEWRSn9lAc9j2wFp9QEUgG+RSHayjuzMDYXFjwIHtnOB9moVNG5kKlgbDV5cO+g&#10;+IWx1ag8L6iFv1pTqugrphoUzV6oXmrG1eTBbiE11IxrULjozntboSmva+rBcVHcgJVcjoBIr3uO&#10;JFP97A3FhkbTZKbxjQhUw0eeBPonXqIfVMaGPi5XfDjzzQalvYGpyUplpGRIiU02pHOxfs5qTC3l&#10;v6GsB7cS07yYmJEtSvumqzC1e3pQ2ulefekncgDDVYPSl4lVl6bklrLV/KEvSast/UZAoD5YX3f0&#10;5W8qqt4Yl1sczTn6UrtlWG0QYlB0KHJBiFGVUuTm03S1oP5UERWBC8hUkOJoSl+21Npo6rC2KKFT&#10;vxDRQIQbR5paFLmH1KI6j+tzZajaVnsrsWVkatQkqHFxe+ZmZcbVKGSa1DYw4+pLy8cXX10ESil8&#10;V78QW1z9jK1mAGylnJ34Xo3i2Tle2NFP5I2ufiFBSWbR2GoUz2F52hK2mgEI7BKEMLYadaerNZlr&#10;wla7D4S5ce2NrUYhL+A9x9hqBkDQRg0XY2tQdAcyvIFatL4Xbr3qVr+odAnlF57ncESnuPXk44lx&#10;DeqDtaHmcLSjkTGY+mnkENVs8F8fJvGM96VCkXcZ8cl5fw0q4h9zN6JWVNkiyVlpJBdFMCZZ7eJ7&#10;DQNEMmd4frSmfCyyBY2tZQAqW5k1PwJVpLd4+cZWM0DEQnxl8b0GlT4jylYzgOaoqa6qOWrUoprn&#10;B6V5fkqrciW9G/Usr769elMwTUh1qWZRKErG0tdNfK9BUQo2tRXOa350oh/cfk2lKDyM+oVc6y9U&#10;tRW2mjdSH8Ho1HmjH1t3xKXGVvMGKbXqkYqs7rZF1z8jRkDdXyi6ccdbPu+vQZHGkPrRYg6bN5BZ&#10;U1Da2GoUBQ6U8IGqHj0uYgGmtuOiePNUZStRXpctfS4PilwsVXL9c5Sh2GLyzRyuv8H3Mr7o6ELv&#10;6KlN39zPQb2SXIRMkL5TPYdIxdU6HBSrlzp/Yh2OJjTdMU3lW6qW1y/Ef2VfGlvDAK+MPvG9RkdK&#10;V2sKBRpbywAkBZh7yqhIsYVG09hq3rgTtzHPfOjgZg6fJN0aW8MAFAHm6fjMUaMgRR6gGoUyZfUL&#10;k6SofJtB6b08AlLyI3myM+MatglHqTU/DJCS1MafHwGp5t6RgkaY4b7X+BucKczG+UwZKSh+1MVU&#10;P8Cl7q+cs9LM4UhB2SnqpZTwadtKgRI1ruYNEv6e6l45slP8KIrJmTls3sA/pLCJWIcjIE1LacVR&#10;KyCl4nJCS+fNvLDcs9UkNnEgi3uoTmZcdeuLIXBRxeI5HBv1zHc2NLWwtNM1lDhqUDSJOFNqGps7&#10;CFaqVCeWQ4/Mf7OB6W/WNEAhIOrvGqaaGqlc6k3+NdG/HtgjS9/YGhhfTDm/oweleBM9IpWtZg8e&#10;p/iNYkePINRP4sD0JDZ78OYWXhQ7etSn0ICKPIwgNCIGlQiKbKy+M5EHZ2tY4MKwTGkpUvHbFoWs&#10;zHYeQSiPiTysqMXRlPMdQbNZG8MBtKVVDQSQOdS4UoVejaspgHJxX6a+AVfrNvVqz3V2BEYP+iQo&#10;rR4EBoWWhsJEYgpHD/pEUaDId1DZyio4OnrQ73QMNYfzoHgHd8HR1YOShWbKilOItD4XeRqkIps5&#10;bNpI2NyomXmzbVvpImL8gFGRUv0LL1Ew1KB426NQohlX7/8vZIJGYYyYosbFRYDpMLZ6/39xaVaO&#10;2xZAvd/UAylFcesXklr6UAGVQZF8rKpVfY6GlEoeCOvN92raoJB4hC1n3hgxaPpHKX90UEyh6qhF&#10;SlzNIc8jDxUAGxQUSqNPMa4Rg1KLXSmMqXZTv5BSO6peM2VrCvWJEkk9qgyKQv+qKiKvQ23rX7/m&#10;8/1hUARvwwDntTFiUC5ykSEJW+1tcDSoutA8RPW4CLYbwciibjyQmqwwShKWLSI3JBqacTWKGgQJ&#10;7Ys5HN74Qj+qbDWKOzOMaGw1A5A8pQqK4f7UbNDdhSPW2Op7CtoUnFEzh41Cp0Out7A1OtDHNz0S&#10;zDocFK4yHTiMrWYAapi4B+0Rj6INTDnP89qYUqXfBDkUzw/qSvBGPaqsDJRHcPWQOCguNyTymnE1&#10;A1AtiMYDYm1scdPcew1HjQqUct80ize2mm1wRd1Dx5t0FCdFRREH9sVHNnt5NaAJ+Jj6KjRBqM38&#10;QaaLEYy8lSd9Essym3lgHHsqmL26UV6c0rL1fKgMjMqMai+vADTPdCYHAn1DzSEugfKxV/9JwzEq&#10;GYlxDYw4p7rCjvwTAZJcGwOza2Pkn7Tpy5ObGVe7KZCNyRIgyFsTnxacSlS8MDIGTYUTqkmPrccn&#10;DpgZV8NoYacCzCMaRbaPCtzsr4Glarnh3pF//uF7DW/Y79WeA+4QgRujahvVKCSq4ocjGo1qPy3e&#10;zrwxsA9CRMLfgF56bVxSsUHYWhi8Yc7lrxGNchI9SC04j2thhOjNnYgL8ozr+qUc34WheDbnF9+n&#10;bBFn5yeaYTVKhpa/pmhpGg2aN7BF/auOd3ZtSHqsYT3SFkN9rUZZV5QavW0LV/SmprBRBNrVdZlT&#10;uG1xrTQsvyieYfK+dHR7v6ZY6Rftbsyrw6LIgOR2Y2z1hYNkRoQWZhk2ip6EODfC1qg/qRqXxgNH&#10;hiKJq2aeYnOXhxnXqD8pXv+JglbY6ssNSXiq0BkHY/3CFA3l0BO2GkUnrIspwY3b1LZ4QjRVzhZ1&#10;p0i7KfJAf7K1xY3ZjKtRFFZO6ZXzmh/1J7pbx/KDYsVTaNnYagYg6BinUnyvRtF3VYUcvkb9Sf+d&#10;pPAKW802VIZNfreYw3Y3bigX3fdqFOc/IgljqxmAXNCo7sS4GkWTDeovCVuj/sTtJZlc2BrUgxk0&#10;OYLU4K01j62LCTksiqclSsKacTUDUCxLedjUMqtfaAtY8bBWKF4404bl/L0GRTlwpZHiA42t28Xk&#10;my2KCulXU3yJmnpti77WsKgYV6PSCfMicpm/RjNK10GVX7wo7kPpeXfey6P+JPSNrtWMq3mDOCDO&#10;g7HVDMDVQXUJY43XzPP2hebZ2GoGsGmxvGm0LVxltb9G/Zlap2bJD4g16GqoEN+tX4jYRrnYA+J1&#10;mVrSZg5H/UlrJBMg4q+uH4jsnmqPZm2M+pNApTq+BkQLppt64mDr1k8kvKnc3gGhBqILltlfo/5k&#10;n5hCI/j89QP5XqTDqDlsz+FJ1Qq1DhvEOiQ3U62NZoCEloUagA0/48JNoTvCmaNG/RmGMhQ1oIyL&#10;8pzG1jAAcyhe6KlKtuO6ZVuexzXqz1cBFTOJg3rC84p7R/2JwJcLqeD5QbG9SNs14xoK4K3i05yV&#10;oxnlSEE0amyNvwGvqQ82mlFsPUy4lyTY/sxo4Y30YFFUAVUFiuhA0bZSed4s+kFpP2qln9xTzGsK&#10;t4X6hdo/XMEoaSQ3IdKji8Ta4upr1kZ7DrgblOQxa75R2sce3ecV8jXCOVK4a1zE5tAEiXGN7pMy&#10;VIRFxLgGRWvplNM4c9TIRQl9k8JobLWXwtejwKGx1bxxQwOjYkQjFuUiRVUSY6t5g+cD/phxNQr9&#10;FknCxlbzBqrUNJw63x1GLMpjCm9txlbzhpXb8A5S6/AVjzI+wKhFCSyhFjPjat5InM1I6KmBWL/w&#10;i/xAFdMb1GujqHE1A+DaXFRMb9SiiYuafGl0KDWu6AjdHDZKx3tH+EnDlWS3ntfhoF5xbDOHI/xE&#10;0a7yAr4GpePzI/zMG6zpK/w1KP3uMMJPQvoEA80cNm/w80xKEdHdWhpXPDbalxpbDcsrkfpcTQCR&#10;BOcnirXRsLx+KVtNANykeEMzvs3IRaUagF/Uc0icjUcOM66G2dfKUYvyCktk1MQPB4YG9mFcm9F9&#10;0jKRoIMaV/MG2iMcorMLMLrPNJaNEOO8NgZmjq7RfKYhC8JUY6d9jVTSMENqT4P3Ya55ylTDiL6q&#10;UfXWJwsD7Ysy9QZTh8noRNO6XGVyEvWvTULGkqmox1YvEEq7J7o587UahrOmgq+jE02hQBf2Gtir&#10;xopZGr31IYznt4pgT6VRXimMnpLwYs8hkU6VXbkwBMumSwwdvtaW0/QsLKX5TWBjFZ9Wq0SGQv1E&#10;KpOqk+tN8Yl+yOi9vgZm53AVn6hLVfYywfEaFzpRk/ZFLYACkc1Cz3HDGwO7wVHqezUB8EB0cd7a&#10;CEUpmGa0gFRp73GhfkutuvNpsrCoKcReHsFnfOs03xW2xkGxtoY3EDk7D2p0oi/v2oxreIOXA67z&#10;ZlwDs+Ma3qDO2tMkfpFI2Z+ZhGdzVo7gkwxO5HnmTBlYOiWbtTGCT1ol8/Zl1uHALM+P4JNHUXS9&#10;ylbzhvVCVydK3ZM0iTiv+YGhLTGFWWgI2x8ZW8loFbYalgpcJqi8OlEmkLCysdV0o+dwCADWSKF3&#10;Ma6GEXtRD0RvOlF8G3XzGhg5MMqPGsEnvigV29W4mjdI1jdFApHX99ogLE9Gi5nDhnFYmOAQ0cWx&#10;hZrKJLQtLO684KjH6kR5S1Q3r4V9ExEV5zJLocf1hY9tunYu7MmVQ41r/A1KTahoOZ54/0R8NvPa&#10;y9/dKP7zakIbbzBCbDfB9LwXvhlDb3deiW+wy+fTvH3R5WmM0VkX6dGROt5ghEQNJ9KbZIyhqDIJ&#10;Pm+wKMzEK+xj1KKUMKETi3i6eYPd6JyjvlnTAMaQBAkPh4aZPSG4AoaCqe3RqAdJ4KYQ1xuMhFjj&#10;/3KytjGKZHNoigWysIQdDYGMYpR6/h+8TBtjwzvcc5DdH+NEJBHPyOIOCMZ/gxHoN/oenIYxxllm&#10;agS8wRJvVyMbBqGbjbqzkLDUv5FQrHFMkfU2ikuVSsxaGO/7T7f0h0E42VXdRTzs+o03lr4JhT2m&#10;auiVgNHFXMcWRqns6JDEahwqwBgycLP0G4Yx7qfC2GhA8SPIgDZHzMJQCqgFMtJRCJWEPzOygRGe&#10;/rybOzRR7P7UWLug2TkfaANDBYZiUmRAPkYImrLocTaFtaEeWnfS+ch8tiYRZA+vijzCWsO4N+ZQ&#10;M9aaDrD2cjiFtYahBqVavLgvISaY75YmDuJutrAwuErvwBEba0QJjLe/MKylcICZyb6QMB3WWsOw&#10;xoGtrC0lPOnzoXZAw+gcfok06cxbowtlbFwjzXcbWDTDFJcw1tobSQ7w1WRE0uC9PnciJ3k/EWMb&#10;LiFnQWU34er8N2tNCiRS8eyqZrJhMNclh70YW5NC0rbioZ1398pKUwZanW6jEMUa8VDDkwPzO2DK&#10;it7QwsPMZmxNQTxSogY2+21UolhDGq2+W1PQlbpg0fWK79akgDUeHtXYGsaj6Ks1orDWpHDL042J&#10;BMLBvQM+bhClWZMjFcUaTwjGLRnYlQsbIlMxkyMWjbXcvs47YGBYYybN+TZy0cwkn85YGy6hyLDq&#10;5YzSqz6AXyUDu+JbJzfgvEpGaOp3wMDYAQhU1SppBwNrcneP1pTdfb/czBkwslHPXAODueAEZa1J&#10;wbPy6E05u7FmuGQKlFK/+lWCTuyA4ZI7CmGeIsQqaVLAGvI7td8a5mdy5KNYI0JleHJgV5qP5Mn0&#10;PLaVnSKwj4t9nsmB8aiThFxjrUmBVYJfYk6cUZ6yu5ElmjU5FUexBuOpmWwK4pR6pWqJmVy/5Eag&#10;wKySUZ/SI4UTR43tjUteBR/Fd2sYD9DU9VTW2sHAeyXCosbWsCvXByqcmFUyXEIBMVVSEUl3HR1Y&#10;Q0Kt1mSTQjIvUulUzGTDKCzBa5Ky1qRA3JSHF2WtYSkx6SKFIynFGjI9s98GhjVC8mZsIyrl3k28&#10;xOy3gdGmGLGnYeWRlcYHJYIivtvAaPPK9U1Za1KIZP5hXg/ht16T1C1Cqyh2wChSGdtL8HlekwP7&#10;w9iaFHx0ZkqY/uG7NSkwk6/SO2JsDeOVgsY1hktGl4om8CW6E9aGS4jnp1Ld+QwYiWkUiCnrKqwN&#10;l9Amh1C0sdakEGtI/I21hiF2hs/NPWBkplhD/mGsDSwvI7ytirGNRpVVQuTJnDgD86tkKpPil8Nc&#10;ylq7MzREINBudvfUJs3S4iIgvtvAeMfFeVXWxi9B7MvgjLWGsbKoH6asDZekKrdbJQ3DK6EhqbLW&#10;pEChC8amZrJhPOCgtFJrskmBzkPo8M17wChWuT5TI1qNrUmBJo70+FTfrWFXSrDHwTgz16hWeb5M&#10;ZROzSppLbpxuCWuerY0AlesUPr0Z28JYxwk0CmsdRMUa6QImgjHKVSgBuYdZJSNCTea1qn1H1n95&#10;CgQneVZUY2sH43bn1qG8oFWvcl2kVqSZySaFG8FvYvRilbzpV6N7VdaaFP4wtoERMOER34ytSeEP&#10;321gCErcq9HIUW90rM0HOHsKCyP0dDe1H6kg3IuLw5SuM8bawLjP0n/OzOSQQkpnqPjkKFlvOJRc&#10;2YW1FaUSHEuu6HkmF4azTKU7Y224hCdJbozG2sAisjH1C+l92t8N2sLDMNYGhmOCRtqMbbiE/BTe&#10;EYy1hZHIoc7u0bQian+mP6z4bkNBN76bugeMqjX9zUlTMdaGS3jLT1rb+cSZQqapME5jOWNtuITw&#10;harSjLi0Vwlv60ph/QajkinV8czYlhRIo1M6hZHEskdhSpF/9xh1K0EPpOqGuRaGtSdPycfvRm27&#10;/zKTbzBqY9DLzlj7P1Iwq4R30v6RBLHxso21JYVcO8R+Yy+3NRyMp7ktojhqGKX17ogpjrv7DUbl&#10;j/QqEt9tSIHXH9XZHvFn/0iSDFC6GmtDCljjMc2MbWBYU1m8bJP+kbx/qkL2bzCymuTYhktwQ+np&#10;bsY2MCRIPAmYmRwuYSK/TUkvMs97SvBlLjQ+Fatk/JLLx4fyS0jfGWuwsomZkynQsAvaWvMe8Aaj&#10;fY4q+UZAfqxRNssIvd9gKEkjFDnP5Mpdn5zdbmzDJQTwVOk8Ts8aG44CJ5fhkoHRiOgbxjNjG1K4&#10;pGSsOLupwV4/Ems0IjBcMtLVVIv6NPrr74X579ZcgjA093yxu0cpm2qdkJeZySaF6AbupibA92pe&#10;EQ4/uKyINdmkQGGgC16vGVvDCCGx4USkl8KZ9bkJWPEAanhyYFgjOmP8ktGvYo2ZNGtyYFhjKs3Y&#10;VsDKi+TTvHVQYKqmhAnBnFklK2D9ppieqebwPTCspc6SWCWje9VCfR4Fe2wpLWCUqES7C0ao/Uu1&#10;lFxYQu1cBMzY2sG44qghoBc7YCqu5mlL6bnQF/TYHhwB5nV9YYTaU9bYjG245IE5U5eI+GD9SKwR&#10;VjNnwJRCRT3Ju5HhkoExk7cU2D4z1xRDJRKRbkrmuzUFRRqt3hZxlmpKsEbmlFklA2NslBoyY1sB&#10;K/kMqq40T2D1IyO9501MzOQKWMk7vJv3bp7A1hpel7LWpEClPI5uNZMN43GXNAuzA1bAytMDlCdW&#10;ycCwlnu+mcnhEtZxurOf72+je+W7ceKImALEWB+ALonkD6uZbBjWOLuVtSYF4oyUmDX3t5XLfnLD&#10;Me843IRmbOSxmsYgC2NsbABzo1oBK4LSFC0R3225hCQSow0lsDhjS0KfmcmBwcrkDJn9tgJWqFwp&#10;PvhM9SOxxkya03R0r1xVuAmrsS2X5OKtxtakwKdGb2CiM6N7jQgmj03nE2cFrJTS5/QWq2RgsZaS&#10;B8LacAnCGZpIGGsNSxqPaqiBA1mfmxcqyVwDQyoFK6tVMlwCK7uYwuheeULgwDG7e3SvSGDIB1Fr&#10;sikIa3w2Za1JgeL4TzTj5rs1DGv8MSfOClgJBamy2vzd9bmxxlI2320FrKTofZj3N27nbS09uczL&#10;ClGtglEPgmIhZncPjHdFqMycb6N7pYYcReuUtaagP1ibOw5UorJIvkf3yp2bp2T13ZoUCLKQOGrO&#10;t6m7GgHrt/LMp/AqDyvXlJM4n6YDi7yKO7TgyRWwkkeo2g9TiK8WV8b2UDfhKaMaoRraYzO24RLC&#10;JVQdM2NrUtBVgFCe7tjY3Ya5VsBKPprqqkSBzLUm1+QKWOlamIJq51UyML4b7+RqbMMl8S9MrRLq&#10;yfXYPhHZGg399wpYbaWohcElufeJVbICVtakqqlED5YdW54tjLXlklxpzfk2uleWP7vb+FxTVpV4&#10;AmeA4ZKBMZN2bE0KCP1xYJW1hvnTdHSv1KikZ6qyNlxCDbJPk3GN8LE+N6oUV6VyYfEn02z17L2u&#10;gJWILQbF7h6Y915XwEp6DLpLY238EvoKXK8mGjq6V2YSba7xzAf2b2wmqrYC1pSPc9bWL4G41I1q&#10;iq2yAyjao8a2XMKq4UeKVbJcgqemXsSmuKvnkim4SoqSq9FG9/naODm4iXyYsTUp4Ck8XVx5dK9/&#10;GFuTAjqp75QqOJ+mU+I1PMktx4xtuIROinflT65c9tOukhGw4gWhOTNjGxh3U7aA+W4jYCXMy81I&#10;WVsusdGZEbBev/luirkGhqiayJP5biNgTQ2edOc5r5KBIXOmJLo5A0bAykumq97zPTDehOmYoawN&#10;l8A/jpWncitZbLxAq1UypJDMB8WTU/KVykSIo5W15hKaMZICalh5da9aYbW6V84blZEGLzZPQl15&#10;RjifAStgTW8qU08BEh5rvK7fjLUVsCKWVRVFWEpjja1jcvsoET8wdoCpkvwGCyuoW/6b7pUApXpZ&#10;WViSMk1VS5zVGVvSccw9YGHEIhB0iVWyuld2DTIkwVwLy5mvdvfqXhGwfqk7zsLI2+UCZ8Y2XMKS&#10;VJnyNIzrD0DUw3nmq3u9kfugVBFvsDzlmxNnBazkg6Tc5/nEeYNxyTQZoLw27JRQJFStyYHhmn+Y&#10;t47n6l4vpKAbFdIbjNA36ZXnVfJcASsnDllK55l8g6Gciaj6yMokydVMoh4jsKysNSw54UlCF9aa&#10;S/AUoqgzY2sYL7Q8iIl4CeluMzai0YYnF4YX9BGhvxjb+CWJtBtVBKmD9SPx8KJwMNaaFJLyzl3Y&#10;zGTDeO3jlq/G1n4JnrmL4RGN6bElgmHUY3h0BWOJuBjewrgHWGtNClgjGiqYC513/UiohO9tdsDo&#10;Xq9kNqnXPtJ715qLzjxH95qifdCyWCUD8zO5uldwuYgdzwAejmds0ROZNTkCVmoHZy0ba8Ml+Y0m&#10;XoLOu35kcslVdGZhzIh7N32OgJUi+CkbasY2XBJnxviTFB6ZsdExwrxAL4z3boK2QmdOsHusEVMw&#10;d5yF6bd8zrOxdqcirbgJLwx9CVmSak02KXBskKKmdkDDYk01P0Z32mOjii2te8QqGRhnABF6w1wj&#10;YCWzVRUBeA4KY07QiIa3hoYtymCYkTUKZSgnhzlLR76a7HrlAg0KiS2zaNy7Eb0Sc3QcOagbUx+J&#10;89knGfFqKrYqGhkUwuiLSrbGB6xv9k1fDFOdcVE6wvUc6SoBRvpImQXS3POHkTWJ0GAMiY4x1ijy&#10;RYndGQ4ZvSsRIHdkD4oFwj/G2OhWabhIKpoZ2sC0BJt07FohyUNLE+qzgzAwOITFb7b16FavXNvy&#10;Fi+sLYlABya89by3XwH1IyxR1hqWSi708hQbe3Sr1yshdpOuSBZGfQCscUcV8gRU4QXDHcHXMofo&#10;wLDmJKH4A2MNhlDkP7B/klA1k00JOHbsUvGAyb6sH4k1znpDyCt35eKcWn1iTQ6VvOSuamztV7C1&#10;X7cGYa1hjC2DE2tydKtcNohLmlUysD9YGy4hp1JJQmnJs9+Nw83w5MpdER99q+82ML9KRreaavAq&#10;+Z+kjx2bXJOjW9XPpYQ31hqXDbMDtl4rGtlky53X5MD+MJPDJcmUUDz5Jne1rDy6VYQeNJsyu3tg&#10;nG9ciczuXrkr756qSAqPPPPdeOQzLTroJFEwnu95F1BjaxieAmeAWSWjW6WiKV6y8RQGhrXX0XF2&#10;k0e3SqoKwTSzJgeWA1+VHuYBpWeSYnYkgogdMLCk9CEjE6y8clci1y54PTCsRc5urDUpMJPkFZvA&#10;xcpduYCpEu38qJ7JLxwM5U8OjFXyiuWIVTJcghMELZvv1jCsyUvp6FZx8DhQ1SpZv4TgtXnAfK7c&#10;lWjmRYUSBgZzSS4Z3Srl4JEDqZlcLrGBi9GtIi2kKJGZyYHhvbIDDCuPbtWfpgOLZ07YW+y30a2m&#10;ts1DBZwG9gdr7WCESdKj+3x2j0rWe3ijW03nkrsplEWwqEgBay7xk5towfCVieeosTXsD9aaFLDG&#10;j1TWGua9oCnz6kPlA2N3E1Mw94CVu/LK5/ySgf1hTTYpcH8joCaE+tS2r88da1FsnM+A0a3S1v4V&#10;Oz3vgIFhjRPH3DpW7vq6LRqeHBirJO6rGdv4Ja+bsLLWsNeaNGmmpOfWB+C7paOX4JKBxZoqboOe&#10;f6zhl5iE3YXx3VjKapU0KRALYt+osTXM77fRrRLn4uVfWVsusZH50a3iOhEdM8w1MLwgwlxqJvuy&#10;QnwSKlFja5i/B4xulVABhdjMkhwq+UC2qlyuka0mXqu8yUERVKb8i/ETRuxKMzXub2JkgyI2z0cz&#10;l4ARrZKqHVfmzJGDwhgjMxw5mlUmg3uRMdbs4zUeI1l9MPnqIWBQGOOmqL5Z0wH9MlRHKF4Oi+k4&#10;Mh4U8hLkP4JV+gCrojZEwcYY5fBM4iD6tYLRmpeXKfPNGkUJWqLZahqbC3hNIZpgjDXqD9PYXAAz&#10;Et8yxhrFlY23dLPPRqzK0g/vnPfZoFLWMrN/9nxG4goRqPoa6MnqS9/yAqAO0JGqErBwLzeDQnTN&#10;yNQ0NhfQTSUoMY2NulGL8Woy4imXVhNCsyrVKGNRCAl5bTKn5+hUP6ErpVscFOWm0lLaLJDmAlq8&#10;fZtSpOgIaj4QqXLIKGPNBRSJQd5tvlmjMHZLIRWx9JsL0JV9KI/nTdoKXamXhpG2EgtOeQCxGodB&#10;+GiqyvD1MtLWz8v1apQ/b7A0i1SpUuCaDmg2AtWdB/cGo2CwU0CD66vJB72qTDDyDcZ5QVhXrElw&#10;TQl3MvbNSfMGo4gvHozY3OCaSu6IaW+iSskbjBvsM7Ny3ATg2rEgOUsV236DYQ6fyY2uiYHgm1LT&#10;Yq5haXar7vXgmhruRGmNZ/cGI0JFqpXwtsA1paACVSHJN5huKAGu6YGzg1ZLat81LM3cv019getl&#10;1Kqp+WLkAm8w2pfTW1HELcA1q9DzXL2WvsEIHH1TW9NshNWrcksx8gTMNRlxgnMaO3PNKjRBVcXS&#10;Mdewv5hrViHAorq6Y65hFOKHHdzomlXo9ECU0azMFcjy7qMqlvAzhx6Qshhf7w1Gohw18dSJsFpX&#10;FLOmkQvmmowIlZBM4Mw1q9z86BqWUghK78HPHHqgVKJJ1XqDpcgoz61m361ulbIlTMrRM8IrH5Ws&#10;XyqrXMW9N0XAMNdkhKtCEqeQWIFreuB2+/UpwthvMB5beSNRp/mqV4lQUrfeTOawCoRJMEN9u6aH&#10;NLemAIMx1zBWJjtBnQijYKWdRVxvY67JKCXJuR2r0TWrpJ28qavJtxtYyumYAh/ghh4+SepwS2Vg&#10;jO1LTubQA+mfpgIxv3JgcAOtStVkNqvg06p7JOYGRhEx2igZcyNlRUnJJcEslYXR4prbtTI39IA5&#10;oxDikWNg8XBMPgK4ZhUOhDs3GbERFkYhblV+DHNDD3wDt+8WloraRgCFuaEHloqRbr7DeNn/MAoo&#10;cEMPJOqZghHvMMTj1OhXS2XoIU3b1WV5dLDUddHfbugBUZh5/GB0A/uDuaYHInVGcYW1RtFYhFLX&#10;bi6bHfDDTAkyrDWKbG3K2CtrI2mlwqNzVAZFkiVfQJ2tI2lFUm/KKkTqX4G3JFmS12BW5UhaqbHp&#10;Vsmg/mKtCSXlSNQ5PkJYessToFK38pG0pke8UDgyk8NCd84Q87ifx8z6AlxEnNMwqByPD7lKmk0g&#10;BVMQJj5v/UakZHeKqqpV0qzwlWZ15tgZISyqGHaA22/NCl+4bcqXHSEsqhievNzYmhVoGW4SCpnJ&#10;RhFnpaehGttIWnkFNGXxrpdBUd6OLmTKcR5Jq7c2XJJLwc2Nrb0TvSZHCMtMMjbFXCNp/aS0vzpO&#10;B8VM0oFdrZKRtBJ6dp7QoPDXiKu4sTWXULjJuXkjhKUdN0lEiiengmvY1c3kcAnFMB6EBUXgeZSw&#10;XPuNmoAd0AzEKiFFyllrLsE1xK0XDvMIYREvE4531poVqDVkHnsYW6P+wMojadXWBoUMOQ8p5ruN&#10;pJXInmOuQXF245eomRxJq/5ug0LRCisonlxJKw3d1A4YFP4kFxY3tvYwkKYaHSz3hUb9xVpzCaei&#10;48nVz+InICFRq2RYQVsbFJTMzVZZa1aIrEPt7hHC4pd8UI1AWRsuIZiuvKARwr52t/PMV9KqV8ly&#10;Ce3LzJt4hH/lGfLEY7Qnb6joZ1WXR3DtYegdMCj8cpqZqO/2VsE1DCTOgEFxmt55XTerZCWtRDhV&#10;iGZQ1LOlZIUbW7MCveWdp7D6Wbraqrp4fLfmErjcnd2DwnVGBCHq9WKtWYGV7F45B4U1AoeKuUbS&#10;eufkcKukGYifzHdz1ppLUp3WWWsUSmQKsyl/cpSwfncPl6TJo7vjrKj1dVsX+21Qf/CVV9XKk6A6&#10;AwaVHAp6RZndvbJWPba+GXHi0ObUWet4SdqXKS4ZDe2Vtu1kzaixNZd4a4NCa4GWUFlrLtFrcvSw&#10;eEHwq7PWXKJPnBHE/sVas4LmktHRJtSb4rTiRjUVXDVPDorGKYhI3Ew2K+io2tR9RRGLMkBZG3kr&#10;v9Cdb4MiRfNVBlHM5OhbCWKbNqcovNqbgX+4CChWHoErcQ9TpwhrwyV/sDZcwky6l7Ep/EosCGZ2&#10;H25oIS9j6iFuBLVoJZDxuLlsNkGUQMMJ4+SNOJbRkYftRtd0op8ERh1Lty4WirPWdEKpcSdmm9Kv&#10;OIZoGdQxMErXh+sunzylukCwRqiwpq7eI5Bl67iQyaCwhrDJzCTSufqVNkS5KOgk8QhBzCzDspa6&#10;o8bJW1RihvTQUtaaGHhJUEEMXtrrNyZVIYXgzlTJa1rhrAO7KPpU4Jm47zZsIsMKOP/1GzlQn+5V&#10;n4jc4FIs8OzAvqMIR/yPtPPZmSU3svurNO4L6GZV/qkSpmfh9Sy9sJettjAaQJYEqW3Lfnr/opLB&#10;zDhZ9V0eTKOB71ZkkgySh8FgHJI5NLqJ7JxKI4YxEnuqiSY2EcbAGem2symJoNJY1UoqvugWV8uP&#10;lFaMwqD/yoLt1CAx38S59JHSzp5J8HZjLVlTja7z2ZBy0nLUf62pWC9ynGuo3+qm2MH1InGEk44A&#10;lGXH0HArm1tHY73Yt1Iae3iG1sLM1ad0GNchNr+mIj4/NnMTyDkVFhvQhgZASYWFjptfRyBZNrZG&#10;1QYOq9Frxf6wmZ1j8EOlnS0J9xUN7dNmgJ1ahAOHG57awGgru1pH+TcYt3NhKyNgaG4r977G5oaR&#10;RT400bmw25MJf6hmZ4sAHzw2bZfts3HqbIh6IGh61hE3echolVRsE+VSsZGald2sz3XoglmG9dmK&#10;xF7psT4rW2Bj983IfY3hJJ0aJE6FDgVmONx9SsYoH7o7iNLOyZhnYuPsAPjLBa6xbWPktDelnY0P&#10;podruIZKK/aA0ywjB/8o7ZyMWxeHPrlIsrM94PvkQ4fxJNmK9z9EmbI3/dRvbNngLu4RZ6skI+IU&#10;V7ON9NvZItxYzI7cCkPdzsmwdewdGyrtbEg4Lju2xZ2I3alJWGrEF20H6lb2sLJnYxk5Oh8L5XNp&#10;EA9Dq0SI41Mydig8htb3NRkf7puHaEU2np5LA5ND50pqMvyKoU9S0SRno3AjMjNyn5Uk41Tp0Ol5&#10;kp2NAscu2Eo0MgJKsjivPBS+4/D1qSW5SoaPhAyVdk7GXdAcchvC5NmWsEUn+IqBpVTZ9Drv3xUZ&#10;GQFnW8JeA6buodLOyTDKwGSobmejcF/xo8ZKOyeLm9BZ8I3U7WwU7g9KG2vJkozPk4zcDsCwPBsF&#10;DBe3gY60ZE32hFof8pLL5lVKw3EbKu1sgu58nGGs38rm1di1MXSMmN3J54GzrtuYnSybV7m7iYv2&#10;h+p2NkH4QHxVfQQlZfMqhB3fCBkqrZogYvNDI6BsXuVSyUGfqySDw4+zUQMjoGxejRjcEBdA2OfU&#10;bwSqxk7DAaZTMj7Vex8cAedk3P0xOgLORmH0TgKG6TkZu3LX51hLno0CX7djf+kQSs7J2OzB4ZqR&#10;fiubV7n7lfvSRkoryeKKjCHymZjiqd849s3ngYdKOyfDCbqNhS7K5lWG9tAtuhHQPSk5PYieD/Vb&#10;2bxKYJ4F7VDdzraEuznHNrQTmz0pyQqHndhDpZ2TEYQb9F7L5lUitWP3ERCwPinJHc3fObQ6YEvK&#10;ltegRsZCvCUZDQRDO1Ta2Sg8sSVDu4fZ4HSqG+aVg3ojVTvbBI7B86GEoW47J5s3aOShws4m4ckN&#10;vrehwEzZ8cons0a+YI/Hc3ZKCMJxa8UQ/ks6rvYZOknIsvfU+tAknDsZOZdZ00X0YmgqrTtXOUvK&#10;d3dHuq2k47jwWByo7lzFTRujS1mbnNqEC1+GfJK6cfVOFJpRM7AIKOkG6US84pOGw3fahjd9SkcI&#10;dGhcr2fXgsJuQ992pLBzunWFqBsY13XXKnM2IbWhZjxbkdvYFi4miVNzsPcxNqMMFXZOt63TkBEp&#10;O13x14iBDnmtNR3YH+q0stMVN+/JdS0jVavp+EDg0Liue1ZpRi6xGSqtWJ+IHY1gpO5ZnfmEGI78&#10;wFAr6VbWNkOFnY0BK0a6bQgjdasrS9KhwopXYRR2TieL0d/98vt//x//9o/f/vVffvn9L3/iH7+L&#10;f/36z780Gf/66Ze//PvP375/iwd/++s/fvrnz99+/etf/vKP//jtj/+N2ej/Hj//+/dvJCdLUrVs&#10;vkpM954TT1ZivMdz4puVmF47J75biWnNc+LZSoyJPSderMSYzHPi1UqMCTwn3qzEmLRz4oeVGP/o&#10;nPhpJQ6K+Zya3xbGFGQeyoLOLaV7OAtWtyT3kBaMa0nuYS0o1JLcQ1twoiW5h7dgOUtyD3HBW5bk&#10;HuaCiSzJPdQFt3hOzm8HdcEWluQe6oL+K8k91AWfV5J7qAuCriT3UBeMW0nuoS6Yt5LcQ11wYiW5&#10;h7oguUpyD3XBWpXkHuqChjon57eDuqCjSnIPdcEvleQe6oIwKsk91AWVU5J7qAtKpyT3UBdkS0nu&#10;oS5uDCnJPdTFFSAluYe6uNOjJPdQF4TFOTm/HdQFcVGSe6gLSqEk91AX1EJJ7qEuuIKS3ENdRPFL&#10;cg91EZYvyT3URXi+JPdQF4HzktxDXdz+UJJ7qIvQ9jk5vx3URYi7JPdQF8HnktxDXQShS3IPdRFV&#10;Lsk91EW8tyT3UBcB3JLcQ11EZEtyD3VxrUBJ7qEuoqYluYe6CIOek/PbQV3EQ0tyD3URqCzJPdRF&#10;5LEk91AXscSS3ENdRAdLcg91Ee8ryT3UReSvJPdQF7G8ktxDXUTZSnIPdRE2Oyfnt4O6iJ+V5B7q&#10;IrBVknuoi1BVSe6hLo5Zl+Qe6uLcdEnuoS4OQpfkHuriPHRJ7qFuE9Tx2+p3QR0nmJ3kcZj4rDy/&#10;reSCOk4LW8kFdRwatpIL6jjPayUX1PG9Giu5oI4Tt1ZyQR1HaK3kgjrOxFrJBXUccrWSC+o4teok&#10;j2OnZ9Tx20ouqONcqZVcUMdBUSu5oI6Dn1ZyQR0HOa3kgjoOZlrJBXWctLSSC+o4OmklF9RxFtJK&#10;LqjjcKOT/HU88Qy7EHgZCPDiCKKXgUAvThV6GQj44qCgl4HAL87+eRkIAOM4n5eBQDCO6HkZCAg5&#10;G2NmIDCMg3SeBgJE9iV5GVwIC5uxUCRygs2qwoW0QOBloEiEx/AyUCTCZHgZKBLhMrwMFImwGV4G&#10;ikT4DC8DRSKMhpeBIhFOw8pASYw4Z+VloEiE1/AyUJsIs+FloEiE2/AyUCTCbngZKBLhN7wMFIkw&#10;HF4GikQ4Di8DRSIsh5eBIhGew8pAiY04cONloEiE6/AyUCTCdngZKBLhO7wMFIkwHl4GikQ4Dy8D&#10;RSKsh5eBIhHew8tAkQjz4WWgSIT7sDJQsiNOeXgZKBLhP7wMFIkwIF4GikQ4EC8DRSIsiJeBIhEe&#10;xMtAkQgT4mWgSIQL8TJQJMKGeBkoEuFDrAyUAGHnmJmBIhFOxNNAkQgr4mWgSIQX8TJQJMKMeBko&#10;EuFGvAwUibAjXgaKRPgRLwNFIgyJl4EiEY7EykBJkdhk7mWgSIQn8TJQJMKUeBkoEuFKvAwUibAl&#10;XgaKRPgSLwNFIoyJl4EiEc7Ey0CRCGviZaBIhDexMlCihBu7zAwUiXAnngaKRNgTLwNFIvyJl4Ei&#10;EQbFy0CRCIfiZaBIhEXxMlAkwqN4GSgSTeaE7xnWKHQILA2UPOErwmYGikSTP+EOXamCyaDwPQ7N&#10;wEQipEkJ5XODpNkGikSTR+FDGKqBicS4TrSEhU0uhc9+agamTYxLP6sGJhKVUOFyEK8X4mrOooHJ&#10;qXBfvmZg2sS4P7NqYCIxbsSsGZhIjDsuawamTYxrK2sGJhLjJsqagWkT43LJmoGJxLgvsmbgIZGL&#10;aWoGIXCMKtdBaQbe7MznoTUDD4l8zloz8JDIZeOagYdEjj5pBh4Sb3FV4rkbQ+D1giCRu6zMDASJ&#10;N5Nj4di8VsFEonIsfGLeq0JcClga0eRYuEZWMzCRqEdDuFDSrIIi0eRY+AiKVsFEoh4QuZkcC/dV&#10;qQYmEvWQyM3kWPhCmmpgIlE5Fj5H4HXj5aiIybFwM59UweRY+LKTZmAi8XJgxORYbpcjIybHwq0f&#10;WgXTJl6OjZgcy+1ycMTkWG6XoyMmx8Ltq9IGJsdy0+MjIbAmFj1AcjM5lpseIQmBp4HaRJNj4SO9&#10;2oimTdSDJDeTY+Ez6aqBaRP1MAnnps1GVJtociw35VhCYHWjHinhDiEzA7WJJsfCdzqlF0yOhesk&#10;NAPTT9SjJTeTY+HuSdXAtIl6vORmciw3PWASAg8HikSTY7kpxxICSwM9ZnIzORbu1JFeMDkWvsmj&#10;GZg2UQ+b8CUcsw3UJpocy00PnITA6wW1iSbHwo1n2ogmEvXYyc3kWG7KsYTAagM9enIzOZabHj4J&#10;gaeBItHkWG56ACUEngaKRJNj4XI4wYHJsXDHq2Zgzs56EIVrk802UJtocixc2i5VMDmWmx5HCYHV&#10;jXog5WZyLHyTSKtg2kQ9lHIzOZabHksJgdcGikSTY+F2Sm0DE4l6OOVmciw35VhCYLWBciw3k2O5&#10;xQfsShTH5Fi44FAzMG2iciw385zKTTmWEHiNqDbR5Fi42lnbwJydlWPhNlOzCjo7mydWbsqxhMBq&#10;ROVYuKTczECRaHIsfKBQesE8uXJTjiUEXhvoisU8vcKd0VoF0yYqx8LHKswqqE00z7DwsRatgjk7&#10;K8fCbXhWFfjAbtUgBE433pVjCYGXgSCR7yCbGcjsfDfPsXChqLaBZxO5XlEz8JB4V44lBF4jChLv&#10;Jsdyj+8/nae2EHgaiJ94N8+x8J1V0cDkWO7KsYTAqoJyLHyO2MxAkWhyLHe9gCsEXhUUieY5Fu5K&#10;114wkagcC587MKugSDQ5lrtyLCGwGlE5Fu6PNDOQ2flucix35VhC4FVBkWieY+GzNYIDk2Ph4+aa&#10;gWkTlWO5m+dYuARYNTCRqBzL3eRY7sqxhMDqRuVY7ibHcleOJQSeBjo7mxwLN8RKL5gcCzfMagam&#10;TVSOhVvtzTZQm2hyLFwQrVUwkagcy93kWPhyjGpgIlE5Fj7H5DWicix3k2PhKnCpgsmxcC24ZuCt&#10;WLjFXDMwkagcC99lMBtRkWieY7krxxICyx4ox8JXSc0MFIkmx8L3HKUXTI7lrhxLCKw2UI6F76qb&#10;GSgSzXMsfIdF28BEol7pdTc5lrtyLCHwGlFtosmx3JVjCYGngSLR5FjuyrGEwNJAORY+aGVmoDbR&#10;5FjuesVXCLwqKBJNjuWu13yFwNNAbaLJsXBfuwwm8xzLXTmWEHhVUCSaHMtdOZYQWBoox3I3ORa+&#10;wyCNaHIsd+VYQuBVQZFocix35VhC4GmgSDQ5lrtyLCHwNNC1s8mx3JVjCYGlgXIsfGjGzEDXzibH&#10;wlcbBInmOZa7ciwh8NpAkWhyLHxAS6tgIlE5Fr7aY1ZBbaLJsdz1HEsIvEZUm2hyLHflWEJgaaDn&#10;WPjaoZmBItHkWO7KsYTAq4Ii0eRY+CyqING8I+yuHEsIvCooEk2OhU9gaxVMJCrHcjc5Fj4mXDUI&#10;gdMGs3IsIfAyECTOJscy6zmWEHgaCBL5moyZgSCRjzGZGcjszFdIzQwEibPJsfANNMWBh0Q+XKsZ&#10;eLMzHyyWDEyOZVaOJQQWDpRjmU2Oha+maRVMJCrHwvdCzSooEk2OZVaOJQReIyoSTY5l1nMsIfA0&#10;UCSaHMusHEsILA30HMtsciyzciwh8DRQJJocC982FCibHMusHEsIvCqoTTQ5llk5lhB4GqhNNDkW&#10;Ph2ujWjaROVY+MCoVwXlWPjgtJmBzs4mx8I356QNTI6Fbw1qBqZNVI5lNjmWWc+xhMACknIss3lX&#10;GJ/71jYwbaJyLHzO1auCcix8NdXMQNbOfGPUzECRaHIss3IsIbC6UTmW2bwrbFaOJQSeBmoTTY5l&#10;Vo4lBJ4GikSTY5kvn0oxOZZZOZYQWFVQjmU2ORY+PSuj0eRY+OK5ZmAiUTmW2TzHMivHEgKvERWJ&#10;Jscy66dTQuBpoEg0OZZZz7GEwNJAOZbZ5Fhm5VhC4GmgSDQ5Fr4/K0g0ORY+zqsZmLOzcix8Vt5s&#10;A0WiybHMyrGEwOsFRaLJscz6SZUQWBooxzKbHMusHEsIPA0UiSbHMivHEgJPA0WiybHMyrGEwNNA&#10;kWhyLLNyLCHwNFAkmhwLX7+W4WxyLLNyLCGwqqDnWGaTY5mVYwmBp4HaRJNjmfUcSwg8DTSKY55j&#10;mZVjCYGngUZxTI5lVo4lBJ4GikSTY5mVYwmBpYFyLLPJscx6jiUEngaKRJNjmfWusBB4GigSTY5l&#10;Vo4lBJ4GikSTY5mVYwmBp4Ei0eRYFuVYQuBosCjHEgIvA5mdF5NjWZRjCYGngczOi8mxLHqOJQSe&#10;BjI7LybHskCplGMoIfA0kNl5Mc+xLMqxhMDSQDmWxeRYFuVYQuBpoEg0OZZFOZYQeBooEk2OZdG7&#10;wkLgaaBINDmWRc+xhMDTQJFociyLnmMJgaWBciyLybEsyrGEwNNAkWhyLIveFRYCTwNFosmxLMqx&#10;hMDTQJFociyLciwh8DRQJJocy6IcSwgsDZRjWUyOZVGOJQSeBopEk2NZlGMJgaeBItG8K2xRjiUE&#10;ngaKRJNjWZRjCYGngSLRPMeyKMcSAksD5VgWk2NZ9BxLCDwNFIkmx7IoxxICTwNFosmxLMqxhMDT&#10;QJFociyLciwh8DRQJJocy6IcSwgsDZRjWUyOZVGOJQSeBopEk2NZlGMJgaeBItHkWBblWELgaaBI&#10;NDmWRTmWEHgaKBJNjmVRjiUElgbKsSwmx7IoxxICTwNFosmxLMqxhMDTQJFonmNZlGMJgaeBItHk&#10;WBblWELgaaBINDmWRTmWEFgaKMeymBzLohxLCDwNFIkmx7IoxxICTwNFosmxLMqxhMDTQJFociyL&#10;ciwh8DRQJJocy6IcSwgsDZRjWUyOZVGOJQSeBopEk2NZ9BxLCDwNFIkmx7LoOZYQeBooEk2OZdG7&#10;wkLgaaBINDmWRe8KC4GlgXIsi8mxLMqxhMDTQJFociyLnmMJgaeBItHkWBY9xxICTwNFosmxLPo9&#10;lhB4GigSTY5l0XMsIXA0WJVjCYGXgexPXE2OZdXvsYTA00DYvtXkWFa9KywEngbC9q0mx7LqXWEh&#10;8DQQjmU1OZZVz7GEwNNA2L7V5FhW5VhCYGmgHMtqciyrnmMJgaeBItHkWFY9xxICTwNFosmxrHqO&#10;JQSeBopEk2NZ9RxLCDwNFIkmx7IqxxICSwPlWFaTY1n1HEsIPA0UiSbHsuo5lhB4GigSTY5l1bvC&#10;QuBpoEg0OZZV7woLgaeBItHkWFblWEJgaaAcy2pyLCuUSiHvQ+BpoEg0OZZVz7GEwNNAkWhyLKue&#10;YwmBp4Ei0eRYVj3HEgJPA0WiybGsyrGEwNJAOZbV5FhWvSssBJ4GikSTY1n1HEsIPA0UiSbHsur3&#10;WELgaaBINDmWVe8KC4GngSLR5FhW5VhCYGmgHMtqciyrnmMJgaeBItHkWFY9xxICTwNFosmxrHpX&#10;WAg8DRSJJsey6l1hIfA0UCSaHMuqHEsILA2UY1lNjmWFUqmzs8mxrMqxhMCrgkRxVpNjWZVjCYGn&#10;gURxVpNjWZVjCYGngURxVpNjWZVjCYGlgXIsq8mxrMqxhMDTQJFociyrciwh8DRQJJocy6ocSwg8&#10;DRSJJseyKscSAk8DRaLJsazKsYTA0kA5ltXkWFblWELgaaBINDmWVTmWEHgaKBJNjmVVjiUEngaK&#10;RJNjWZVjCYGngSLR5FhW5VhCYGmgHMtqciyrciwh8DRQJJocy6ocSwg8DRSJJseyKscSAk8DRaLJ&#10;sazKsYTA00CRaHIsq3IsIXA02JRjCYGXgXAsm8mxbMqxhMDTQFYsm8mxbMqxhMDTQFYsm8mxbMqx&#10;hMDTQFYsm8mxbMqxhMDTQFYsm8mxbMqxhMDSQDmWzeRYNuVYQuBpoEg0OZZNOZYQeBooEk2OZVOO&#10;JQSeBopEk2PZlGMJgaeBItHkWDblWEJgaaAcy2ZyLJtyLCHwNFAkmhzLphxLCDwNFIkmx7IpxxIC&#10;TwNFosmxbMqxhMDTQJFociybciwhsDRQjmUzOZZNOZYQeBooEk2OZVOOJQSeBopEk2PZlGMJgaeB&#10;ItHkWDblWELgaaBINDmWTTmWEFgaKMeymRzLphxLCDwNFIkmx7IpxxICTwNFosmxbMqxhMDTQJFo&#10;ciybciwh8DRQJJocy6YcSwgsDZRj2UyOZVOOJQSeBopEk2PZlGMJgaeBItHkWDblWELgaaBINDmW&#10;TTmWEHgaKBJNjmVTjiUElgbKsWwmx7IpxxICTwNFosmxbHpXWAg8DRSJJseyQakUnikEngaKRJNj&#10;2aBURAMTicqxbCbHsinHEgKrDZRj2UyOZYNSqW1gciybciwh8Kog8cTN5Fg25VhC4GmgSDQ5lk05&#10;lhB4GigSTY5lU44lBJYGyrFsJseyKccSAk8DRaLJsWzKsYTA00CRaHIsm3IsIfA0UCSaHMumHEsI&#10;PA0UiSbHsinHEgJLA+VYNpNj2ZRjCYGngSLR5Fg25VhC4GmgSDQ5lk05lhB4GigSTY5lU44lBJ4G&#10;ikSTY9mUYwmBo8FDOZYQeBkIx/IwOZaHciwh8DQQP/FhciwP5VhC4GkgfuLD5FgeyrGEwNNA/MSH&#10;ybE8lGMJgaeBrFgeJsfyUI4lBJYGyrE8TI7loRxLCDwNFIkmx/JQjiUEngaKRJNjeSjHEgJPA0Wi&#10;ybE8lGMJgaeBItHkWB7KsYTA0kA5lofJsTyUYwmBp4Ei0eRYHsqxhMDTQJFociwP5VhC4GmgSDQ5&#10;lodyLCHwNFAkmhzLQzmWEFgaKMfyMDmWh3IsIfA0UCSaHMtDOZYQeBooEk2O5aEcSwg8DRSJJsfy&#10;UI4lBJ4GikSTY3koxxICSwPlWB4mx/JQjiUEngaKRJNjeSjHEgJPA0WiybE8lGMJgaeBItHkWB7K&#10;sYTA00CRaHIsD+VYQmBpoBzLw+RYHsqxhMDTQJFociwP5VhC4GmgSDQ5lodyLCHwNFAkmhzLQzmW&#10;EHgaKBJNjuWhHEsILA2UY3mYHMtDOZYQeBooEk2O5aEcSwg8DRSJJsfyUI4lBJ4GikSTY3koxxIC&#10;TwNFosmxPJRjCYGlgXIsD5NjeSjHEgJPA0WiybE8oFQKyxMCTwNFosmxPKBURAMTicqxPEyO5QGl&#10;IhqYSFSO5WFyLA/lWEJg9YJyLA+TY3lAqdQ2MDmWh3IsIfCqoEg0OZaHciwh8DRQJJocy0M5lhB4&#10;GigSTY7loRxLCCwNlGN5mBzLQzmWEHgaKBJNjuWhHEsIPA0UiSbH8lCOJQSeBopEk2N5KMcSAk8D&#10;RaLJsTyUYwmBo8FTOZYQeBkIx/I0OZanciwh8DSQ2flpcixP5VhC4Gkgs/PT5FieyrGEwNNA/MSn&#10;ybE8lWMJgaeB+IlPk2N5KscSAksD5VieJsfyVI4lBJ4GikSTY3kqxxICTwNFosmxPJVjCYGngSLR&#10;5FieyrGEwNNAkWhyLE/lWEJgaaAcy9PkWJ7KsYTA00CRaHIsT+VYQuBpoEg0OZanciwh8DRQJJoc&#10;y1M5lhB4GigSTY7lqRxLCCwNlGN5mhzLUzmWEHgaKBJNjuWpHEsIPA0UiSbH8lSOJQSeBopEk2N5&#10;KscSAk8DRaLJsTyVYwmBpYFyLE+TY3kqxxICTwNFosmxPJVjCYGngSLR5FieyrGEwNNAkWhyLE/l&#10;WELgaaBINDmWp3IsIbA0UI7laXIsT+VYQuBpoEg0OZanciwh8DRQJJocy1M5lhB4GigSTY7lqRxL&#10;CDwNFIkmx/JUjiUElgbKsTxNjuWpHEsIPA0UiSbH8lSOJQSeBopEk2N5KscSAk8DRaLJsTyVYwmB&#10;p4Ei0eRYnsqxhMDSQDmWp8mxPJVjCYGngSLR5FieyrGEwNNAkWhyLE/lWELgaaBINDmWp3IsIfA0&#10;UCSaHMtTOZYQWBoox/I0OZanciwh8DRQJJocyxNKpbA8IfA0UCSaHMsTSkU0MJGoHMvT5FieUCqi&#10;gYlE5VieJsfyVI4lBFYvKMfyNDmWJ5RKbQOTY3kqxxICrwqKRJNjeSrHEgJPA0WiybE8lWMJgaeB&#10;ItHkWJ7KsYTA0WD6riTLS2JmITQLWXiMHwkEji+JqYWYRrLwEEkCgeRLYmoh5pEsPFSSQGD5kpha&#10;yGRNFh4ySSDQfElMLWTCJgsXnUq8TN9N5oUEF3Sa3AtZXNBpsi9kcUGnyb+QxQWdJgNDFhd0mhwM&#10;WVzQabIwZHFBp8nDkMUFnSYTQxYXdJpczPRdyZiXxBsjSseQhWs7lZAhC8+rJMEFnSYnQxYXdJqs&#10;DFlc0GnyMmRxQafJzJDFBZ0mN0MWF3Sa7AxZXNBp8jPTdyVoXhIPnUrRkIWLTiVpyMJFJ6xM8VXJ&#10;wp3ZlaghC2/dQ4ILOk2uhiwu6DTZGrK4oNPka8jigk6TsSGLCzpNzmb6rqTNS+KhU2kbsnDRqcQN&#10;WbjohKkRdJrcDWVebKfJ3pDFBZ0mf0MWF3SaDA5ZXNBpcjhkcUGnyeKQxQWdJo8zfVci5yXx0KlU&#10;Dlm46FQyhyxcdMLeCDpNPocyL+g0GR2yuKDT5HTI4oJOk9Uhiws6TV6HLC7oNJkdsrig0+R2pu9K&#10;7rwkHjqV3iELF51K8JCFi04YHUGnyfFQ5gWdJstDFhd0mjwPWVzQaTI9ZHFBp8n1kMUFnSbbQxYX&#10;dJp8z/RdCZ+XxEOnUj5k4aJTSR+ycNGp15eRhet3KvFDFq7fqVeYkYUbUVLyhyy8mDsJLug0+R+y&#10;uKDTZIDI4oJOkwOavisJ9JJ46FQaiCxcdCoRRBYuOvW4DVm46FQyiCxcdOqRG7Jw0amEEFm46FRK&#10;iCzceKeSQmThsUIkuKDT5IWm70oMvSQeOpUaIgsXnUoOkYWLTqWHyMJFJ3yQOAcmQ0SZl5nd5IjI&#10;4jKzmywRWVxsp8kTkcXFdppMEVlc0OlyRcTvpUdCYqGTsOslCxOdxMYuWZjoJIBxycJEJ6vMSxam&#10;7WQpcMnCtJ34a5csTNvJpHrJwrSdWL5LFqbtBJ6XLEyuaLpwRSHx0HnhiiaXK5ouXFFITC0u6HS5&#10;ounCFYXE1OKCTpcrmi5cUUhMLS7odLmi6cIVhcTU4oJOlyuaLlxRSDwtLlzR5HJF04UrCompxQWd&#10;Llc0XbiikJhaXNDpckXThSsKianFBZ0uVzRduKKQmFpc0OlyRdOFKwqJp8WFK5pcrmi6cEUhMbW4&#10;oNPliqYLVxQSU4sLOl2uaLpwRSExtbig0+WKpgtXFBJTiws6Xa5ounBFIfG0uHBFk8sVTReuKCSm&#10;Fhd0ulzRdOGKQmJqcUGnyxVNF64oJKYWF3S6XNF04YpCYmpxQafLFU0XrigknhYXrmhyuaLpwhWF&#10;xNTigk6XK5ouXFFITC0u6HS5ounCFYXE1OKCTpcrmi5cUUhMLS7odLmi6cIVhcTT4sIVTS5XNF24&#10;opCYWlzQ6XJF04UrCompxQWdLlc0XbiikJhaXNDpckXThSsKianFBZ0uVzRduKKQeFpcuKLJ5Yqm&#10;C1cUElOLCzpdrmi6cEUhOWnxu19+/+s///Jv//jtX//ll9///Y+//vbTn3/+9udvP/3287ffvv30&#10;95+//f3bT3/4+dsfIs0vv//bL7/9qb0b//zp//z87bbOfBeNTvtT/Hu6LcRT49X/+df//cf/+tdX&#10;ot9++ufP36b5ziHuvUK8xIWxGZY63vzzX2qKG9+I3qODt5XdEz38nu/l37+1Em58iWcPBcb7c98k&#10;ne/9+ue//uOPr4ocZba0y3y7NeL4ttzhhLKvjjd//V9/+I9f/8sf/1/RcUHHttGRdPO63+VDS+0q&#10;LdO6tF00POaa3Ve2x2N2VTaLfkPf+xGGKGW9LXnmOriGdNLe+K/1UWsMPszc9j7yeAmWa+/C9pgU&#10;zcfgMd8L6eG5gZJL2jdZsw9ut2hkTZ1egOt1Dhy0QD6PzTrT3G1te0p7ZL0uGbB719rzgwVoIvC+&#10;oniOhIE6P+nInvZNPy9Lr9T9vu7+XlfsI7pqz36Bz3Ve7y3CcVtudG0GuA98Jsob9Nb5nhcAkgLf&#10;L1Pke/m3v79MbVNkvH/rxj/f+6wdl3DFl0aCWAFUNGzGvQ/lakX3IrlyCYORycBgQTBXwEyNCLyh&#10;fPuKZzYplyFMjaDj6TYfjtQP+/IJ3Fu4n6TcnV1GBifLlz6srk8Z4IdSmTaM6I+L5TtjLSJC+67t&#10;lF6vD3dstDga0F34rwxX7ODW9nLsYyqN54/Lja3xc9tnSlpM0Av2WTDMxxoHOfbOA9i1F2A1UKw/&#10;/mgoEiQNTGxszZ1RlIndy0kn38u/+f7M5uSzzcj65Xu1nj3VmifCKYUJ4jXNHzVb7mtv8ZkWlzal&#10;LxuLFjqeriT8YV9CkVBy6hsWULLmy78t7nRbAp7S5HwVp9FePMYS5WRTa5l1b7WdJg4ppwlab8en&#10;OPK9/Jvv3ygldQRcfcLN92ppmQrb3aja27LOLWTX25RlaH51jMe0aa0ZXmfuuOcxs3z2Yy2r/sqS&#10;+XB3L3mjTSVrGq1bi21qX3M9FGM67E1O8x/rux/35vRkvKUh4lO5+8TQs6Yd05u7Lduy7Gud02Pq&#10;2dyU4/GQTSBQTtbZR2+yvqNNV4zZrVhInK2XrvvQxbwcq4Yf1/kWTdizzrRHpZ487ooxgGtn3Cea&#10;Ia3Clopd6pxIaz18n5i3EsHnVPle/s33bxiO3rK0VC4m8r23OLrH0NjJQ7rrApT7HTX2RQaPMXev&#10;ebFX/E6T9x5ZsQrvx+b7knGMWnAT9GfaI+t5y5OR8RiHotj4+9I3Kp8eX9r0fcnLkpsKTmmPkpfH&#10;Mfe8UQyr32eIGLVprWtZ2erZO9ignmqkN2MaeIeZzLeWlqXwuZ0WJKW78FOrjb8j6hMyH1SRKeDO&#10;qGibs3C0qeYLxoNtSp36zPdY23Hqo00ZHx0oGJ89bnt6fF+7H4Gnc2xq+PHYpJL5/SuWSqww6uxy&#10;x8h2350bkXZG+igZp6q7RsxSB8M6UDI1buf5KDnTHlmfEfzmMSuc3mL98WBr35iA0x5hj/dQzlEy&#10;rlhfzrx5zD6pPqP2Jhkr+RZ920tm5qim7kZrA5vdyOKl6ePwO3rq7KvBkm+xDs6sX/b4vEbDVuJL&#10;5+OEUG8S3IFwe3fFHlgbZ66NpWiWfAXvhBHoQ5tveojnhPFnzZgl56AbqzMUCQ5npsUZrdhG8Oz9&#10;fB3uE03SO+Nsc6rtqL+aJWG/2dp7aot1ezG/7FLOT33FvKDuBwdA8ltkWFjeNSwJfuZjyvbqnljv&#10;SE4Tb43Jxx18zfhnGDBn3NoWPh6nr3lp7bSiWVsOW/eABiuyvqc138u/+/u4lsfAjzVCRszytXdN&#10;yt1HuRuORQtolJUUTlVijFXETmBkrZ+83b3vGAdZYC2o/mq6sj7q7XVdSWG4+lICB2J3e3uxRGe7&#10;WQ7HbnzQcMnxYSeI61Sr/KAxukcESqvLz6XxeT8HK2QG1zh6HpinHnnglEZdvmH24pqO3QgwK9Th&#10;9HFhXpv188oeBg7gt06cmUD7juJjaZ8IacCb6dh2lO/GqioiLqAZuOZ7+be9z3rjlqGT+XmP2fzr&#10;9zd8mdQoTGA6K5lvrVuWwuohDcfM1CSDn8gki4C9Gd8+xnPrjzF+fRvZj6fUmbMLub6mKWOJcx7d&#10;c4Qqm22YucVaFlQzHZDmktaMDyrsrVNrWX/1nsBiNXebtPN+x3aOhGlmYdo2U9FRr9BpUQxT1HbX&#10;8/g1Rb4t+YuYKkhv+6Ru83bDLW+6f8TOwn0E6boTpYkA5l5m9m3+bTWM8E3OkPh5934VRL73tl0W&#10;XI2MIkYp+2aO3i4syLe2fRy1mY5eq47j8UwEqC0vWCmcPrldsfC5Xbb7hAVrYAtw5LLmc7tshBNy&#10;4RRzoGI+69vahaVFfiP+xpg6PpqR730e8Rt2PD2pCBt3wB3KvWtUcJsf+7jNrDBquBkcRjzxZaVm&#10;/ImdCckm5cNpEX/en55HdC2o/tprilm996mAYPpUfDe+exNxgGYcL6bzP2GTvzT2l4mirPOeeE+o&#10;uSsVM1D2Za1f/bXXFs8ojhK3pExtNWMsaTbymwAjndmj8sy3x36ZCtvyqxV7DolegtvPlSqkUlcn&#10;AE+qRzDC9Ru3nNwq+EjLeCU4uPUw7yUlDBIey9mshoXvHiomdA9qXnymt40MTvqKMkaAODWn8PC1&#10;WJzEtPUH9TFWLOGNJLve+FKM+R786r3XBxALor5qi4jS+0kiB38bOjRvB0R0TOIwX3vXOHgAMDA5&#10;opiOCgJjZPdWD2ekPiVk3xfMXH/TjVgtqP5quhKo7V5ItxC9+hMfAe0egc6wfL67BwbNGXRjmKf9&#10;iCD2vj83i8XyP9sJNibInHz60420qRShgt0fHILCBrRzGT3jl+/OYs8Yk5cYm3mzNjIxPZzyvYOg&#10;jE57EcrAftfI4b9n384EjKqLtDHEEp/4XBEjPnkLH2eNWtAX0w6RwbZ7gHAPtcrlwNfTDmEVTHyr&#10;btBuZTX5wNR2t42hjHU86cy3a4Nm2acdJn1jBcKHd2M505JqY+Dz0pb5lK6vSt2YKdN/YLW3L4uG&#10;gIFtyc9R3WY8l7q0wWnJ+/NvM4a4rkBeoMpiY5H93kbU/tpH38Y0misQ4jstacdjAD29zOvTT/1a&#10;C/oMjIXGStwFRdbjaF8DY8XjyFnpzvAjmnHq+pXezvjGHV9lKsBYeTuDhveYKdMLFZ3LiNqbiujQ&#10;PdfqwW3XYFGM1j7CMIC7b5UNufI4rTi8y7qrPAQMvBzcqoY4Zqz9FEDPGIx1i3FV6twWWBNabfe5&#10;B2oLlNPw3iO6UmKzpQuujYwPnLNBrL4YicPFEjDJ2SAcjtqMmMclGxlPPpr01PMf4SS1/ei9x3aP&#10;jK6yotz63rkDjzmBttFDgnbe78bqlnmiVTRfy7/5+rImR3KfqadOy5fXn+n03YNEzd7L1z6PrBun&#10;J4P8flkx4nC3viP9U1XYd0Bopdk9UkR4Z++0XtqbMXHjhDvrpFYOw7kOihv3jzwy8ku0gHXpucPw&#10;kHncyoz5bAfZ0LC44WVEHO9Vw3sE4UrWE5GTHn89Gi+HDfHVYDNbatYoxx7HUsuKnL0XJzwHbFVL&#10;ywxQhwaxBk4CtwF7WLWjZKJlXW88aPA8OjhADF9lyzoHD10GJY9xEFMx2JF91jtKJuKTBgywBkE+&#10;XjKRjoytHUO6Zw12YrLbOwNHUshMvujHxJmPX7HY4ZKJkU1pOu+UsseQjpKJqfbW5k7ZOjNOfCYX&#10;jO4lz1z3RPOMl4yvnlrP9OneU0fJmNPugVwsPui7sxeklQy2++itmKq/GsIIWxDEbmkZJdVdg2kl&#10;69acMCdxHwmVOhRjZKSVJKDx2OOGQ6NqAhZ9s8bMerD6pxMmt0e754tPBonL0ZdUjDlyD6OOlUw0&#10;ps/btGw4pOdKYY3XJA8icFanwYkK9000M0uB47KJH4/njcmtdyQrmzrnTPhAR/yQ5X11N1j2oHf2&#10;s+dqsnkknNzWz+zI2Edk78jY6tA7sruTx2PCiz2wGVPjCwaDrc0Z3O4gU8GpeElwRGuPN0TIR0zc&#10;ipPc6xxbO4xRhSeU35okBIerXfuZcoMf3N1vZlSBwcq6HGXaYzrLsJ6Yy74qnh84f3XYrMT9cyp7&#10;E8zFqLH6biXHOtVo7aCn024TnpZQFocN+OBoqzOjuV0z3/s59nD21HGnidHaBC1isfBqL/YACnVB&#10;RDZ2c+Xj2KdWBh2R3W4B8SE+BR/e2rBY3XatL1wNuwXOj+nICkCInGOLKzjvnlUtK32TZjdndum2&#10;k0ax0+64+Cbfy7/9/WXp+5b7zjxGUL6Xf/N9fJ12uAHbTmAmeyLfy7/9faK12bzn9sv3am0yFeGI&#10;5AUiCi5DAMKvr9bfdGlEIHMNioIWWmJLTXoI74AIEZ1LqzcwhuzI06lEpr0RwoLi3mMEVyZlpWO7&#10;uXozdBkhqfcRgx6zhCsueZ9Y2JohQ2DFwW3XFQRjEHGf87S08gX4vn42LSH0wL2zMFcjy4bAvicQ&#10;WKuJ3m5UOdeFrvVnDZodScyzxSm6wWG9gGFupu7NtBTblTMq8HnGS4w3VEM9rLkohE3Fj4iG/DzW&#10;CEodOsbqOu1t5vt27DCjEjBtqhNSEEd0I/bVp493NVvyjOCNnqZzm461rPor6weNxkjdZ6Y3XgQ4&#10;ykXDjFUW1x06bk5LdIR/LgjOumeZsYuiMcSkYkX8gzZ9EEtOHQn67au1Ux+8rxnfw+qc2iX4xHTM&#10;LqVs8qvL+GBa7TVjnbYH8y81e1syLx8M6RtHl7Vn7skjAI1BLmPzwSSS2yTY5Ah5Pd6bAZNcdRwB&#10;mz5CWOd2w846u5GZx2M8ys6OEizfbcpgnUFC9+qwEOIfYYL7JhqiVyxRap3pq5xxiFbhNY/XmW9N&#10;9+0718jZBLr7oQOY/OiYsyVkZRC+3Av/d+woONvHd+1ZQTALNhzsloou2n2yEyL1/ZlptNkeJozH&#10;HvY9vV9La+MkNpW1s7+3O2uHGkpmQc/CsSH4zrDfG633Jt3LPqimI7bS8fzYB4OL0dJyNqYuyQli&#10;sKzJRiOeUad65sQYsC01wZNPvfkxosVCqQ8gZrYDiJ/CQPAKa/YHcfCDY8h+yL97yzIvxZepX53O&#10;65ij1un52pchKhzd5vXeMGM9HPFJN4JanO9ozUEKFolSWpa6K6fvX2kweT++N5Hbh8n/+Gh3vpd/&#10;W/4cvyCO0mr/Tp8vas9tLkda1tzddH+sPTfyAJZWGnNT59hSq/yb2uE/5ErqRjS3t2++l3/7+/i2&#10;DaocKJj7nSD53ufa3Nldl4FTEB1r2n3sf6oMizgOFLa6xJI6t0lkWfl31+2O8rmLgEjSZKgWR4n6&#10;5j4mgcapYTE+6RYpYpH/AvWrNl+HaeP9PgHiP8emherZvLNJrAH53GiWEvvAijnl8drP5mB6ZUcj&#10;jwltZerYsTBu54OMywuWiWOyV7RMITwmnJrjktXoThqkNeS0GbBqK0rejY1xP7bzpKKyCS7Ocvd7&#10;nbKj82+CsdQPXzBLyfc+tClRi94qGKTiEEiTMyKKL1/7EdNkxBZI+7glE8DClv+jVY5Gg03vijEj&#10;iJ3/iNFay88DkMzvua+JDmJt+qMBGAGz1snwM7E7tmI223nvD1Y+zAttSMCsElKtr39W7X7H3W0z&#10;NhGUwwgf46/Wsg15Yq/pqrKqbLsqs0FZDkZYcx+iLBP2mwn7UxjsBBtGk2hg07YWVKuIXzDDt+9Z&#10;onG/sCtfy79NP/oYfmh/nVX6BdC1rExEmmyL2A5c8Mlkz769liX8fh2Xd0xghqcomv13byv1rlg8&#10;VFZfLWN2Nuztka2FRxWBkr0msdukjApim/gQ+9MbH2E4Lnz9YWCVKG7s0H1lHIdOKzfEeqUfrcIM&#10;EbKO+nSlylNCHkZtI3KRBgrk1PO6saw7vA7sai0WPzH34twICE3vkfO2kUFk+u0sHnFVSn0gbnO8&#10;sU6JU/Xn2hLxSJaCdjp9Fu7HjczUmOOEQGxsUTpnTO1zYo5TYdK3cWQr+xYwftjAVYFPdD0cr71X&#10;cdt23u3kgevrEdnor//IZ6PbY5vsnjvnwfu8lrnm32aXPtUgX3vbU9EoqdKbRqEf8ym615NcERjO&#10;cJDZUxy8xndpVWNpVgNNQGLNxWow5nXws4Luof44xdbp3Fq/+mtvInb6dkfzzgpkH0k5zuAXutPH&#10;UoytJ2f4RIQk2+LOcX9jbzQTcScY2IwTH4U44TJO0GUzxs0KFbWEIdd0biD0njtqgVitX/3Vaotr&#10;kabuSNpri4HNIMwdlmh3oftTJqocwcfTsWLZIpErgTe1ZYY66nNpZHzzHMFu3xLgSk+Vs49r3TQa&#10;XFW7kh62htoWw865ewIzOxyDTtwDm0O1jfBVbllmNU6Y7dy32If89hEzC6ApPU/cnz04OQqwSK+n&#10;Y8W+zsu1pPhndYMipOBhaK7j9tUrLS2jaZ9txoqNKGJqDINeGWbisuyRahn3GSMhxXZrXN/2lEY2&#10;prHguvvEO7GqKM3Ivu/Ynd7mVnyXMp9wVq/fXMLGDnzP6KCh2rLsxcK1jOm9fXdt1iecsqxtnFGb&#10;ymxDQGZLC3esWcaKZcpOJHOEV05onZWKA911GouQZFop6JLjHEs1EPVXc8geMQr22r4pNqqT7tq1&#10;WGJGGVQ6llFDtZ3Z5ZRsB0EZWWJxqqSf0HvjNxEHypMfrGjgpof79uzpcSXOU0bmawdO6/krkkFU&#10;mk7cm9Nnr4qLkvNum57nW5xM2VHK0NnhQhPla/m3vf6pavnauy6srYVDV8bJ1y1dxlhfCQ91IQHS&#10;r7CBX5KxlDe4InicFt8F7HmI9VVAH55slUkngim03fzTn7KXPuc3rpaDDB5GDlPpIykAvABsxNni&#10;4zh0wpLZt10v04v9tACsvfl5BQnZxK793SZNETPs5uxYQiZCdiBFilyvRorrQTJ9/xa7unagshfk&#10;6qV+pR2xr9QOnp84eGvWj9qxlEsnMsBxPb9ZW6bVKVyMZnunJyf36pqXnYvE73dThu3FqyszAo/Z&#10;0ZePWW4ZMxFp+dbbbgfZYxZ748+9T6QUby0fM89W15XH6J2PQUo/jFBrWX9lnde40eHVL9h9spaS&#10;iUW19TT9x4bVMvbZ9EjqrPMZN7Ws+itLBvJdayx93RSEP8Vaqk0NACbAc3Jvg+pnmd3wRJsdX04o&#10;1vJ9yYS5kxaOTXp1YYxLxcI0s2awVceaSPKMv99KJk6zz98Xkyb4J+CHS5epApQNw/le/m2tcwNh&#10;uZyN4YIvvzsY+V7+7e/DdLd5Fk+zbSs7TQQfWgJrkqkIJlTGiZbgVoF8zOSlXYQFTF8FLyz26o06&#10;QbG/jpBeaw+m4/3IQlo09vqCuzRI4LIGVMAd1icRz0xguNb0LaMls4495TUsjLPNprCXYgyI1073&#10;gjvCpl0xFmw7eXjp/fetzeaW5nDibpJ1sfFiBLBgJXbFY44PZJ3xmGn58daOxWCmJeUevTxauxg+&#10;NptJyRwXa5Q/leddo2TghfXemxM3OU7RnZszLjVJywYG4hBXecx+26wzqyv4lvd1/kjPBcqwUa18&#10;5ljmkb3VjrnjbV8RcMwd9vAAWITaV+xiyA0cQU7AJBS9iR3mJSPErZlJPuhdbFUbyfieuS3jNXex&#10;6i1NQmc0zzYI47h3oDxGm25VWQ91oqjWsv5qJRMIYA9agz6GT3gJFpZMgDkyOLYiinHhS58eCbHt&#10;tmRsZEC8rn0eIZzCCCuVoj3bQgBng6xra7PvAIPRFHtO64elp1jM2OjcGzJ2SWYf5Xvv22jlvOZn&#10;88CZsrw+iWn4dcCjVAQevM1aWIDYhBz1HGyjiDK1kcRiVWICuGwEdbIRiEXUFRyPwXNaPdYMfRzU&#10;WtZfiQvo+RZ7iUUnXGTtHfaPd5OIn7rzVd24cC4/L27iNdo5R2Atq/7KkmmktuWHsUB7ScmnsQDX&#10;tE6v5uwlUxbVbmMf2Dh1ZmIPCxsLKwY40SXJ+jz+WRPsJvEo+ZPVqbX8yuflCEO2eRCVfRwfditx&#10;mm3FzUYtrjCxY+i4eyvfy7/H+328xtm4fR48eQz6Pg3Y1qdBnR6cT773VW02zrU39K0wJVioHfef&#10;a0O0qfk/wSmzW7ql6KW9s50xQ7ZvssQ+y9hrUIYf23Va7DuOS7TYd+81CL70SbD5LN5fqS+jMzVo&#10;7Uik62h3OMrdXn9ux3i/+VyYClysF6ZP71eM9FJwiBKPV6jT9zjEzQT2QXbUDPvaOJnTCL7U7H3J&#10;DODGYYSffXFLmMJziLJPvzlER8msXbrPw/pinzQGS6Zxms/M4oOs6+i/4xwkqDh7G2T+ubOJiyYn&#10;x6RB6kRQrWX9la3N6E+sx84lsXhsGWPKebU2Ryq5d6Mqxu6nfgyIPW60X8NuLav+aiXHOcDkgb/D&#10;M8tMSJX75Ze0B3NdqTOo7odLmKec7eS8zMq6E9ZQL3UOJp4RnfeKNBECEe4Ue8fEmPw1VPaH1pax&#10;E3Npj2dyTcfuzJzGwuV9bvlr4S52AODrtJbN9/Jva83YsdjrxOTTWZ18L//m+xDhDczE4vDEXs17&#10;0udtn0H+5tyKX86uqdpyhEvptL3l8IWbC9pHCLehhl/bQngE3d+jRTTlu9cPAtYtVcyxX7cEe6HC&#10;I9vfZzvpZR+Z5h8R7yQh10D0j/Inzpa1IDDW59rM933L4SRldPg4Enk0DSfiGHq70iweMICnEc4J&#10;xLhRrz3GMenoqWXVX3tPYxEihJBpIe0k6/OGReLHdZ8LC0Mig02xOHOJ6d3ns1pW1j3LXI7By2o6&#10;Dn7sqfK9/JvvA8aMf7MmaCfwT2i8vE98qm1vwLU8PK18L/9m/gzijBmwoj72B+Z7tTaZikMI2Wcw&#10;i83Pzz7DTcP3z6aBIKvUFTMeW4Zbu+NVxQatgZbjMjYAvPdWnO7sWzNS0/zbdHzEemF3honDEXsZ&#10;mWPxajAo+yTKcRq2bLww32vGFNObi1sW+L+gkSNbRHx3Hbmmnb0XIzWLxUzz83CRYpvi15jAu2aP&#10;SCvlfAwvW+Btn8VpgDb/73cflGAaUOTYdOsz/K64yOI8zpiS2AeeZXJM671f9L5kbu/MkXK9V4Ex&#10;i2INDrERpjKOoIcwc3+M92aUjCfYd2deL14IM913VL6OeNYmCZ+zK8b1z311WGtZfzX0sZaNld3L&#10;bMWpkhpT5fAQVGM2J5uHd4L2gBkB4LZSY51GfNKoMwvEfqf36yhvrRS76OOqgJdi8Jv4uKWfOQhF&#10;TDYfMxkPIZhTu/1SQIzOs3vNicj8m2PzfNw4pnwdm/o+B+xy4x/+ECHnr0cIdxYwNlstoC2nH4wo&#10;7nvongv2jG2/P8ifeHkSqUwbh0eber/FBLf69dtwMOWxwfM8xDBXsXDYe6bvFeiYKPMNa8EPHmVq&#10;kJb6sXZvhpPCEUL5er6JrfSt/4Ed+wrl/Xc1wwFmHj7PwgVzKMsYbt1BCDxuuzpVnD3agKdB8vZ5&#10;h9T7krFKhIJ29+CyIYG9dEHH5mO8BymZWwT6LjZw1bc817Lqr71lcQ0pObVmVVN7E8KZklMxIFgZ&#10;Ux7HTRBNMSIUxgiHByDrTEsMuQ5hji3CG2cX9u0QiSMoU25fzcd9w+DYaowbjCLy82ptXK/o1HNH&#10;TgA8ERy7baW14TT7EXD2cnItdcNWbd/6q7U2H7fqt4bEfsKdnTwqBb+XBhMGA9q9Koa9yRnoYFbH&#10;6gyHH7fQ7HXGzRcagsNT/agQZ7Q4DlFKJhbQb/olghxfVN7HX61lHbW8B6W+9zDNzAjOlsr38m9r&#10;nbLOxciMjdqyeI7VcR21QQo21zAO72zSpuxxy7uhdpIkdaw1q79S3zN3A1NVt91A7eBYZZgTB6fO&#10;jjxmZZ6tE/t33pesbcQuvNaPxF1ZR/xg3cjip8er6OEjip75vq8Zq/4er3hDEJ/pH7LcF5cdxi8O&#10;eB9fONERgHiLlvclM0FkfAeOtu0d6VmzgyO/5MrcxXCpQzduX0jE4Tnj+oyXzM34YO41QnBsIAHL&#10;vIazScx2H0DEp2JXSxkh57g/vp5z2UDsAMbCt5JZg+0r4KPO8Wmtffs4W+JhYKRk5ovm38FrovmH&#10;On/BLBH2g2kI20BsBJ85++tjTJPrrfKgzLTAU+xt9XE9B2J/8P4XEdcgN9pme44rBJne+vSzdsR3&#10;Er0YkR+u+AlAsEZq9UfR3TaeavMWqbF2azMn/iUnrsq6m9unyakNgtdmGn2Mf7ZP6aTmMpRs81pW&#10;/dXsDtsF4mqbvb8CPBWpRCkjUNceh+NdkBoUYMZfUeywCLWstA+tTFIt7ANpmZ56Id/Lv1/q+OM2&#10;5fRIr1nq1kcCUIstM00JVm+1ZmA3TzDGyaPD66s1+wprHMdh4fYqIJZSnUn4jDWiyKwiM0Xg6CvP&#10;lJGwMM0d7++D+dQu2o6Y2pwlOGbXznad3q91y9Y/pwKHe1TnaMfzY8gB8WQ5bAJz2XQkcmtEo8pI&#10;jyvZZEcKlcGVb1nDBYkbgu0nPJ6PoY2cUcH+n+SL40T2Ho856syCIClhduaro8vGDL5xtZcce297&#10;9KK2b/2VrU3EOLlQGivc1rM/GXuRcmLhX3FdbX0MJ5mgZptoj6XVshQX8CTZRxTQbMAPccHNczk/&#10;EiiJ1WJRJRyKVIVJroYS2YEAk5iPz1a/alp/ZRvFRpiWFpckPuhYSmaNk+YQR1WuI2OxH9GivXeY&#10;bI4jaLWs+uv/c3au6ZLbuLKdkstu29VnNnf+k7grCARIUMzcVH/+sSstSnyBeAZA94wn3MEVFIrE&#10;9ky6wNDwxiuJeZ8zqA9jbEi6yPpZrHPvq/9yzwv+gRAgm9TnjLWeVh2Cm3BzpwusLcRmzhnGVlKp&#10;99V/Zc+4GQpagfcUZab1zIknRBGf5sShRm2PIQM/hsnGwB5z3igSqGdF1/io7HV2eKHIrT1VYXAz&#10;5vwEbbT+63bHma2YEmpYSBdudLRuF/7Z7oUTR69YOMEKdJccY++r//JuYvUYO6TyW90XBolOHA2Y&#10;Nbmf2sAWFA7FySa8uffVf7lnHA+W9xiQaRdNCuZgmvEhpncDCCAk4aJY56bd9b76L/cMmtaEglT4&#10;zxY9ZCR4mvPT8qZ2zZQ8U+ri5+NrTYPD74sgpO8xt42OziPFmiJSE6oB+ve+/Ct7Zwk3k58USe5J&#10;ybdhEaFYPCj+3DMRaePC8H1B+n3jAROZaaLnUbihP24CUfuTs+199V/eHTnFUltC43tAtxaBCHUq&#10;Y7VR5DJuVLtXKF+yEkuY4rjCb9Y/jWFcIo2gM8p463mRlyir+AZezFmFCnLO/6iywdYzMWUvCQv/&#10;965frGIG7/WdzY1M91W1MOqBrGA6XzgbJqrVVKVZxhiX9ufdxC2VEWFlJuCv6YvGuYZ2BoEDLsw6&#10;epMJ4LUxvBkdFjfI/ZqiDjnhfqSBIS3X7eLWj0JF4SzcaozhMp9YOwAhyomN1emz7L+SgleoFxGp&#10;LQmBT0+cnoqwhyJac1ZpKMvmhhPqffVf7nnB+GF8bXc9KoDleluqYkk0oC/JgiAi/JoXY93xC3ys&#10;zt6ksgW2+/5p3CdJ4CpNvs9ZYH4/Rpv5oC2e5wzAxSowCZeKdbR9XlInDkhQ8nPQvIIA8ajNuHjv&#10;q//yahORTDSCdhRB2nuGeK39/RcBzQFfB0bd5ELtquj9rxc8sqU6yAm3fXr1ZOGQ3eQCty0QSYo5&#10;K4oWA7vb58W/R1yGd7tCgIeCMOv4NKGDJyJ9QoLgWQNBd32qyMSrsn5y5m66NgGUSjRkWFnwvk4V&#10;tSmqzDtQ66wldzdnXCeVywQwAyJpG6kgveOFsDM6749has4bQzfLy5kue0adS01F+H1AP9uniTXE&#10;RvKYnrfHhJTyVPHYFSQue6ZgVGpnxBXwt/ZThXI206FIP9w2A3uwyn+9xTmh9elaLYkEiQ7Wu8+Z&#10;oJJz17n3G9/39piBBSeBHJY6Hf0EWxvPk0zIB4BF9knls/I2up3/VnuEleMOFUxhZd2u95ZvyRWf&#10;HkkC1hR86DPDo1+XZc2c1aLgtVzOl7Iz557xsBa6iAjGtqZYDFKCx5IDcUgHxewZ7uwoCwJk5ob1&#10;vjx3zxZZ72OBY4JKqtqoZY329oBjUGxiENghYQN9a49SmjtNKo7y5b9/n5BJrQEHNmKCX76vS4CT&#10;DjlmsxKGx91n71nLcZYM8AAmw8le9XlALSAqG/ViTukOiFgDVu+DjXruGX3HfOaZUgvBEQH0sQJv&#10;uYlJMQinczGKNzdAMo32rpLwVkHXHzs7uahLeaLpBdF6ZOEg9qXPsv/yOYQ3mQbAcaD99J6Jkqcl&#10;x4l5YCJlfzoyTggyEZWXPTcupcyZ3nNjgHDmjUuhplReNdsS8vuyZ5yt6Qhn9nC4bbU5dSYhaptw&#10;WvvAWKPUWdgX9nmM+7JnYV+TtpG/bFX/NBq60/bw+2R96LnP+F+hjODr6KYRWbjsmai6z+4BVjuS&#10;95K2yezZPT8tYRDmFpbAXc+KChukgHmCqdvmrIsVLayAfGKC98dgx9Lzj77DxUfj8WXPUKeFO6jT&#10;rcImHKnS5GAZTg+o1Sb5l1M5Vht+RKLL2KvLngnqQpHaKYLLJK1vk8LPZqcEscVk1NWz1Pc8z3jZ&#10;6PkFhRFw0k2/0fMhVQV3q81k4Ap7hBYPC7iHeLsh9zvv6L+Sk/yH1XbcC1++jJWVh+FnAOOQn5bf&#10;th93aF2pcWPcM4B7t9paQWPZUUy3IlHdZuPAbucZeK7xJjBPwDwv9pl6IcIZx6iRNts+Q6+VDAVw&#10;batIgRmLfZ17BYImuf7lnDGp7Usgf1moprbaEKCJV/6MYFKTwpCS3gxCOmh5evuy59UrQBRoO7DS&#10;dExheDtTWa+eKRkDXjJWDM+ckgyue2aTKxhw8F6vCY1K3tkYDb49KDR6pj6pWPx9z4u/EyG3pwnj&#10;BnLmAN56XRDbNqPFkIBlcz7ve169nvjyNo2XfS8nI1Vg4aW9Z06G8wZH5PNNz5wLOyipEf9wjbID&#10;PrBC6W4E2GKF/xA3O++zNcHkIbiFBTEa54nTNPFEbue/1X6JgrIvD433yKlYM1sRuD8xlfrZaY91&#10;fUnnVO2x8Lwf1vQLrgK0kXEIIFnSu8Xp+xxNJpHrP4F7F5f5CVGKf5P2CTK4aq8RJR8bI9pxlF9i&#10;41xArNjZ2DPOwfTzzdkcd4FonxN9UEER7F1GrnAERec2DraCGaQcfjhTO73oSievIwjmuxwO3c2d&#10;KEzohft1+0j7Yzz5DTUvDbFQGTPy/eC1+0gXzAK1AdjQ5Blu578+CWt7ECiPqNnWvq1fxeMZldt9&#10;2DMdmDyfwg/00EH7aIESivf3LdVlPUc+6BHkzKAvZx1AJ3K6bivxhTZRSJCySZsEkArvPWlz6+1v&#10;LIMsN0RVMpDT1gbczn+97oKbFvXDgSxV3M5/qz16Zeo5OHR16kIWuJ3/VntCmUmxLHjGr5Z9erSf&#10;ERiCN1Oyu91xX+X0rVERcv21ccTl8eEsomT/ti7y5Sx+6HmOFx8Y+6X1KJLBg1DLi0a9e/pX8UdS&#10;2ifL13P3mpK7V1wA1R9P7g97wAnOPcPtO8um+rsfZobsNQ8Wh+pnBUJbHiOEtonDHq2tQPUJ+X1w&#10;jXPPBCkM9KKmRvKCuaaK/+XAIHHSgPuSfzozva8vpw7D1LVz4ZXklvsMzVPXv5X7AtbbljXv4Xfo&#10;MbwfH1OlInnTfPtuxfCtzXdh0pvq2Hom9+tXPx7tcS3obc/LnEEnba7vNjC0rF5uDRfAMu46t7c9&#10;gy1JzjWpuqhk/bRyWDdMHZdo6Wq20NRgHm9itSt9gOYmBt0IkCiDffJ4rzkZOxkgg9KCEFylkHKd&#10;pvovUxgWgE/GQWkF5GOnEqABg73mkoiYc84YG3gPkm/0vvqv6hlTPqkT5AUByj5n3CD1GE62+eRZ&#10;BUcDcMmji/tE9b76L/eMyW9nwwGrQUYe/CU2ckJ255zJDigwEnN+g0NQEq5hIAfoC7FVYMXRMxe2&#10;kVDYlwTvhD0ZAH3BJt2vNptcGFyCMHlLak1qxYuCh4J6W89YIc7ZJv4mSM+Lnvu7WGTbp+H6SUL4&#10;DmTsNHGHG8AAiYliujvPiDTB48aJJFIHK+mfxmFQG6kaf5tVg3/QZMBWEJ16MedF95wYpmW1J3hX&#10;HUdoenk89WNKgkg0hTTu1GxZa6oGnmfuxW6nXcxKuZ3/fmpvanK73lu9xdh8OBBqu767HI4Jma6Z&#10;taP1ll8QxDP8UA6HrUQbYEeXSyTjB1tvYydgu+yLI004C4nf0RH7o+vVg7MT2d7K0mG5FhMkg4Rp&#10;NTIjClhVXWDTXAN23M3zaoNdtc5DJu2efwUL+cdOq5NEkvFp20Sqone499V/eZ9l9FqalUU+N5KP&#10;WeSQBIa/sc95fcxqx5JcrvbSs+a3gT3BtsyeWZ3NVUEWnkMV6KXo7W9WexGzSBSKeGyTmlKYPd0T&#10;w1b5D7yaUlov9nnRHQD/Jo50We1FfURV3UBkq/bQtMu+s5/1U1KACXsPAleufnkOpnZqnhDUQXtD&#10;y2ivDJJv1oJa5/Gh9cSw+ZtfxgV0Os0oHBOqtxH9zHH1GebopAIFiyJFgj1bdxFj2Z5xPGt7jQdw&#10;sKkwk8yY1bauqJbQlFJtxSJwvGSNL+8ffEkYez1EnwVT0gYkdS/eJOV+3o7UZ+a1yhkKThpGvMRj&#10;RYDcyn/dGg9PuBDJ9gam+n23GE2mi9L6uVv7t5fRA3/bKaHPwuNBsQu2dFiOrwu57A9Q3Rd6btt2&#10;XeHWtgCHfyoCqAQw8/ZwpUHcjJ5hn9m2Kppg2JP/ErpHi/h6PsCN5wVZtJ46tL/5+XwAh5L7Q4Ql&#10;/23lgPxwPnAtwjXHW+Rhd7UHZDKRuHyoa+TaWgC6haHGmyDAxsO78yEEaX6Wk9WhPUoiRELosypg&#10;sq0/AdL0qsM7PlWD9FqZAxDqibIcGuVP648qnRoorVUs4etuLTS4jscj6HTh8bDiMfvDBKWNBAOA&#10;DLaa84SGBEL5YcXdd/RGxI6oeLyDKk80rs/nCz3BOdMYBD2fACz2d9LT1hP0mvAaEALoJ1tPe2v2&#10;NtQodCKhyLdxnaq7yRbxO6pVoXfMV1WbJVmnsLbhOJwPASDnyhGIZVrRW9+f/ivXT1V3sk/spIhy&#10;12dRBVPLVmpY1z6AU3mfv/DyU59KlM0YIZce6aawZZ5UTHGlTETWVvOMuLGLrchgKQ7ce+m/kioF&#10;R495EqdOO9bzBL7lcgYgxxWcWQeEdxRGKKocN3S94AO4krBq9SZXHCois36WSHUedULSxJ37wxHM&#10;Gm/C7IJJ3PEe4o/p3VPgYdsyvAzwMX1WdRRQUFqn6Jq2GmR8x7t3vcqg9IdR6djddaqyKGIFpRBs&#10;YXK8vlWUnPOfwOdHt/14cQAUL4+ZSI3zrrjZkQYUR/I4tM19+tyoYAsZiIzg1G0Ow708OiQwKRLl&#10;6WOUp24xag1PoIOthiexe4dRseTY67VTpLGdbOA0dU6v+xyu9BgtYYOuhSkbJY4CKg/5u80VwGI6&#10;ZMJ7WUHyap7LZxEsW4nbZSqUxqCETZvnXATs3oyfP/r01saBBjVjLzYurEzf4x238l+3LkCOgGzl&#10;ZHCr477pItMgMekeXY3CysMvlAssRb/Nh2OWxAnCPRXkx3xOfXIf6CRCnGIRxys+hW1qHw/KQWpP&#10;8ymerBywijJ9sEM95eSLBJSz+JDi7apIHzTmZv6bzSl4QN5KnDu5gJ1172b+6+aI+yQ10OwJU/m4&#10;S+Cky56FPynq8nUwSDqsQw2GwCAgwB9acw5jVyZnXIZy3A4Sb/PsUqRJBUMYT6031lZKR+CgKuTZ&#10;Hk72Xg/vSECggthGwJeJbKw+gaHaR4J1RUi1dYrmn6IKDkbWmdevz63/Mh0sr9ZOVbfrh7HbOhoT&#10;zJmg2EkUmKFvusVTY8GBWI4Rz25ZYTNsDtImVlaho6JY9yz5V3sV+7KxQPF3A7OUeL7JifZUd1Yn&#10;2fVl7b9ykRdRdxIxy+mmZUfQNc7wTgDRVcm9U7eLKH3OFjM9tV5d3j0FbZ/fduwV76xdXUS6m/WX&#10;TYHLqj+1BLC2GG9BY08NQw4/d/hSdQE+nebrSSdaDuNTnVpUuJdaGqSckJKD8gesMCM28GM5Jle+&#10;glDIs/ZWG10cM08lF7dvitODeowGmnrIW637qzIv11VsGrAO1UJY56lSDfnws6foREfEkKVGiVKe&#10;RguJcV/MHZlY8SZByDfck/i8csTUJ3PasUwsQmrdEugbSPSDFdpn9sWKRYHMopyYpwoKsIjImY9W&#10;rNoHr27tfTL9N84kMSGZSpoXqHfFBeLrbuW/x9bP/NaPmDjsDhTc0Q9nG0j+D7PQpfHp85ADGQXm&#10;27hojaqSXx8A6K+twZykfxhJJ9fj99ac1ijcQmhAtSy+t6awWM4TBbbks9ex73qsKgC+vzMBGFa8&#10;ZSoCsCWVeExNxTMIGdG9xedyPy7o4jc4cjxKvp0GS32r5UgCivMI6WGDpHJsKOoUA+JMR1bHld6z&#10;3DioCzu7uo2PGxRzfFbpZU3twRfj/EEsCxU5ij3oq9l/xdqi4PPd+CwqZAexgv1ECo+HlPXa0gcU&#10;bsnkAgCZpEof+/S+5vnQjSvBJRSz/EFfJZnLEAtMROXZdMo6z0f4rBwyJQX7MuFeSvNXQe2uXowb&#10;EOOks4CAhY/zOfZJHDuVNGKNykRaSFCAi+R9qmYV7kbTJyaiy8gDZMkrkK5oZbmOelyj0OaJY8im&#10;4YF46YbNEkdjqWZ9nD6zvm/gBt+c8R+4zWdejsLOpbFjbMr8Lf45eXkfZfIHnIYZx+Etsk3W9ecm&#10;VdeuJXsPY7Q//KVydloL8CeCvpzOzbYWaPeZ+oypkQyHPXMr/82xKbkgZwT8vuruudVxPshSrwJO&#10;z84HEBQUUIshq2Z7i3sLLZQ+V6oKvUEGCYaUGj8MmrKpbZmwkFNkEuqU/3Eh8P9QojQdOMBs8lLu&#10;Bw17vrkqKsQQPmvQ5TPK4lb+m63nTZ8M7a7uybjpPZeJMrfhCZjHbtQSHNuOC7Xjq1b+LYFyw9d4&#10;xxAjzHckedKR5+G/MR9YueXZwJ05cuxWJ5pgL7lyIU4tWb49Sg6IETKLhxJWQwTXZEfpm3io243P&#10;xpr7zhGK78f+cPAhqu/zQfhktEf3/QVE7+OJwGdgfY3WIPh++DbOqpwaNfrLo+PxHteKQGZaShCu&#10;KsEs5KpIP/JxsL+n7BY8J3kj17Kj+J34wbHPRQYoBaYdEdDBrqevGw6wXtYBLTLgM70d+wTvkdIU&#10;l6GqcbXPjvpUQeP7AYDx+/KTcaJuaIISoioeMD54cWZRSXIlxRUQybGS3/YNQSaH/OgB0EffN0QQ&#10;RaryIa6xtsDoty7LOvjeeT6nNSTeg0UXn5Uzr3mfBS71Aj8ZMaWszfeUWOUZ9l76r+RnKgaTK4m3&#10;t18yQD0mUldiQKN4wbqpIKLt/lTaaJ2d3ovXOHsjHdLShBqOj9P5WRqDDJBHe4yFyIhgTbGJ38Wx&#10;StsikeO1UahqnYJCnCqdoV3mlEpZW6hWVxeBtc+nxELuTyDkyWjzVRTvzTEIg1a+8OgWPYwRtG61&#10;gUEGiCZd4xkz7Qvbf8Xy0i2Zi/4wVtb2YSjVDryRdNe6/Y3zLLVv1uINzhLXgEL3ucjyQ/cPk0id&#10;ig1qpRjeOttP+9rn94UwCNE7cRN9nmHEav1AFzBUVy6vtyylcK/CcGMZ2Z5eRJibHCDieMjuRKjh&#10;oWL00efuqAqpfcmYMH1zMH2qACVIhO6X+AVHV6bioBgGFCrRZa8Unk8JxJRDjMyZKkE3TlVNZnl4&#10;XNk+ty87Q1AEtjQGzeEtI+aHnVF5lkyvw/MW57yGhIYM549Pon41BRo3sqrfjYcYMNXfNt5DqB8X&#10;szLJ4k2cQo2fy9EK0iwemsBqQFQkcEIZZWlDG73bFxX9ScciUVa493oqVA88GTr7svElxIvzcH7j&#10;XDPFX8xT1eqTFgifdEUUXzT+zaAxSl1v5EkZTJcJJDr/wcDuI0iqJ1QnaJlI90l/IvTEiaI1dDZJ&#10;8jv6cLzIKTxPs8sXUvlVO34cEwDtEdf8qP1xSYbBV6KA8lT4m6fpwGF9gQ7ktvkolMTv6lu67qXR&#10;Ec4i/l+MDffuiyVUNTt/Vupb/yyX4PmzJRdNntzZRS2F6LOk3xV5qjB7qqZPyagybw7JwD/QiRfa&#10;RYehZEX0yTF8oYsQq1JZ9RCLUs3bZ7E1HdZ6yExcyyhd8SYsGWkTQqDvYP8V5KmseAOVYSiRh+7l&#10;o0iCEefks6lwxjJPCkkQSxl96uB8oM9Tn1SEJISdb4oq2mdV4CxOIWHrrd4JhRqcBk6UfaKkei/9&#10;V8xTxVCT0XN8twIuyjFwMR2OeZhlXgTBc1wmBfYX1HdFQwBo5YLVfnJDuFTbZfmUXeA7s+B/nYZI&#10;n0A3izcxMF+sLXFHFb1Tn6oyGULAU1H9LKvJbFlnqzgdyjnDIl/Z2jg4fQsuvCqL/n/kN8oNsNWC&#10;/lUR0m/8hm1z+REVk+4oNMgV9T0mC/q88xu8pPZvUiHvU50D9x1UQnxXaftj9QBahQP743yI8hlc&#10;DB+9qyhFDqnRZnKBdUQFybWGHI7IUPMngX7hgAZN4NuPU3NHhypmGLOixkfeN2GaQMTgWInP6uK9&#10;ppVh7lclMWjyBV+BQVrSqupwT1Ignu180rgfbT0YrICgdOPUwO1fYPml0ycgRde6bFNB807iA/ID&#10;xrz1CZWleknRquRIV2uLHk2+QYxWxNi2jEJ6lUPKnHqaHW7Ssr1+8+bgDnd9QiaWTWUgeT+RDS6c&#10;qDt5uwOWSIkv00JXTPvoqk8CoMo01a7A9nGjr8snV7rNLoG4Gw2pfGjuCqiITDK761PbFKSputWd&#10;l6H52fymQhaJw21AjNBv4oQoT2+XDP1XcADJQI8W8dPrZwNPc1waCbbdJIcJ6Cs80aVBcWhAj3l2&#10;fkNGojJKxqrK1rDP2638N8cGU060Oura0/faWxMHgiCDYVD6p6oIu9UXw0Xuhcw0w2WPyzxm8oPh&#10;QlMwamMygJNC9zRVEpNChYu9RAx0TYKHCgyMN0ds67hyp90idUYI9ngTx08jPKwRShznQ6oD7w8R&#10;qzEgPB8vJCyfRVrHumLMdy2NAcn/FQNCaW/HhDRelUuJh+jOQ516UMhxnqyZPaVcibBNRRFIDwjC&#10;a1oawwHClwsP8z9T5blP2HSGtVWYvFV65jwKVDmmcnp4pJ/eyxf6Q+l0jGP4aO/oD92QG8JiSGhP&#10;jSEAf0P1CFpQgkLfFwARhhURUnmRq0fu0X9+may9ukXzCDLj9Z6bhgWLVjJGC8v84D3sKxZcQG5Q&#10;KzZFubNPymWkrKcYVhdHLAJbmufMp+WO/rDGfX8vkrszePDqXJOXCy83vrarBvRhL/vMvtACW4qm&#10;H7uK9jp2lTH/wItIAvonA+JFQTUkXbGWJTeetIC1p7rkYsncThkq5d0aYSxV4J9cpqYJCM1qJ6Cq&#10;nfU1YvloMPpEBXwhrfAKgFXKHYUX9T65gxLrrpNYLYIKtScvIkz7Jp/rD/xTifqkBHy/vAKOB03G&#10;gLDdejUPeAhvBs2XX/FubYefJN7EWOpnm6OryLl2DNu3K1m4cZlcPHvlrFSF7xSeDBvhtRI12kWB&#10;6NnMvtUqpW8IX2ktV7OkuKKLU6JQoX2sfSLKy/6Xz6Ft9b8qRhk7/VKvW1VUiLb7VoZzIFb9oEuq&#10;iGUs7a9xjV1y6e1kH9yN5O7IiTO0nqf+ivc5GRgxD2XnLdyEFDhHIFVZ8oOO1UcQXJOUDzmrRp/U&#10;BOwCYHVlQFydvVFfT0gRvQlKhcFdz5OEVgU8x5vEITsNUdLESVIHPwfnNmMRYATRie77xPtjz8HT&#10;zzH4RQyIjNGunVAaTAm7Y7Rw9Bd3PwNWUDno8Sb72YUOZrEuQNTDp8FLOSDjaNFbPlUGsMYaO6lA&#10;YBn9eDi8Nm7lv9maUFL6t/4iPfiRkfdoTfg+BgufKfpyqxNlcYkIGILxDtkim8qHOiZPp2ZPDZfN&#10;I4oxbhasA/1il1Vwodg+bzZOAQeWhqg+UXEfFZXgK/kQtvbCukaZUG3Y8Vlosssa/H8q9xgP+Wwf&#10;EPFnjLfxkBhvrWpfzf4rdg8FXhH68SbWUc9r4bZYB3Y4aXtNIOBAXgQCkC/0K3ggdl/0iUjtnGJJ&#10;+/2XsFJ3a+AKEHxGo8WFmdcQPzi/aSlmKHxC6tH/sjIF33cr/63Wzhuc6dL04FanNaSsjT32uKa1&#10;YgtDhbM5nfCQPA94Jvm0ct1jJR7zOfZJ+CR5JpbDri8CLXDghzDVpguxGnlgSDD9hPrwfHNV0LL5&#10;itadUFGewGVVttaohjCN0RptJOyapfVxPoh79wAddgcxmrFzJ1ndvzeFaH3Iqryw+ZY34Q7de0yS&#10;gCH7aD9bGAZnpy/51q3zhdPpM+u/ciWXfE3QAL/aMcYB5NwEtCOlRq2EBDQojS/CDxkSuaOVmUvx&#10;Xzz6sUJTTa3cDbwGWaB3PqxsEOUqBiFd9akKn8FWAG4rzrPMBLUi9eJDBgYOtbQiIbNXSal4xRzA&#10;xoe0+fuJRdpdhdKOOrUOCFSC9UnYeaYdXU0Tp51DRirC2ZeWQHIyKwLHeObaXuNUyd1EUyOh8N45&#10;qfhcnEV9VSkVy9ouU2H9tqRWFQfMN3XPdxDfY579MOMzSz5DmNp+Jd5xK/8N8uYscIx08qEzxuZZ&#10;udXpSCx5pJztLLxgClzySPEaKldymSwOQVhm9KZrOM5AKPcdI5RDMOOVqoeOlcoHP85HxzzImNXE&#10;Nfgd6qjxZIyQ1qKp/u3T7OdBEfqSLVsnuKQ9H1IOlXUVUyFamkUMH7t56hO6+SfR9booO9QFrzg0&#10;hcdlrKruLu72Ck5ZnR0tOQREskjOsPfSV1yu2sR4wSt/uoZ58N1YRFr/G9S97E/vKZkqQRRCbUPg&#10;/Iti0H1PcPaMLnLMEulek10eEl6rgFnvpf9yn/OzxHe7ux5HRQ2If+B5WKgWzu4bxr8I4GOf3+X6&#10;1Ajw1m+5kxi7aWx/UTS2fdOVRVk4CfTKP99pX4Xe0gy4V5yQYrlvXNFBCfu2TLCy9K3IzxG+3No3&#10;wcHiYOJ/yGrkV7Qv/Fp6a6VfdmVtaKZBfAoFbprpMBQHlXHPTVaPuesTzEaCf4i97fcCYBMmvIKy&#10;iFuIVb6PlFuYs0rjD47SqaP/Cvokju5belX8vgs8UDhGzCjjeLNuiFOnaUwwKQP5d/ME65h6J/yF&#10;Aa/7ycxcVhevLRdktYcIDufeEDYLx8xVn6ye4dhP+29Ftwuq3vAeIMdUv1lcA8eViOJ2bXFbWpsg&#10;oyjD7CZNvH5/JjqFoQn+s5z9NUAvc/wssU77SaqBkT/Dym9TwefsqmC6Tq5rz4KdpvNYYPCghKu1&#10;xTYxPkp5qX35cLfYID3hPciojPM5Ts39PFcYCWZi5wkstUFrlHXY/T24yBN6JjdSRGnu5olZmQ4G&#10;CH7zTuGBJXdrkAnz3fxagh/l2r51lyHrrVoo0trIhKOCnI0+n/47ospZYgxZLJflLd0CUjd8kaCe&#10;YuMLabLU8PDo8+mnRL9InvDW/YnZkBoDvmmFEtc+l2j5wx+rCFeCe2Zw+mo/5XgzQEwctJ0VNEqj&#10;cJ5+ZwA2HKWxCPQd8J2rLv/7m4BHvojXp/UIbwEsEdt5AGIKgh0P5bK/3000UgzT6HNIyHVl0Rwp&#10;QxHcTTGEbUDEg1PwKjTxpk94glk8QbXtsxBYUiaMprMLrAe8ZsESCMGEOL9aWhlPJvhnZIdbhgzM&#10;IxbQt1rpLYZqvA01kXqb/gh4OGS4UC1FU+CFsWUU7OylubDNsPoybosRZK2p8/RN00IaugIFZj9q&#10;VJxot/oSvKO1Ra7l1w+BO5R7IZeHCr9pymQzKftJjwjv9r2FcShGo2eCOOUI+6z6r9STlettSBz0&#10;3RYSEJwzyUQT/dl/GUx0yL56cr2L/is7pGC/EzIYaOM3gAcQjjlDdq6PRkUofqV9TGT3TZeEblOA&#10;aOG2zxIoRRUaK8eR2R6iheRJBDP1xv6AAg2RrTetgyi4JQE4dlIyqq3s3wRnp7j7AEM8Ly3meQb7&#10;KA/Q1UbdiWl9CsHNQq5HRlCQ9LGIfMaA7k7/givAIOh6rM63NGbNc6RC9T5xCaSnExU7NInLPg9v&#10;1tpiJ9ZnQYr0tQVpYNAUmMgX+h1TmZ+FhjrdLp99RttXcIWRF5fzXDAbSK1OmivaQ3l8bW0b6EB3&#10;rQfH6lTTf/l4Eor3lj3miYVQiXTSyXufADrSdHu5tmSgqDTeIBNTQu0njjkkaTzE0Nz6hMLScC4C&#10;u1tb5X2a+mA1fT+BMdSxR6nc1nZhGLC+8eZln2gEaRY/jyAWhNLEBh8S7LOvLfI5WX+d7Ms+cXVl&#10;1IqA0Cb0cTgSihh9PhkjyAb8UPFQiuyRhiwDLU0AOK/Kb77jVkeKw1Fjw2AozG3iyEJ02z6IIg0k&#10;hPWkevNuVZgZ6RCfPgtKrZIJcuLVJz5vX6P7uU/PN1eFqCj5gNEbGYWDhBmnW/mvWxM52qlkaX1c&#10;Q8aEGTl6GAjntoaqEJZiARbdr1dAPyNaErv8kgvj71Wx0HFqH5xCiYbp7n9CjIh5Gaf8We/bVoXk&#10;dJVtVW8EwH9Iatd98NaiaF2AIn/zuIb/+ZNVDEYjaEKr3SI1UtlJo3s434YFRMVNX9jn+Zz7ZDuS&#10;fz3VY/QH271PzBnnTDVDxoAWv3/vpf/yGZ3nGjfo5hkl3QBXwvjsE7KHJ6rqmbAIbzgf5y1X6AnZ&#10;I2asO2w1ldPD4pkkpYZ6dnfGgWc6F5bo+K+NiRNeSb5SJladcYp6gYKPATkD8bLPKQOfZh3XgZOI&#10;MD77NAjBa6vEsBZB+rR5RN/B/iv3k9grJkO8yTns88RB5EifsGGbNoRBkU4OahxWNKj34jPj3tBO&#10;HdZAI/c43cp/3Zop59jkwqswmpv5bzanMfUkxlQUNQ/Bu/C+Z3PULTcH97OJm735L7hkBL5ZMjLw&#10;tuZ93h4SrgobXYwpXipKAQ3FBVQxAkGCez4qqLRCtwtr4mBW72gfJTWk/slPcg/Ej2ugumEpyRD0&#10;YTMtS9b78qTAeFruw6ZDIs1JgZZPk5DgkCzA1VTg8gkKC8WUUQbDyrg7HXDVEqx4Pzb3BNXCAcbF&#10;h1XfoWtAhHJh6fmUeb5gPniqKKSYrzLb7cOwJs9HZmWfLdhGIoXxLu7/0MHvZivUiXcGf0uPLysz&#10;jpqw8WEskc0zAot27SGG9wpNgNk5L3IirWabD36C9OSTQyOevO4t1XTY3hiU7FKf7k5E/VeSlK6b&#10;9tHlxGyKJhtvTwIReXH71q3qzaWmWY7Py0X+LQd2jPjhp8XnSygvP/xwDstCFtpCLJcgYGZ33nVL&#10;bXZ7rri0fouWqLKAKwrpmmNMm3W2CDHXKELjIBCtp5fdEthwziRHpOdMghUCVhS7R/7ihm7k1nSM&#10;t6BkPNtCN5y63ZiR3GzzJagyX3Iz/w0iQGyBeA6GTC2dGYNzsxPlIKDwpzuTggqzjYfCAfEqxLAp&#10;VET24LqW61M8e0j8GytFb/3hKycJyGADfZ8WyV3O5dMdGcma2LKv8xIo1BgS5YR1xZs9QM6HuslH&#10;hXvoMxu3GgRho6Ql17oiEyGj7FxGa/4L2t4+rYBtfJrDs6Wr8fbQP3QsQHbhnrec7LvXfyUB4Fgy&#10;ohOkAJPaeoZCE//OqUFybnNWPdNcEtjfJ6ixV919Yl05GkOmW9ryy+58bY8AsyhxO/+t7wOuSoEs&#10;nTssg2/fRx/3LFQwyt4Xf/e4chxXZ2AKcJT1bSyT4ZgYu8nJwJ2n/Fse4581MSFrguXcUQsymWL2&#10;SWkixCYT/oQOBfMY5DDodH8MJCuJCUPyXc9kqZg94xkTmn5hlMTyRq2D7PnPTV8ACE8IqAZGasWZ&#10;o51XGzCYw16wLCXftZ6Xx6P6WJNXguBrA+KEwMA/8NIPPc9Rzwuz5kYuF7opdt7d/PSMPyLJgDIl&#10;k3Z7X/1X0jEeTC1hjJrT1TUDVhv11Z+Gd3X3MY/R9v02QIIXfi/ehXi9XuplW86FDBTV65A53uZk&#10;5D7DMzLO/aBtn66aLUCeHK9KpMYOL6f2wxqNwhxjjXTZ2wYxgTEazY6LYWAoG9ngUWZV420hSc8U&#10;uY9UEK+0YlD3wYqJFpeRPtvXJaCqDPuwYx7tlXrtUXFVxs6P9vaw5Vo5VVf/gT/2/ZE3bxv/h5We&#10;Z1+x0B553kgGLrFxnUaNENdZ7n/oeSV0X9M3T+B6TLDFuoq8nUAI803P7XDT83YOVq4D2+mGysZ1&#10;6Nn72GfZf/k0YO6ll08IPoX8G+GiZJVGIBNgW228X1BB8juSB73Dva/+yz2v7wLn65ETtMTl09II&#10;9p6HRZY86+Vq6wCbbxz43foYTFW4syYZrEuC0hLG6oPrnOesyy+9XvgUe9CCjVw2A+m5M5n1bWGC&#10;/9d9Ft512+elZ82vWyYMbBQZSO437lsJTtRn2X95nxeZSCHNDeTEp6fAxf2rCyoaAS4nA/yl0Psv&#10;ep4ykWRvDM3t0/idkgzI0hLOsvW8iD0iHhSQetHzwoW4LWjDejfBhev090OiTmEi+Ng7nY01TOkG&#10;wG6L66CzDU/Q2EgCXVsEC2USxSrlFEhDmSH3q70ooirE2yNnfJpJ1acB2I1P16miBIlrJhGQBjz5&#10;Yp+puaH0kTEptjkLwc5PCz6cS/IPBBhK2fIYLSLPJE4R+c6v50w4BsLJngWsax6kkemUYBRl5klB&#10;WylsXGDtnlWZ9QX3JHOoIB/Kw9zYIyakQxbL3dhzzu0x6/dqzkIpx5z/Vc3jfmw4RsAa8jGQrU0+&#10;Ewl2ijTRZGIKb+ZM0MO6OTJyF8Cr3YwWTlJwX22eO61j+KHe9Kxa67nPhB13vg1PV7LWIEDUtF1l&#10;4ZxRxj0fq16j9abOL/uv5J5ColpzPH2aQk9wj+j5MDBM9owYCoqFu+IFbf+02hizJoPDZixeivf7&#10;PKIyMSluttw3UtgtbwYZFDvpYwnZ4qVK7fQ19fXtv7za8G3LZ+yNLacFmNGI+Y+Byb24aUOq4Wk7&#10;CvdwXpL00Aw2rRrskkyq+Ch4pBAGn7V82gMGdnv4qr0w/u55ZvgObMQBGFC4o7EihXvTm40M1sVW&#10;/TH+G/fJzMJ785jZuWdMI5/asWhbz8gka5inJSe11RLp9W6iO9i9j54GwKdPSpvtOcP4ewoPD5dx&#10;AzV4EdWEUJblRC7swo4Kn1lVjwq5uOW7MwzKwaTOHVZtsxf8AokvQF5QE1K4V39i60ABeCOJUG2+&#10;RWIATDrehuMxjHt+AVuHC+a7AND3SVE9xmEN1RPuZRoQGf/6Vm3FPIRZuJbCFGj/17TNlDaIDJ9m&#10;zrkklPUEYd7IgAIRzldhU3jf56lTc/+V/EKVc8yKuGo7C+SUmEXpdEk7aJyqhv1UUUfDN3tTeIVS&#10;C+c5+1y7TyRCLSQ7XEmsbnceKTUCc41wxmNgbkMh5dB1HolNbam68ESU0AwRcFAyq/bu/MOfnXOr&#10;HPGtcBhWHFG42B2l+ODP7rtDLbHkPDqP6Ql89Oy5e410msOzwVtgE7ynbue/2V53HRQWinDjgwcf&#10;11RxupQW+Kb+2kq//UmqUYVzKIe4xYIU3ZCvTCcVBjHKxJ0ofh8pwbm8B5JtIFptzc3t/Ncza72g&#10;Mo19X6TLeWbr0JGDUSSg6LpPnNB3J6a2mvDNN3ECLk3zpafow/Q8zsTsGVGSPmflfFGJtlELoQOX&#10;22NNuWlyENODWs5zJqRhQgT1DyK+fxrKJMYU28Vuxa1Ac2DwDgfg8GOSwKS3Hz3vuwO2ttB7aKc/&#10;RRDwZ8G/chCA9stW8Xf9N3ef+BBGSLZHwFcxI7fz32rPGoSmCs6Fo2mO5HbHlcMvJNqPpYGNhH5b&#10;S8OsHIkdN5lv+hr8WXbTeFvJwG84P9FUVQ6Jdwnobo4xEmMA7ORj4iibK/EXQeBU29H0gKb6bPRZ&#10;eu65RkRTkSf5UULWMZ3lRO3tWfc0fJkeAVbTpNv13tyLjnnuBB6/lIe1pmSlK2diTHwU9OxcU7hV&#10;90mNMBLWbqhRWQ8Z/YTM4MvOgfBI/ddjJFU8S4mp/X+JhQXNu53/un0bFQf1irqw3VVsLKeqAHU7&#10;lyr4meozR+m5UG31lYt5XInzHpCcl34FPk2eUOdFOBoMcxQdAl3sA5Mal2cVXp9l9x4c4dwzFJOA&#10;JEIgZAs1WCGsDZsheRFShuI9vWfU2oybI4Rg+Y4b9L723QFdlDX52U1l4uVKuZ3/ejdRYi39aD+z&#10;kdyu95ZvqZSRMaxSxTbNmGIMVuWAQFCEp2824RpXEuUxFOQx9r48Avf5L7ClgHfxljfq84llYr69&#10;XiANkO3bSvTe3MvfSlJJOlWVzw5IwPvlG5nlb0ItaXv2B2VMLAkQYpnufkctYExLwwJwmtpZ8Qpi&#10;IKVhYWlSp773DO7GnIaqvG+Koggcgwocc4bLbBl7PGZgqTaS1pwYtDkw4FeJDCLrGYFrXaavb99N&#10;mDZ9JmfEuE933sfdpD040YSeoErO3F1/13+9jyLR+j41Xk1jbtdH57fY7zQyVAk9V3FOdV0o+OwW&#10;ySRpFJMx1/HzSnzoWblR+S6MiLWBC7tnps+nPR3cC90tC/hHun2+jcZUPLn31X/FnBGEmBR+l8sG&#10;uq6mWpJ8Lz8N7QecYg5M9bX9WF5wZ8/1vvov90w2QToNSIknKb5xZtYaL0p9GgN7WxIiHAWHUq70&#10;2Svm/XafGM9ZHYmqWZhI36WdgsAul0l7IaQvuAj0SaghpYa8ST0iLm+B8zICydWcrxACNr03G/z4&#10;B11qmxnVieX8GBKWzpEo20j39hP6ODLvQutaTuBxz/DpG43DW1w3sg0dGek94yxsRQhkPhnyztuE&#10;+q079L76r9w58M3OKviTCglwwHZCBLS30kvuB6u2PVY5s1gdPLmfUAbHnpHclArxu2Rg9zkvwFbc&#10;TeCn94FRE8494zV+AwikPrhzjOXmwlbqk4IpJMBGPQt9vjINIpN2sfKYYY63r6QRd84z6uQKf6PP&#10;h4e/jj1l9+zQO26GbkKqFWNNzH37+vZfuc9oo1X2YO7U7BlHmxnl32hrXZ2DM/J2nh0c+p+89NtZ&#10;UByi9kgpSR6v2/mvxyiUa2qzQEJUOrjrzOeZ4T+wkkuVn8Rozpmh99oAI2Cg0lZtN3XbRfIUYoKq&#10;QhV99r76rxwvd90p8jl4g5hu+BuqZ6poKG4aj+Fx26GWRmkRMKCl5oG9r22NMNrgQv6o7Jdtjfb2&#10;IB7mzmkUW/vem3dCtreHrkVrChl+eKpmPcihJg4IWvVDcl3Ezu7XlGDQX8Vwigbmp2FwVqxPdIqH&#10;Eu4XPRcZX55NeDA+gxy1qW/2jBljXWEegeWxkpj8tlfssuf18B3mDG3Z1EL33W7FIEtNVo7njHB4&#10;s9o4/m2HUSiTi8C0U3NSKsLqfT4IByU1eLXxLdf57jTVf5nC5sVtR/aOq6UONS7vrhNSVpiBVc8M&#10;/IXEUymbWs6TYFlF2nNJJDvcs+ThC36BG99VVHGYmUbmamMzF23jzu0wYEYCfZrCJGrPPW/nH/c/&#10;JkFSB645dLvOU/f26/mTCjso4if9BS8VnursRWxxE9YzQ4lsG3jQGHpNHEE2eRT5Sx80syMdYbLi&#10;BcieWd9NcOEdcUlRekaubT2z5LYsx001nm3vq/8y9we6UvtBWlwUCZ6TYquzQpx6fjwmap5IAUEh&#10;SEY78shtdwgcOVDEW/z3E/dH6529QAk+J/7ucWYgVKRbBCfk30FpNTPca2VBAEeB+zSmsWQQSnkC&#10;C3+c2bln4sZ2SipVv4cdKXRXJSn4NDKqsyv8jYpO5Lg9sDserLpZpQAdJoWFXqzu8Bglo7h/Pb7r&#10;ebnGhEmhgHQShRFgLcWklAPTY4M4EYjL5ZwZAybO/WpjCRoPRc+6jbRt5JIsy2OGsQ0MFmRf73x8&#10;OeeZwXv8NELQm4H2huXWBwYZ2Os5Hz96No3neSVLwvduqU9K2OdKuZ3/uj2XVNpnpQJBeGM65zxS&#10;MKmN4Khyu6SM9kUbWeXJKIUHD/djHS0i4+WbnjvymNm55+O7y6e5wCoZ5SSUHx7f9kxIzJOiUkzo&#10;AcuncbKkFjEZwvKYoFbqL/NQX/YM9ZsGyQVGKWiEwn20iISdIcyeEd+ZlatwGVpW7nBf3/4rqYOs&#10;d+EHk9fIuNp6JrZogfhkoUTyZrUCCg28sdj/AqviyAI4xHx3TgqLvUTa8zFOTlcEYM4c+hfaItLT&#10;+DSOA8ey0zYw/Cpkd3o8i1Isbz/2eT+FxCjQB3Kdl/G6nf/mvqjaUTFq3bBsfuh2x91cBQvxfRWs&#10;XvVg9CZfgIYsl3Tsj9GiLbXYVu5cuqcjWKj8DzG/p2qk2+eKzJ6K1VqBCLGs64iCR/VZ9l+5UoT0&#10;yvkpkb4JFvCtKjcdAzs81hUMlrX1+KfdRGUCOOOPslc/8GBxd8fqxhjta/m+mzipS0evVakTslQU&#10;ANgMGXePgMo8VZ8wheDgj5kd13Spj3NSN6lFrvyEWNPfqEbds4Rpq8zjfIwst3bX++q/TPfzkjBO&#10;l+m+5iywc01KpkWf81K15tvZPPa8ahGnY7+oCafHi6hHxObA7lZ7qWTDqP3unDOmzFztJ7uCtko4&#10;FDe76xkpb1CruCj6e2MI1D6cfrzDYwyR4hf1+LJnXIjlH3nOGXjJ/PSTDAiXTnkJeu4Nha26yYFH&#10;yttSzjBUkc3PNqSWSV9uUJ/kTlP9V9L2quOCFFMsqXHnlYVCbZu5gqD2ZRV4GliyFzyStZ5SXjea&#10;957BtBlJTsQBX0AXG9zw4gQhIjF4Zl6cZySKChgMXkCYei+EQNS7DCW80UqcWZcElJZqp8fbaLu/&#10;XsyZAJ8xt7gjEE59zjj+CgpEQShl9rWelzx93csQ1swdbbegGHrkplMBfym2Ti66Mntbz5wksziK&#10;2Mg24fFVz6pm7vJ3impntp85CSAvJEoup3TKHjAQ9o4li9UGd/QqP0NlS4jzj50iVJ04x9mzgEl+&#10;DAWFMT0fr5AA3GQv9Eh2Vhmk2TPj7+Yd0J0/ioeR7i+v67LalCkGH5Rvw3wzi+dutYnUqSbsmDP+&#10;XF0u3T5NOX3PWUW9u6wi0gO0JJcEtAChsft9BjaHSpw9/8Ulb71ncF1OQsf3QM99zmDQhB+IcYNp&#10;CzK4mzNk5SxXZsDdtmPUtZHET51vRam6A0wMDET2zOqlf+2yZ3C4dlzLcRqRstmzUCO5GWyFAIbr&#10;ZlBys/iQMlZCZXn0bH0sOLawXBBFrBRxJdXXjLPodv472wPxcHt68dl1O/91e2AZRkcQWs+gDqNy&#10;u5McAcemtcte8HDthMVRTEg8X8Q/0BifNl91bsbuQydvdG0sb5AWfhdLM/jx3AP4lRHGZOyn0TIf&#10;M3DvICPTLQyxmn2W/ZdXCo+huSLD2GxzMIcsSQ4MT6h8pW33QQ060APKWXL0umfBtm2IcguYbqBa&#10;P000v6xFlud3wDVrzr9gqYmY5yQS8X7TM2AjbyTlhIRIbD0j1opdk1m2nfI/iOkZb4J3WErN9Zzx&#10;p7nuFf8AXdZP+WD2SYCYAlmYreaMHOHoB4WBoRAy8r5nJL4tK+xTVXhc50wuWgFhSIJUVb7lMRyH&#10;x+75vyB07nsGJQMiwXJEN7q01QYIw6eTwhTb2rQzgJFCE49TBXXmXXcP/nKibaJeQhbmu7CZze+k&#10;0nATDEWcvi0J/Ju3c9wQROYnXvYsz53f1c1gbZ8hbZAoHtgT/CO93P4yQn/ir7f7TAySUipeTjay&#10;M6kIEmXPKFCZ4m8KI92RaHeOe4Iq7ubMrc4AkWK1ZeeGrlGfRgfSCo+NlAm9rTbmUnn55CP5gCs6&#10;7nOzWurd6pkwDCTonv3p+Xj18tXbd3NG45qwiIpMLZ8WS3XPj7iW6lTVY5khL06V0ky8z9PzMXtW&#10;NpI38uniAOs/o+j1+HLOcJIZy3u4R8g5q2s5VGxw4yQcKqf14AHxZtz1TE0ZuIGX8xHLUyTPrIIc&#10;3j3UR3eFt5yPL3uGM1Wgu0Zdq61KmzPIaJfQfCyIg0/GS48RWOJ5qp62rTCIFv2H1VY1Nkv3+fhu&#10;znA/tD2v9uPA8j9we/rxg7ZhJRQ5y8flmHz0bH0stBGEELqvP/o3V8Dv6OG9vZyt1d6mPb24nf/6&#10;+yrbZS8DzrSyh9zOf90e/JaV34ngWb5/5EeoMi74RxxfQZ4mTMV2ixwKFFfUAiVRoylXrjBgj5U7&#10;9yxT1Kv+xC4AmSib7QlsIzI1XUfCcN2zI6BNugEgmDsMoFvmKLS4ZfxUP9b1oFeSjv0UZnwv7RDw&#10;pYrhq95Sy2FxkxPpGDXFQ4mSVmkUYn3hxsW5gkiJEaOXb7n0xEGlgYfGgiiHSy+q1G/gONaGJBLD&#10;tr3aXWyKYkIYXVslG9iqzJzoFpbeZ6uCcz6O8CeFwW9VCmU8O9iq4sndHY6XiS3Lbh9o4t/ouA5P&#10;vPRwAUxgA/1hFYBoy4j6mxU3cQGwe01fxXPpWwKBD7+bLWzNMmYij304lck8FxkO1/eWU1BDrg26&#10;21t2x0fkCV3G6yNXRJLUrtQhb0ukChYUPqCrbqESZ0tzHAa/X2iVqCxIY7Mi3OGbGit3m/XUt7hi&#10;UjpkgyTH2HkC7h8MhWIZQ8a1gUHgPkVAg4SFvyVn2ATaqSeFlyt8D95hZYX66ivcwSxJoyz8Q5Bb&#10;vQ1TuT9I2OhYEZ7UkzuTlzRjMOWIroHhaf3DJD+weOc57xIMtdw+KZA3P+K7dDdzIYJWhKS/e5Q7&#10;cgyVJisrrh1WxDofNYt/CkREcmUkTAjuFQFTzwFGmJ6vA+zy1WNL6rue5aXDogwKLsxzbRdeianK&#10;HB5D3oUIKtjxZc/6XC0ni90EG2cSllePtdwr59Rj+aZy3H582bMMt9KfxgTXYzkU9HrsT9eSMFL5&#10;af6nnlWApbRR4h2d8wKUxgdWc34+JgJf0Wgtz723iGoUxAFr1I9Po36rDP4nMgBVxI2ufvyOwojU&#10;uULSSY/kPkmQ+vuna7XHJR//c891lwQ9PzYSb13hr1CLczlnz+0xsc57RZKAGc5ry4UnZl4VmCcn&#10;eQwM/KqysHIz3q12i67rdPZThZxE7ctP8zA0qJqz8hEmn4XQz9z5yD1VqdIBjUOODRqU6jHFpMog&#10;mD2DUa2Bvcw3IZCCZ9WflluwsQqZjI5rTXfQ7BkEazkZZAK/2GeEaCW4HcSscKPWeAhP7EIafB5a&#10;T44bj8ILLRoBt+BaQHV2xzLRAj5uEoIce7yDAABaoQ8d4wpv5h33pCyjqiLFRj7MFYbyS0CBeIwx&#10;s4GMBKIp7lmuu0fPltNpwQIZKtwqOnTewMJbbue/bk880TqKQCHhplvaHylY5oZP7TSmilCaWxEI&#10;63a0KO+Gs8ET51C/4M5sBqWW/e7ToakkWqtrEtj9UFM0sqyxaUA+1vQ8Z47iVFFNCXPOgI29JGIt&#10;Ox3BnKbubCq87JkqMwUefFjblADk0ybR59kBx165o9MJcNez/GaFLUTB6fELfPcLNOrwWJeOeTPe&#10;8gtu2rPNfWJF8+aZJemuNkMyrHTnYqGXc5bT3KPG2u2GKNcgISrrsQRDY6FE5F3hmZQ9sfJ7S0Vp&#10;PaXUYOSFT7wmRfKurwXj0w+B1YR0Pb6b83KX1PHTTKQObH16DmzVW+rxZc/EZGxhH3xnZP/PjKOn&#10;YtIAvfX4rmdtjk3waYXUpKiLPlMrSmGfj7FCyx9f6v5dzyrlOHVbed4aCXGaJ4t79qzgaB33tz2j&#10;eUy77dmzFG0zZilbnbaJky52iB9fzlnGQB2bB20TGKHoXrL1Z16xuFqdyTKVL3uWaDV7fJ5nsD7E&#10;N92zD2ztM1HrqfN8pu1NqvIW3mZ/lOievQZu578phblUsIKiUyNkfm53lEg4hrRFoUCInHu+BqiL&#10;CuIOfrE91mw8cZHZeHy5put21bu1aFT4mkteJFqPh5FePWtrjzzSc7dvHsotiYAG+Kg0srdHyyiB&#10;XAr8T2tKnTBqz3lNH+wdyAfhMD+22j9nBm1WTPQlnSoiX+pgScv5adbUkJgpxuuxvHXzhHBOX+jm&#10;w7HhY1/etflpNrOO7lP9IIFgKUZgz94dHQHpo79czqpUMHsmrFxM9qlTUYoQv6HftkZ22TP6eFE/&#10;bs/uX8CdXFg42Zg9i1BocnOUcUXQvYxfLmbHlcqHG4elemUpxhRqFDR+cbfI1et9QH5kffmr6RKa&#10;46qYWCnykvdgAfVEzEdU3qLPlmtSsJDyXWKqZSF0ntR/xZnFj0L2hV99hBLQJ2s+BYf15oPk4PT5&#10;XWZ7bySoNKr3llJBWSu6Piw4qz/8wGqwqlhN2e07FAi1yVWUbrDjCSBxtyT7EhHxU1y7bW/JQC62&#10;I4hVPL3aW6zbCS7hDAWqoLrFcVNhL+i8e7+5w8G3VOh6EBbryIlPe4vVWI5xZbF1ryMgwgqJCurd&#10;SUp1is2awSUIvnnrzj+/WrOFTqzTzQ/Pp8RKcueFIXnhs+FGJmpbxe4d5kPIzMfrsBZE6kwXbxcZ&#10;E8I2J5JnA0tBUaqUEwRXWKmaLXEPyxOwi0kXdyTF4tjInsWm6sOUUK/jhY+sBzw5QFSx9KDwMN0z&#10;R0okUVLWrxL/aHox0ym77LTInNvaINSDFyRFRMF8iIpqWZakZotcsdx9Yr3bKZA/7V7s/kPU0lY9&#10;SCnVIFiY/T/wZGv5h6ec+DpA2D0RDr3aWwz6AmrLyd53D5eVL5dU0VWhB9ZBQefVLSci4oN33VKV&#10;0ZYHCXwbyBIBU5AtvCjKeV26VYkA+6iAO6jyzC27EDjOB4iLD4SRWj8MkNS0SsFL0DPtKZdtmGPL&#10;wxIbdDVblXm1ZjJfNUkRcXYt46WW5nwqWHmcAoxfVU65ny1KZB4goaO6YYnz17Wd6RZHb4sTAc6q&#10;YoPyKr8ImeCuJiMgR0w8Ed3o0yIj5iN2W7MVcDJ5mAyWF5QstGftHlK+O7NJV+AqwxwUkdYOUflb&#10;AFh3i9B44dYlw6X0Id3V2KNxZM5VME66cg8bEOoXjHxw7JeYcWl8ZucMHcpYFxnYRfnPZZV0yA1X&#10;sxUahJp3addfUbLuxjKijEqpyk1d9pbJ0FfOB0bZXdi61teCj0A6ovlIyd1u+wsEsBPmqS6ocQf5&#10;u5n/hoqJMK4qvMJhFUtys5PuIi5vaU5kkf1cJ4XaWSAwIvDgYdpTVtrSgmsMp2nfO+q/cqxIc+ti&#10;4CG22wl1laPXElG/VUXUlZ62S//Acn9xTohg/LbCi9Nqg0VzH3BF2FiJreJlGxRnLOjqQTle7Jwn&#10;2T8+XODv8Jd+30ISDRxw/UN64978uJa6uybCNqDVEVstBVsSJuO/9M+w22HRXYUZEcdRg+Q50+Wp&#10;W12wmOFd4ObgCVu3umoxw5GkWYBVaB4XOJ1SwXT4pU3iO89l6R31teQqO1dE7i+5WX85NgDrxyWN&#10;uBECw6JPn0ITyXKReLoBZKVvxX+TmSNLOFvnUR67RWAmdyOLhMVpBwfx77pUpGPAfnu3EGbqfvhB&#10;CAq/6Hak3Ma6jus6+oeRCykTgaUAr+9rARmlRkMoA3kyhvyg7+NsOcIpYFRiAFfcuowiu8wIUEUu&#10;fvWnhCVDUMstmkDGq26h9ro6QqXEu0EHfNg4cLoVEHPtluyeOdsa8lW3GPL2iCjVT5UCFjlA6qDx&#10;oMgm0lx7typ3GqKYzYDzvthbccx6VVHH1i3uIS8y7q+tVA7L5OIp30jKBymPDsp01seCQtEd9yov&#10;W3NESVZ1QhshIvBdWv0JKXIHzWABsB0MfU2HDfBX/TcHw917lEQYzVlUztTX5uTWSG2L5oimq9tu&#10;YAEuzscWk3vSOBqTqgs/SNyBWazrD4k5G1VXLXAOc3z9vPRJca863pEYJWP856dJAcTIgquiIgpg&#10;bGvQ+4qF01UiaW0QHh1X1y3UqluTs+a3fI74xtqk4J4+10ARgPvcTApFKN2vuvAUXW0b5bYGNP8V&#10;yACaI50HWS90cJzU+hKqRFek4enzkwS2uqImaZmuAvyoUsyOkzp3Oy4aHFSFhYA/ra8W9ZhDkabm&#10;Dyu3PQUAmRSpcrthGVwxHMwIMYrRLUicvHDg//1fbjBRsESqIHHxmzd2pIhOggSpEQYH8THr8+u/&#10;/GFwfimkiTv/7oo0AYWaLeu/mVDyhbA6MWSUtBcyrO0eTuJ9b9ltLyOypjurIVFDVF7vLf7zzI9Y&#10;Xq1FVh12720RzXzKBuVKvSUpbg5EIAZJPSkZ24wdi6codt0qR5ImKoZDTu1dH7S+mf+fsrPZkSO3&#10;4firGL4vEBvZnY2x9mUXySWHBfIEnfHEY6DtGXQ3YuTt8/uLpESqamyVL+2a+pBIUfwmVa9saTlb&#10;MlQ3Evap6M10TLzKPV4cRIMeXm9iNAWk4OSA/EKPcaONgy3of1s+i5IW+iBJh1OiAd383O4iIxFM&#10;r5Pwr8Dms0U6TbUZbOCgJLxZU5YK7mHw2RCPEeTJM0u7Veez+oKON4NSOK0yyGjnJviM2R4cs2HF&#10;ZwvMhQWomVp8lp1qZNInxNMx22Pnf6NwhbqIqMVjkmlIB9wG+nisTijfZLcfYMDpTVrWKWU8ybI0&#10;IY5lmbpvoOx5nqE4ojtq19Zz4BYTXlkpaUz+EPuTqv7JTQufiK1NKolqzU3DqTuyikO6crrJT7Yy&#10;H29YTdJwehrVxnUo+RGN9aen60i290VZvjTgBAOwwEPTUP+gquPrASKJstF/1B33x/BoYzl9oSL5&#10;SWdphhWe8rSymXyEeGoXnrFTZXzUZhxpv6nArorktD6YYbLX9uDZHXNQkzTByZU6NgZmlvr7JYJB&#10;HWGctlPVqfEFmtgbE+EQnJeaA3yU5bM6r8U/C0OHx6QxcXmF5sFqqGp3D87AsVEJRy6HkoQ4JBvW&#10;34mn4jeejjgilRyE9+an9+BRWXlQRp9VsCUsmDcBD3u5SnmMGQ+HynRWhvoePHtjotQHy5dVWm0z&#10;tKNwlOhg3GnMdJP44JExWRpfcTU+MM9fh5NFdSSw3VXYk9YNrhrOiWX+kd6hPwMrP63bLlbGOPSN&#10;xXZ8YRJYvTRAKjfH9AnRHCm/0gFDXShxLEYxptJKcP7gVHuVb96xnmEIVsjqlVEpO6/LdDhFdRck&#10;xBHnw9zNcCIyQjJjpmG0OVbrKPXKxlT3NV/g8Was/vdvsmtD9Ts2JpIgeAw+AXH7RFT5Jgx96qSd&#10;3uQA8gOSOX9WeC5kIg3AkUDyxVTPmN6EHXq/iCXJDKMLJYPIEv8ynGlMnNpTuFgR/pCB7JE3IWfq&#10;ClYeJx3HuteiTrGPg4vGU/Hr6z5Wb2zsJPfqSP4OvtrOKQCnMHFswH6zM6BOSOkmB6qZbFjD4XgT&#10;l+R81OhA01a0wimCPsEusZH1PZHfRMoXppf2xBAlHc6xm4jAuKm7BufYwexudYBIewLjKVQiaYfm&#10;sehj4mvyfYgbG2/uMpyJpaiqsyof+Ou8ykMN1qZ2W/iHQ/qSm8V3dsesFAf/DanI2aU0/vN34qn4&#10;NVpD2ICDpodQmikT1GRoPLVHn7IPnD5ps6vqgYTDJLH/QuJA9aQnuUvunocnl9YNmRMCUs24bKf2&#10;pWksypQp2jdNjthEKzCDF7SePTgzZb9laQqciXVgjdL5KSMhbVLULPeYLMGZ3yTnaYoXDP6Jl26O&#10;YaSbXY9aGzO9uVFUUYHCvNuqSpnzihsG9VRs1ivncYlns9UmOMeYINZzofpij9lSx0ltgVNsHaVe&#10;bcfcWHAQo0fcCFtgF7bPxph4scIVwpmN3kpyDbcDTsThVKSfPoujXKlJaSPlm91cXxozvyn/RaHb&#10;fFPelgJnoj71Qes52hWb9Wojs8abgb60V3ZuDikwbi7BiawJjoyZMkVYEtP968ZjlvgQfjp1pjSu&#10;VyGrVwZnsjm2nt9kymwdv4nTktp0JIioKIerTVvHbjIHyWhXQlGioeQngV8MO7pCVq8MztGjVBaQ&#10;TuRKn1V8zlUg4g8qAUs3gSxklsr5iO7v4Tbki42GA9PPxkOTQ8kNORdPxa8/zVp7AGz36T148DQG&#10;G8OhR5JXnjL5XXGSJCY1CaBlUxA2j1Ya+Mi4vS755XEL6Q5PcUU6tgU2cpTesSuVU1wmpehFD4gS&#10;kw+kVPDqlSGIpuGRj6PMlykHBd94VMswrBImy7DJ1XyHBDSf8NJ+JPof9oaSAKsnEJU+Qkj4f+eE&#10;6uHZ5Txe/HK7NLMHKvIqYuTKD6wemORq5rD0OXccvhPo7RPawFkpj3RMP+MWKiCaHzZnPBW/tgxQ&#10;ctjtqOIjLSae2oMn+dY4LMvPqw+CSS47FEXkYF645MVSUfwBnpZYCFkjU09hmfOu7JG6jtqRx0wM&#10;D5XDc0o2ONyDM6m9VGMq+SKxkMS7SVKbPGfJBm95R+u8O5mC9LBV7D6NmW9iik763NAhR4xrCc4k&#10;+pDvbjXEeibdiiQ5HZSXJpTsYZoAjPBpxWa98u0/tBUy3f3MjhiTqGd4CJFIKsbOY+KNCS8FMz+w&#10;D2EqIaO2wSJsrvgqbnLTEmM+mJbh/xGLWF/Nn2BtbrlAL1Mfop+UeWdmjUoH6pBprlQoDwu+4rJe&#10;BWONsxkwAVFMq5xowY/JpRtgJrUL1qEjV0D7EgVJa3QM4U+BKsqCNa3RxoQyzT3bx+T5ePOYlSzH&#10;V9i6G0OY3Rqf3VqsSYOklEVdwFbhTDsFfWNOaxlKIvxpin8mVwHmtZP0Em6TwU87D0mvtBkw+UC2&#10;mcZYBzXIn+1R9bJrq7I05rDpKZ6fzqkdmh7OG5F3ms7g0nidj4jloQSi+Mjbmj6KAQWnMxhhT9UF&#10;M2bzRtFBC95tYAxpZjtEs/SNp1Z7VHza+sdT8etPt1ishqd9nk4Dqg/vbcEMTWsKkqAhE4ZcmPY5&#10;sslr0GoEXMim9WMINrDsDYhgc6clgbBJNRxhP3IbUe8yaoew/huUZMmYSwMOtYFj54n154+ypVyf&#10;pCXPpABgy3kgRZUQB/zhKpM0PoHnyA3q4CFDhUJAQXd5MkPfI8+LXju+ehWJdcHxori6psTCH0ST&#10;klqu0qTuXYhP1oGcQw9lHd8XTbfyhJNeDINhzvVm18Zhz8pJM2Kso9SrkAo9HYim62/tnMJAYEva&#10;MT0Ts4k+H2VMma1xkxDsgTHR8NygoSDiriZnkAZC9UjbCDpGYBqTtGkvHcE14AcELhEmlqDybLS/&#10;cI76eYwdTiLQDgqK69zzloCumwY0RdZ5i8u4JSPQK6vYQ5uMUj5rcNJ5fkrrIAqu6hXNlnCPwoir&#10;Y+IkjDRWBK6fgh5woo4SirLPwrNMReo30ehwMLYx4bUWJFvCLVIryn3gamqzlPiaTqHwbUOlkvOS&#10;PiYuiYCTrK8D1qkSC9wmo5sey1fGHJnLeOaxgMtN/cmRgC/cdtkanNCQa2Y0mUT5K58Fs+67VhvJ&#10;qs1A5XEYOslvntaxNubI/SajCS9JGRN26xoobpmpxICOasGvCLofOaklJalDTGgsZUxZPCYl0T49&#10;u7+vp/LpDbd4mI4UgjYx45/F9V4PHSW7Hi91I02ZBJM2g1XgOp1K58ywXMIt6a/wdPssRGTRhgCF&#10;JOfIOFAbjSo9yPwicdvfhBnv877g9cZpGSByb9UHm0oa29PxVPz607g+XCLSg85PGgCqeGqPlysw&#10;7zyO4zY8p6DDgzUVaNLsiypFGRfEYvBQQHAg9kYOHp4Lf5O9XPYEzehVXy6WonSDqhNy4BQ9s/wm&#10;WS37VkXA61hR8r/hXf7C7ieIp+K3P01yhY+gQNyE8V0cYsg5R2q8qfAVdI3wpdPPx2vqAsEKjXul&#10;BQF/fDY+Wh2lXtk81YTeFU+SCHScfeKfrGRErMhp9IMy+phQqQsudAyPzi3RPuaNNOa2NPjvLWu7&#10;fxZCckaHjPUivn5TGdaOVbwmHasVsnrlcI6aN5j3ZCXlSjtopdr2UG54G3GcK0V/VR6ydXtXtjtq&#10;dAp9UlGJtdiQAIeejjyQH8qdwRhpLr03uK0Uh/jDpWwfZFV/QJ+lRpNi6YAqvrmHQwJyChlr3fD6&#10;0Ngi0wopC9pH7SZLU3UnvOJR1MGL5Lcv4xBuJZbQPotoq6qntnX4XbBtq9yj3V6cVqr64qVsO9WA&#10;OF9APFPH6/MMrMSv0ZTCtGEF/qr2vtPTeziEfiCFBg/5fOzajENOCcIA8ZvAVjYjLlTMIbuJp992&#10;6oYmdsfEbx91WIjlSoe0ccQM98+iwLWaiNhvaNm//OwRC7jDCzrShBWqESM0jhMf2fk9WSOfdiyh&#10;sutXcIhAVjBBNAHWdaxW4lmtgbfdJPpTdTNKNaKqpSkXPrOKswoNRX0QdhuLNipd2MZD8WsEwXli&#10;ihVpYmRI9PNv46E6jr2C0iCJaO/oDPYMCzfJ+HR+x94r8SJ8C8hZIwh8MGu1JSxHVMzIMJylUsw0&#10;5oY30M1m+HQ3VOOpfXjU+8MQBmA1pwihixSzm3cAW2BFpEauPrXNsfPqGPXKZ0n8+Q66EdZpB1o2&#10;FFsYnmgrEh8N2mYwrFV7L4Uk6hD1ygcEbxKxGpCa5qLMyAEo+3j/HjIg1HRQs0B9dNREBbY1xjMT&#10;akosQPz6vGCGvePCyJ2Ih3ZBwXWnRM02XUd6xw+FT2j9hlef7rhH+oqrXrGQS6xIKZWKhWhA1PtK&#10;7WrzH5yDFJyyrUmi5UXnU9DiEvba6Z7uioTP/YDagYgM5zY1nA8b3r+Pv+9OmR3myTcsR2HmWN1o&#10;r0aYv6Cx7dLC/oh0EnKGuaFoxD57oUGAhlu8oKQ0856tNOZ9UFIdol51qtq8OMhgfJTVLNs5jfeC&#10;L/v8dH0w0fB8uj02r77+88/rzT3819s/Hp6+fPjt9O76dP788e+fz+d2cf/48OXh9/Pl1X9P5/ev&#10;T/f3D19vb1/r1un8/HiyP6OhWF4IdHmNN9qHy8fOX199a6TIwt+fnt+//s/5dGvf+vqkAU2yXK63&#10;P07XR/tye99g/fL59nAJ8cbHvz1f312f/7x8+E3/+/fTx//9eXl1uZ1/f2KiIP/09f7x6fL+9f3t&#10;0lZcT327Prc3P737dHn+V/z/2yf978TfTs+Pn+//ON1O+bq98e7h7dPj0/njw+XD/wEAAP//AwBQ&#10;SwMEFAAGAAgAAAAhAG1KS8HjAAAADgEAAA8AAABkcnMvZG93bnJldi54bWxMj0FLw0AQhe+C/2EZ&#10;wVu72dRojdmUUtRTEWwF8bZNpklodjZkt0n6752e9PYe83jzvWw12VYM2PvGkQY1j0AgFa5sqNLw&#10;tX+bLUH4YKg0rSPUcEEPq/z2JjNp6Ub6xGEXKsEl5FOjoQ6hS6X0RY3W+LnrkPh2dL01gW1fybI3&#10;I5fbVsZR9CitaYg/1KbDTY3FaXe2Gt5HM64X6nXYno6by88++fjeKtT6/m5av4AIOIW/MFzxGR1y&#10;Zjq4M5VetBpmcbJg9sDqKeZV14hSDwrEgVWyfFYg80z+n5H/AgAA//8DAFBLAQItABQABgAIAAAA&#10;IQC2gziS/gAAAOEBAAATAAAAAAAAAAAAAAAAAAAAAABbQ29udGVudF9UeXBlc10ueG1sUEsBAi0A&#10;FAAGAAgAAAAhADj9If/WAAAAlAEAAAsAAAAAAAAAAAAAAAAALwEAAF9yZWxzLy5yZWxzUEsBAi0A&#10;FAAGAAgAAAAhANHAIgXRygYAgd8mAA4AAAAAAAAAAAAAAAAALgIAAGRycy9lMm9Eb2MueG1sUEsB&#10;Ai0AFAAGAAgAAAAhAG1KS8HjAAAADgEAAA8AAAAAAAAAAAAAAAAAK80GAGRycy9kb3ducmV2Lnht&#10;bFBLBQYAAAAABAAEAPMAAAA7zgYAAAA=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FE62961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8925569">
    <w:abstractNumId w:val="1"/>
  </w:num>
  <w:num w:numId="2" w16cid:durableId="729303947">
    <w:abstractNumId w:val="2"/>
  </w:num>
  <w:num w:numId="3" w16cid:durableId="8898076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wNjQwM7EwMjQ1NDdS0lEKTi0uzszPAykwqwUAm4U+XiwAAAA="/>
  </w:docVars>
  <w:rsids>
    <w:rsidRoot w:val="00E1078C"/>
    <w:rsid w:val="000215BC"/>
    <w:rsid w:val="000503FD"/>
    <w:rsid w:val="00060042"/>
    <w:rsid w:val="00072CCD"/>
    <w:rsid w:val="0008685D"/>
    <w:rsid w:val="00090860"/>
    <w:rsid w:val="0009718E"/>
    <w:rsid w:val="00112FD7"/>
    <w:rsid w:val="00150ABD"/>
    <w:rsid w:val="001946FC"/>
    <w:rsid w:val="002150C6"/>
    <w:rsid w:val="00222466"/>
    <w:rsid w:val="002406B6"/>
    <w:rsid w:val="002454AE"/>
    <w:rsid w:val="0024753C"/>
    <w:rsid w:val="00276026"/>
    <w:rsid w:val="002B4549"/>
    <w:rsid w:val="00310F17"/>
    <w:rsid w:val="0031127C"/>
    <w:rsid w:val="00322A46"/>
    <w:rsid w:val="003326CB"/>
    <w:rsid w:val="00353B60"/>
    <w:rsid w:val="00376291"/>
    <w:rsid w:val="00380FD1"/>
    <w:rsid w:val="00383D02"/>
    <w:rsid w:val="00385DE7"/>
    <w:rsid w:val="003D1B71"/>
    <w:rsid w:val="003D734B"/>
    <w:rsid w:val="00447936"/>
    <w:rsid w:val="00484604"/>
    <w:rsid w:val="004D529E"/>
    <w:rsid w:val="004E158A"/>
    <w:rsid w:val="00565C77"/>
    <w:rsid w:val="0056708E"/>
    <w:rsid w:val="005801E5"/>
    <w:rsid w:val="00590471"/>
    <w:rsid w:val="005D01FA"/>
    <w:rsid w:val="005E0AE6"/>
    <w:rsid w:val="00642928"/>
    <w:rsid w:val="00653E17"/>
    <w:rsid w:val="006A08E8"/>
    <w:rsid w:val="006D79A8"/>
    <w:rsid w:val="0072353B"/>
    <w:rsid w:val="007575B6"/>
    <w:rsid w:val="007B3C81"/>
    <w:rsid w:val="007D67CA"/>
    <w:rsid w:val="007E668F"/>
    <w:rsid w:val="007F5B63"/>
    <w:rsid w:val="00803A0A"/>
    <w:rsid w:val="00846CB9"/>
    <w:rsid w:val="008566AA"/>
    <w:rsid w:val="00870682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C0E57"/>
    <w:rsid w:val="00AC6C7E"/>
    <w:rsid w:val="00AF50AB"/>
    <w:rsid w:val="00B4158A"/>
    <w:rsid w:val="00B51A72"/>
    <w:rsid w:val="00B6466C"/>
    <w:rsid w:val="00BB1B5D"/>
    <w:rsid w:val="00BC22C7"/>
    <w:rsid w:val="00BD195A"/>
    <w:rsid w:val="00BE3632"/>
    <w:rsid w:val="00BF21D8"/>
    <w:rsid w:val="00C017A3"/>
    <w:rsid w:val="00C07240"/>
    <w:rsid w:val="00C14078"/>
    <w:rsid w:val="00C15E61"/>
    <w:rsid w:val="00CA46DF"/>
    <w:rsid w:val="00CD4330"/>
    <w:rsid w:val="00CE1E3D"/>
    <w:rsid w:val="00D053FA"/>
    <w:rsid w:val="00D1275E"/>
    <w:rsid w:val="00DC19C6"/>
    <w:rsid w:val="00DC3F0A"/>
    <w:rsid w:val="00DE5386"/>
    <w:rsid w:val="00E1078C"/>
    <w:rsid w:val="00E26AED"/>
    <w:rsid w:val="00E73AB8"/>
    <w:rsid w:val="00E90A60"/>
    <w:rsid w:val="00ED47F7"/>
    <w:rsid w:val="00EE7E09"/>
    <w:rsid w:val="00F0223C"/>
    <w:rsid w:val="00F315F0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2DA1300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  <w:style w:type="character" w:styleId="Hyperlink">
    <w:name w:val="Hyperlink"/>
    <w:basedOn w:val="DefaultParagraphFont"/>
    <w:uiPriority w:val="99"/>
    <w:unhideWhenUsed/>
    <w:rsid w:val="00072CC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072C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yperlink" Target="mailto:alexisjordan842@gmail.com" TargetMode="External"/><Relationship Id="rId26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hyperlink" Target="https://www.linkedin.com/in/jordan-alexis-799214175/" TargetMode="External"/><Relationship Id="rId10" Type="http://schemas.openxmlformats.org/officeDocument/2006/relationships/image" Target="media/image1.png"/><Relationship Id="rId19" Type="http://schemas.openxmlformats.org/officeDocument/2006/relationships/hyperlink" Target="mailto:alexisjordan842@yahoo.com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yperlink" Target="https://jordan721.github.io/Jordan_Alexis/" TargetMode="External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rdan%20Alexis\AppData\Roaming\Microsoft\Templates\Blue%20spheres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A44D56D4C9642B9AE2653B1B0323F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E04B22-878E-432C-A0BE-BB46962EDFBF}"/>
      </w:docPartPr>
      <w:docPartBody>
        <w:p w:rsidR="007F2E62" w:rsidRDefault="00892446">
          <w:pPr>
            <w:pStyle w:val="9A44D56D4C9642B9AE2653B1B0323FD7"/>
          </w:pPr>
          <w:r w:rsidRPr="00AC6C7E">
            <w:t>Experience</w:t>
          </w:r>
        </w:p>
      </w:docPartBody>
    </w:docPart>
    <w:docPart>
      <w:docPartPr>
        <w:name w:val="ADD2209DC8C24B80A46D1F45CFB6A7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357C67-0CC4-416F-B338-9450774919CA}"/>
      </w:docPartPr>
      <w:docPartBody>
        <w:p w:rsidR="007F2E62" w:rsidRDefault="00892446">
          <w:pPr>
            <w:pStyle w:val="ADD2209DC8C24B80A46D1F45CFB6A7F1"/>
          </w:pPr>
          <w:r w:rsidRPr="00AC6C7E">
            <w:t>Education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941"/>
    <w:rsid w:val="006030D5"/>
    <w:rsid w:val="00610926"/>
    <w:rsid w:val="006B3941"/>
    <w:rsid w:val="007A6237"/>
    <w:rsid w:val="007F2E62"/>
    <w:rsid w:val="00892446"/>
    <w:rsid w:val="009845E2"/>
    <w:rsid w:val="00F93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A44D56D4C9642B9AE2653B1B0323FD7">
    <w:name w:val="9A44D56D4C9642B9AE2653B1B0323FD7"/>
  </w:style>
  <w:style w:type="paragraph" w:customStyle="1" w:styleId="ADD2209DC8C24B80A46D1F45CFB6A7F1">
    <w:name w:val="ADD2209DC8C24B80A46D1F45CFB6A7F1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resume</Template>
  <TotalTime>0</TotalTime>
  <Pages>2</Pages>
  <Words>572</Words>
  <Characters>3267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2022-05-14T19:44:00Z</dcterms:created>
  <dcterms:modified xsi:type="dcterms:W3CDTF">2022-06-09T17:49:00Z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