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17FB94F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FC99FF3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C938EC4" wp14:editId="6E03EC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11BD09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938EC4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7C11BD09" w14:textId="77777777"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550A1EB8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04952D6" w14:textId="1FC3213E" w:rsidR="003D1B71" w:rsidRPr="00310F17" w:rsidRDefault="0009718E" w:rsidP="00310F17">
            <w:pPr>
              <w:pStyle w:val="Title"/>
            </w:pPr>
            <w:r>
              <w:t>Jordan</w:t>
            </w:r>
            <w:r w:rsidR="003D1B71" w:rsidRPr="00310F17">
              <w:br/>
            </w:r>
            <w:r>
              <w:t>Alexis</w:t>
            </w:r>
          </w:p>
        </w:tc>
      </w:tr>
      <w:tr w:rsidR="003D1B71" w14:paraId="0D696C55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98F7F10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10A3FC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9A44D56D4C9642B9AE2653B1B0323FD7"/>
              </w:placeholder>
              <w:temporary/>
              <w:showingPlcHdr/>
              <w15:appearance w15:val="hidden"/>
            </w:sdtPr>
            <w:sdtEndPr/>
            <w:sdtContent>
              <w:p w14:paraId="013E1688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31127C">
                  <w:t>Experience</w:t>
                </w:r>
              </w:p>
            </w:sdtContent>
          </w:sdt>
          <w:p w14:paraId="45F31355" w14:textId="24D80302" w:rsidR="003D1B71" w:rsidRPr="00870682" w:rsidRDefault="00072CCD" w:rsidP="00AC6C7E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July 2021</w:t>
            </w:r>
            <w:r w:rsidR="003D1B71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Aug 2021</w:t>
            </w:r>
          </w:p>
          <w:p w14:paraId="19398480" w14:textId="35A18F6C" w:rsidR="003D1B71" w:rsidRPr="00870682" w:rsidRDefault="00072CCD" w:rsidP="00AC6C7E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Software Engineer</w:t>
            </w:r>
            <w:r w:rsidR="00AF50AB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proofErr w:type="spellStart"/>
            <w:r w:rsidRPr="00870682">
              <w:rPr>
                <w:rFonts w:ascii="Calibri" w:hAnsi="Calibri" w:cs="Calibri"/>
                <w:sz w:val="24"/>
                <w:szCs w:val="28"/>
              </w:rPr>
              <w:t>Unadat</w:t>
            </w:r>
            <w:proofErr w:type="spellEnd"/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New York, NY (US)</w:t>
            </w:r>
          </w:p>
          <w:p w14:paraId="0DA5A188" w14:textId="77777777" w:rsidR="00072CCD" w:rsidRPr="00870682" w:rsidRDefault="00072CCD" w:rsidP="00072CCD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 xml:space="preserve">•Led a cross-functional team to develop a dark mode for the </w:t>
            </w:r>
            <w:proofErr w:type="spellStart"/>
            <w:r w:rsidRPr="00870682">
              <w:rPr>
                <w:b w:val="0"/>
                <w:bCs/>
                <w:sz w:val="20"/>
                <w:szCs w:val="22"/>
              </w:rPr>
              <w:t>Unadat</w:t>
            </w:r>
            <w:proofErr w:type="spellEnd"/>
            <w:r w:rsidRPr="00870682">
              <w:rPr>
                <w:b w:val="0"/>
                <w:bCs/>
                <w:sz w:val="20"/>
                <w:szCs w:val="22"/>
              </w:rPr>
              <w:t xml:space="preserve"> portal site.</w:t>
            </w:r>
          </w:p>
          <w:p w14:paraId="26329DDF" w14:textId="77777777" w:rsidR="00072CCD" w:rsidRPr="00870682" w:rsidRDefault="00072CCD" w:rsidP="00072CCD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•Optimized dark theme for the mobile and progressive web app.</w:t>
            </w:r>
          </w:p>
          <w:p w14:paraId="7EDF4814" w14:textId="77777777" w:rsidR="00072CCD" w:rsidRPr="00870682" w:rsidRDefault="00072CCD" w:rsidP="00072CCD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•Coordinated efforts of the design team in devising and user testing the color scheme and functionality.</w:t>
            </w:r>
          </w:p>
          <w:p w14:paraId="3635F089" w14:textId="519D9271" w:rsidR="00072CCD" w:rsidRPr="00870682" w:rsidRDefault="00072CCD" w:rsidP="00072CCD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•Debugged independent research to overcome roadblocks and obstacles.</w:t>
            </w:r>
          </w:p>
          <w:p w14:paraId="2507EA58" w14:textId="77777777" w:rsidR="00072CCD" w:rsidRPr="00870682" w:rsidRDefault="00072CCD" w:rsidP="00072CCD">
            <w:pPr>
              <w:pStyle w:val="Dates"/>
              <w:rPr>
                <w:sz w:val="20"/>
                <w:szCs w:val="22"/>
              </w:rPr>
            </w:pPr>
          </w:p>
          <w:p w14:paraId="4E9CDAD8" w14:textId="20AEB6BF" w:rsidR="003D1B71" w:rsidRPr="00870682" w:rsidRDefault="002150C6" w:rsidP="00AC6C7E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Jan 2019</w:t>
            </w:r>
            <w:r w:rsidR="003D1B71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May 2019</w:t>
            </w:r>
          </w:p>
          <w:p w14:paraId="72848115" w14:textId="031FF714" w:rsidR="003D1B71" w:rsidRPr="00870682" w:rsidRDefault="002150C6" w:rsidP="00AC6C7E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Spring Intern</w:t>
            </w:r>
            <w:r w:rsidR="00AF50AB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WBAI Radio 99.5FM NYC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Brooklyn, NY (US)</w:t>
            </w:r>
          </w:p>
          <w:p w14:paraId="0AE4E97F" w14:textId="7069C2D2" w:rsidR="002150C6" w:rsidRPr="00870682" w:rsidRDefault="002150C6" w:rsidP="002150C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Sorting and Mailing out prizes for their WBAI Buddies.</w:t>
            </w:r>
          </w:p>
          <w:p w14:paraId="0ADE5334" w14:textId="2463EA1A" w:rsidR="002150C6" w:rsidRPr="00870682" w:rsidRDefault="002150C6" w:rsidP="002150C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•Managed their social media Using Hootsuite</w:t>
            </w:r>
          </w:p>
          <w:p w14:paraId="0E2AAFDC" w14:textId="2818AC02" w:rsidR="002150C6" w:rsidRPr="00870682" w:rsidRDefault="002150C6" w:rsidP="002150C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•Assigned managing some Customer Service tasks.</w:t>
            </w:r>
          </w:p>
          <w:p w14:paraId="16A946B8" w14:textId="558B83EB" w:rsidR="002150C6" w:rsidRPr="00870682" w:rsidRDefault="002150C6" w:rsidP="002150C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their event calendar by using Photoshop to make the pictures for each article presentable.</w:t>
            </w:r>
          </w:p>
          <w:p w14:paraId="4CB54FFB" w14:textId="19D176C9" w:rsidR="002150C6" w:rsidRPr="00870682" w:rsidRDefault="002150C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entering important personal data for their WBAI Buddies.</w:t>
            </w:r>
          </w:p>
          <w:p w14:paraId="13C6BD63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</w:p>
          <w:p w14:paraId="6059030E" w14:textId="490E1DFB" w:rsidR="003D1B71" w:rsidRPr="00870682" w:rsidRDefault="005E0AE6" w:rsidP="00AC6C7E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Jul 2018</w:t>
            </w:r>
            <w:r w:rsidR="003D1B71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Aug 2018</w:t>
            </w:r>
          </w:p>
          <w:p w14:paraId="51D716D0" w14:textId="464828F6" w:rsidR="003D1B71" w:rsidRPr="00870682" w:rsidRDefault="005E0AE6" w:rsidP="00AC6C7E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Multimedia Internship</w:t>
            </w:r>
            <w:r w:rsidRPr="00870682">
              <w:rPr>
                <w:rStyle w:val="Strong"/>
                <w:rFonts w:ascii="Calibri" w:hAnsi="Calibri" w:cs="Calibri"/>
                <w:b w:val="0"/>
                <w:bCs w:val="0"/>
                <w:color w:val="auto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The Challenge Publisher Group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Brooklyn, NY (US)</w:t>
            </w:r>
          </w:p>
          <w:p w14:paraId="5726EDCA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creating a modernized version of a newspaper called "The New American" by making it in Adobe InDesign from scratch.</w:t>
            </w:r>
          </w:p>
          <w:p w14:paraId="0B7D4304" w14:textId="64CA56E2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•I Used Photoshop to make images given to me more presentable.</w:t>
            </w:r>
          </w:p>
          <w:p w14:paraId="59584FEA" w14:textId="4173F9E9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•Distributed the Newspaper to the boroughs of New York.</w:t>
            </w:r>
          </w:p>
          <w:p w14:paraId="23575AD0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</w:p>
          <w:p w14:paraId="694394EF" w14:textId="21A65249" w:rsidR="005E0AE6" w:rsidRPr="00870682" w:rsidRDefault="005E0AE6" w:rsidP="005E0AE6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Aug 2017–Aug 2017</w:t>
            </w:r>
          </w:p>
          <w:p w14:paraId="60B57794" w14:textId="44260F26" w:rsidR="005E0AE6" w:rsidRPr="00870682" w:rsidRDefault="005E0AE6" w:rsidP="005E0AE6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SYEP</w:t>
            </w:r>
            <w:r w:rsidR="00AF50AB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Pr="00870682">
              <w:rPr>
                <w:rFonts w:ascii="Calibri" w:hAnsi="Calibri" w:cs="Calibri"/>
                <w:sz w:val="24"/>
                <w:szCs w:val="28"/>
              </w:rPr>
              <w:t xml:space="preserve"> Office Assistant </w:t>
            </w:r>
            <w:r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Pr="00870682">
              <w:rPr>
                <w:rFonts w:ascii="Calibri" w:hAnsi="Calibri" w:cs="Calibri"/>
                <w:sz w:val="24"/>
                <w:szCs w:val="28"/>
              </w:rPr>
              <w:t xml:space="preserve"> Brooklyn, NY (US)</w:t>
            </w:r>
          </w:p>
          <w:p w14:paraId="765864E7" w14:textId="1CFDBC58" w:rsidR="00AF50AB" w:rsidRPr="00870682" w:rsidRDefault="00AF50AB" w:rsidP="00AF50AB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handling/transferring calls to the site managers and Interns.</w:t>
            </w:r>
          </w:p>
          <w:p w14:paraId="3823D69F" w14:textId="4D2F33CA" w:rsidR="00AF50AB" w:rsidRPr="00870682" w:rsidRDefault="00AF50AB" w:rsidP="00AF50AB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•Handing of entering data for payroll and time spent working at job sites.</w:t>
            </w:r>
          </w:p>
          <w:p w14:paraId="1E8C9849" w14:textId="1CCCE3AD" w:rsidR="00AF50AB" w:rsidRDefault="00AF50AB" w:rsidP="00AF50AB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•Handling Information to see if the applicants/Inters were still working and checking on their performance review.</w:t>
            </w:r>
          </w:p>
          <w:p w14:paraId="7B472CD3" w14:textId="77777777" w:rsidR="00870682" w:rsidRPr="00870682" w:rsidRDefault="00870682" w:rsidP="00AF50AB">
            <w:pPr>
              <w:pStyle w:val="Dates"/>
              <w:rPr>
                <w:b w:val="0"/>
                <w:bCs/>
                <w:sz w:val="20"/>
                <w:szCs w:val="22"/>
              </w:rPr>
            </w:pPr>
          </w:p>
          <w:p w14:paraId="1BBB14F6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</w:p>
          <w:p w14:paraId="731FD5E4" w14:textId="357C1447" w:rsidR="005E0AE6" w:rsidRPr="00870682" w:rsidRDefault="0031127C" w:rsidP="005E0AE6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lastRenderedPageBreak/>
              <w:t>Jul 2017</w:t>
            </w:r>
            <w:r w:rsidR="005E0AE6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Aug 2017</w:t>
            </w:r>
          </w:p>
          <w:p w14:paraId="275D7255" w14:textId="24A97E49" w:rsidR="005E0AE6" w:rsidRPr="00870682" w:rsidRDefault="0031127C" w:rsidP="005E0AE6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Multimedia Developer Internship</w:t>
            </w:r>
            <w:r w:rsidR="005E0AE6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St. John's Recreation Center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5E0AE6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Brooklyn, NY (US)</w:t>
            </w:r>
          </w:p>
          <w:p w14:paraId="49070479" w14:textId="1FE12ED6" w:rsidR="0031127C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•Learned about Adobe Photoshop, Illustrator, and InDesign effectively.</w:t>
            </w:r>
          </w:p>
          <w:p w14:paraId="155E75D6" w14:textId="11525DB2" w:rsidR="0031127C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•Learned how to record audio using GarageBand and using audio to create a 3-5-minute video using Windows Media Player.</w:t>
            </w:r>
          </w:p>
          <w:p w14:paraId="3125BA98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</w:p>
          <w:p w14:paraId="0F742CFE" w14:textId="534E3C76" w:rsidR="005E0AE6" w:rsidRPr="00870682" w:rsidRDefault="0031127C" w:rsidP="005E0AE6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July 2014</w:t>
            </w:r>
            <w:r w:rsidR="005E0AE6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Aug 2014</w:t>
            </w:r>
          </w:p>
          <w:p w14:paraId="76EEC298" w14:textId="0F9D375E" w:rsidR="005E0AE6" w:rsidRPr="00870682" w:rsidRDefault="0031127C" w:rsidP="005E0AE6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Day Care Worker</w:t>
            </w:r>
            <w:r w:rsidR="005E0AE6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Charles Churn Christian Academy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5E0AE6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Brooklyn, NY (US)</w:t>
            </w:r>
          </w:p>
          <w:p w14:paraId="4761A81A" w14:textId="7D36CE4E" w:rsidR="0031127C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making sure the children (5-10) went to their destinations safely.</w:t>
            </w:r>
          </w:p>
          <w:p w14:paraId="087AB980" w14:textId="3A9582B8" w:rsidR="0031127C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 xml:space="preserve">•Assisted in making </w:t>
            </w:r>
            <w:proofErr w:type="gramStart"/>
            <w:r w:rsidRPr="00870682">
              <w:rPr>
                <w:b w:val="0"/>
                <w:bCs/>
                <w:sz w:val="20"/>
                <w:szCs w:val="22"/>
              </w:rPr>
              <w:t>activities, and</w:t>
            </w:r>
            <w:proofErr w:type="gramEnd"/>
            <w:r w:rsidRPr="00870682">
              <w:rPr>
                <w:b w:val="0"/>
                <w:bCs/>
                <w:sz w:val="20"/>
                <w:szCs w:val="22"/>
              </w:rPr>
              <w:t xml:space="preserve"> organized the work and camp environment.</w:t>
            </w:r>
          </w:p>
          <w:p w14:paraId="43930487" w14:textId="14C49467" w:rsidR="003D1B71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•Carried equipment to wherever they needed to be.</w:t>
            </w:r>
          </w:p>
          <w:sdt>
            <w:sdtPr>
              <w:rPr>
                <w:rFonts w:ascii="Calibri" w:hAnsi="Calibri" w:cs="Calibri"/>
                <w:color w:val="0072C7"/>
                <w:sz w:val="28"/>
                <w:szCs w:val="22"/>
              </w:rPr>
              <w:id w:val="-1554227259"/>
              <w:placeholder>
                <w:docPart w:val="ADD2209DC8C24B80A46D1F45CFB6A7F1"/>
              </w:placeholder>
              <w:temporary/>
              <w:showingPlcHdr/>
              <w15:appearance w15:val="hidden"/>
            </w:sdtPr>
            <w:sdtEndPr/>
            <w:sdtContent>
              <w:p w14:paraId="7A217626" w14:textId="77777777" w:rsidR="003D1B71" w:rsidRPr="00870682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  <w:sz w:val="28"/>
                    <w:szCs w:val="22"/>
                  </w:rPr>
                </w:pPr>
                <w:r w:rsidRPr="00870682">
                  <w:rPr>
                    <w:sz w:val="28"/>
                    <w:szCs w:val="22"/>
                  </w:rPr>
                  <w:t>Education</w:t>
                </w:r>
              </w:p>
            </w:sdtContent>
          </w:sdt>
          <w:p w14:paraId="70BE781A" w14:textId="2FE81885" w:rsidR="003D1B71" w:rsidRPr="00870682" w:rsidRDefault="000215BC" w:rsidP="00353B60">
            <w:pPr>
              <w:pStyle w:val="SchoolNam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Brooklyn College</w:t>
            </w:r>
            <w:r w:rsidR="003D1B71" w:rsidRPr="0087068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Brooklyn NY, Aug 2019 - </w:t>
            </w:r>
            <w:r w:rsidRPr="000215BC">
              <w:rPr>
                <w:sz w:val="24"/>
                <w:szCs w:val="24"/>
              </w:rPr>
              <w:t>Presently Enrolled</w:t>
            </w:r>
          </w:p>
          <w:p w14:paraId="561277A7" w14:textId="70806512" w:rsidR="003D1B71" w:rsidRDefault="000215BC" w:rsidP="00AC6C7E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215BC">
              <w:rPr>
                <w:rFonts w:ascii="Calibri" w:hAnsi="Calibri" w:cs="Calibri"/>
                <w:sz w:val="24"/>
                <w:szCs w:val="24"/>
              </w:rPr>
              <w:t>Bachelor's Degree, Multimedia Computing and Computer Science</w:t>
            </w:r>
          </w:p>
          <w:p w14:paraId="08B254C2" w14:textId="77777777" w:rsidR="00B51A72" w:rsidRDefault="00B51A72" w:rsidP="00B51A7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sz w:val="24"/>
                <w:szCs w:val="24"/>
              </w:rPr>
            </w:pPr>
          </w:p>
          <w:p w14:paraId="60A22D86" w14:textId="67A5E6CC" w:rsidR="000215BC" w:rsidRPr="00870682" w:rsidRDefault="000215BC" w:rsidP="000215BC">
            <w:pPr>
              <w:pStyle w:val="SchoolName"/>
              <w:rPr>
                <w:sz w:val="24"/>
                <w:szCs w:val="24"/>
              </w:rPr>
            </w:pPr>
            <w:r w:rsidRPr="000215BC">
              <w:rPr>
                <w:sz w:val="24"/>
                <w:szCs w:val="24"/>
              </w:rPr>
              <w:t>Borough of Manhattan Community College</w:t>
            </w:r>
            <w:r w:rsidRPr="00870682">
              <w:rPr>
                <w:sz w:val="24"/>
                <w:szCs w:val="24"/>
              </w:rPr>
              <w:t xml:space="preserve">, </w:t>
            </w:r>
            <w:r w:rsidRPr="000215BC">
              <w:rPr>
                <w:sz w:val="24"/>
                <w:szCs w:val="24"/>
              </w:rPr>
              <w:t>Manhattan</w:t>
            </w:r>
            <w:r>
              <w:rPr>
                <w:sz w:val="24"/>
                <w:szCs w:val="24"/>
              </w:rPr>
              <w:t xml:space="preserve"> NY, Aug 201</w:t>
            </w:r>
            <w:r w:rsidR="00B51A72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 xml:space="preserve"> </w:t>
            </w:r>
            <w:r w:rsidR="00B51A72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</w:t>
            </w:r>
            <w:r w:rsidR="00B51A72">
              <w:rPr>
                <w:sz w:val="24"/>
                <w:szCs w:val="24"/>
              </w:rPr>
              <w:t>May 2019</w:t>
            </w:r>
          </w:p>
          <w:p w14:paraId="48B9547B" w14:textId="3C6A5BA3" w:rsidR="000215BC" w:rsidRDefault="00B51A72" w:rsidP="000215BC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B51A72">
              <w:rPr>
                <w:rFonts w:ascii="Calibri" w:hAnsi="Calibri" w:cs="Calibri"/>
                <w:sz w:val="24"/>
                <w:szCs w:val="24"/>
              </w:rPr>
              <w:t>Associate degree, Multimedia Programming, and Design</w:t>
            </w:r>
          </w:p>
          <w:p w14:paraId="574A48CA" w14:textId="77777777" w:rsidR="00B51A72" w:rsidRPr="00870682" w:rsidRDefault="00B51A72" w:rsidP="00B51A7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sz w:val="24"/>
                <w:szCs w:val="24"/>
              </w:rPr>
            </w:pPr>
          </w:p>
          <w:p w14:paraId="141E717B" w14:textId="77E10E00" w:rsidR="000215BC" w:rsidRPr="00870682" w:rsidRDefault="00C15E61" w:rsidP="000215BC">
            <w:pPr>
              <w:pStyle w:val="SchoolName"/>
              <w:rPr>
                <w:sz w:val="24"/>
                <w:szCs w:val="24"/>
              </w:rPr>
            </w:pPr>
            <w:r w:rsidRPr="00C15E61">
              <w:rPr>
                <w:sz w:val="24"/>
                <w:szCs w:val="24"/>
              </w:rPr>
              <w:t>Technical Career Institute</w:t>
            </w:r>
            <w:r w:rsidR="000215BC" w:rsidRPr="00870682">
              <w:rPr>
                <w:sz w:val="24"/>
                <w:szCs w:val="24"/>
              </w:rPr>
              <w:t xml:space="preserve">, </w:t>
            </w:r>
            <w:r w:rsidRPr="00C15E61">
              <w:rPr>
                <w:sz w:val="24"/>
                <w:szCs w:val="24"/>
              </w:rPr>
              <w:t xml:space="preserve">Manhattan </w:t>
            </w:r>
            <w:r w:rsidR="000215BC">
              <w:rPr>
                <w:sz w:val="24"/>
                <w:szCs w:val="24"/>
              </w:rPr>
              <w:t xml:space="preserve">NY, </w:t>
            </w:r>
            <w:r>
              <w:rPr>
                <w:sz w:val="24"/>
                <w:szCs w:val="24"/>
              </w:rPr>
              <w:t>Jan</w:t>
            </w:r>
            <w:r w:rsidR="000215BC">
              <w:rPr>
                <w:sz w:val="24"/>
                <w:szCs w:val="24"/>
              </w:rPr>
              <w:t xml:space="preserve"> 201</w:t>
            </w:r>
            <w:r>
              <w:rPr>
                <w:sz w:val="24"/>
                <w:szCs w:val="24"/>
              </w:rPr>
              <w:t>7</w:t>
            </w:r>
            <w:r w:rsidR="000215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  <w:r w:rsidR="000215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May 2017</w:t>
            </w:r>
          </w:p>
          <w:p w14:paraId="6EF42ABC" w14:textId="526CCA92" w:rsidR="000215BC" w:rsidRDefault="00C15E61" w:rsidP="000215BC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C15E61">
              <w:rPr>
                <w:rFonts w:ascii="Calibri" w:hAnsi="Calibri" w:cs="Calibri"/>
                <w:sz w:val="24"/>
                <w:szCs w:val="24"/>
              </w:rPr>
              <w:t>Associate degree, Credits Towards Computer Systems Networking and Telecommunications</w:t>
            </w:r>
          </w:p>
          <w:p w14:paraId="7C7D3D37" w14:textId="77777777" w:rsidR="00B51A72" w:rsidRPr="00870682" w:rsidRDefault="00B51A72" w:rsidP="00B51A7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sz w:val="24"/>
                <w:szCs w:val="24"/>
              </w:rPr>
            </w:pPr>
          </w:p>
          <w:p w14:paraId="034B0515" w14:textId="62B3E864" w:rsidR="000215BC" w:rsidRPr="00870682" w:rsidRDefault="00484604" w:rsidP="000215BC">
            <w:pPr>
              <w:pStyle w:val="SchoolName"/>
              <w:rPr>
                <w:sz w:val="24"/>
                <w:szCs w:val="24"/>
              </w:rPr>
            </w:pPr>
            <w:proofErr w:type="spellStart"/>
            <w:r w:rsidRPr="00484604">
              <w:rPr>
                <w:sz w:val="24"/>
                <w:szCs w:val="24"/>
              </w:rPr>
              <w:t>Bramson</w:t>
            </w:r>
            <w:proofErr w:type="spellEnd"/>
            <w:r w:rsidRPr="00484604">
              <w:rPr>
                <w:sz w:val="24"/>
                <w:szCs w:val="24"/>
              </w:rPr>
              <w:t xml:space="preserve"> Ort College</w:t>
            </w:r>
            <w:r w:rsidR="000215BC" w:rsidRPr="0087068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Queens</w:t>
            </w:r>
            <w:r w:rsidR="000215BC">
              <w:rPr>
                <w:sz w:val="24"/>
                <w:szCs w:val="24"/>
              </w:rPr>
              <w:t xml:space="preserve"> NY, </w:t>
            </w:r>
            <w:r>
              <w:rPr>
                <w:sz w:val="24"/>
                <w:szCs w:val="24"/>
              </w:rPr>
              <w:t>Oct</w:t>
            </w:r>
            <w:r w:rsidR="000215BC">
              <w:rPr>
                <w:sz w:val="24"/>
                <w:szCs w:val="24"/>
              </w:rPr>
              <w:t xml:space="preserve"> 201</w:t>
            </w:r>
            <w:r>
              <w:rPr>
                <w:sz w:val="24"/>
                <w:szCs w:val="24"/>
              </w:rPr>
              <w:t>4</w:t>
            </w:r>
            <w:r w:rsidR="000215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  <w:r w:rsidR="000215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Jan 2017</w:t>
            </w:r>
          </w:p>
          <w:p w14:paraId="700E95B9" w14:textId="15A5FFAA" w:rsidR="000215BC" w:rsidRPr="00870682" w:rsidRDefault="00484604" w:rsidP="000215BC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484604">
              <w:rPr>
                <w:rFonts w:ascii="Calibri" w:hAnsi="Calibri" w:cs="Calibri"/>
                <w:sz w:val="24"/>
                <w:szCs w:val="24"/>
              </w:rPr>
              <w:t>Associate degree, Credits Towards Computer Information Systems (Game Design Concertation)</w:t>
            </w:r>
          </w:p>
          <w:p w14:paraId="072990BC" w14:textId="77777777" w:rsidR="000215BC" w:rsidRPr="00870682" w:rsidRDefault="000215BC" w:rsidP="000215BC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sz w:val="24"/>
                <w:szCs w:val="24"/>
              </w:rPr>
            </w:pPr>
          </w:p>
          <w:p w14:paraId="1D852566" w14:textId="62FB4E4C" w:rsidR="003D1B71" w:rsidRPr="00870682" w:rsidRDefault="000503FD" w:rsidP="00AC6C7E">
            <w:pPr>
              <w:pStyle w:val="Heading2"/>
              <w:rPr>
                <w:rFonts w:ascii="Calibri" w:hAnsi="Calibri" w:cs="Calibri"/>
                <w:color w:val="0072C7"/>
                <w:sz w:val="28"/>
                <w:szCs w:val="22"/>
              </w:rPr>
            </w:pPr>
            <w:r>
              <w:rPr>
                <w:rFonts w:ascii="Calibri" w:hAnsi="Calibri" w:cs="Calibri"/>
                <w:color w:val="0072C7"/>
                <w:sz w:val="28"/>
                <w:szCs w:val="22"/>
              </w:rPr>
              <w:t>Skills &amp; Specialization</w:t>
            </w:r>
          </w:p>
          <w:p w14:paraId="17F88AD5" w14:textId="14EB00F8" w:rsidR="003D1B71" w:rsidRPr="00870682" w:rsidRDefault="000503FD" w:rsidP="00AC6C7E">
            <w:pPr>
              <w:rPr>
                <w:rFonts w:ascii="Calibri" w:hAnsi="Calibri" w:cs="Calibri"/>
                <w:sz w:val="24"/>
                <w:szCs w:val="24"/>
              </w:rPr>
            </w:pPr>
            <w:r w:rsidRPr="000503FD">
              <w:rPr>
                <w:rFonts w:ascii="Calibri" w:hAnsi="Calibri" w:cs="Calibri"/>
                <w:sz w:val="24"/>
                <w:szCs w:val="24"/>
              </w:rPr>
              <w:t>Adobe Photoshop, Microsoft Word, PowerPoint, Premiere, Adobe XD, Adobe InDesign, Adobe Pho, Adobe Illustrator, Microsoft Excel, Microsoft Outlook, HTML/CSS, PHP, Responsive Design, Data Entry, jQuery</w:t>
            </w:r>
          </w:p>
          <w:p w14:paraId="7AE06401" w14:textId="17483608"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284E1864" w14:textId="77777777" w:rsidTr="003D1B71">
        <w:trPr>
          <w:trHeight w:val="1164"/>
        </w:trPr>
        <w:tc>
          <w:tcPr>
            <w:tcW w:w="720" w:type="dxa"/>
          </w:tcPr>
          <w:p w14:paraId="206DB6FF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C121E5E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4E23CBC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E4E2E2B" w14:textId="77777777" w:rsidR="003D1B71" w:rsidRPr="00590471" w:rsidRDefault="003D1B71" w:rsidP="00222466"/>
        </w:tc>
      </w:tr>
      <w:tr w:rsidR="003D1B71" w14:paraId="148668A2" w14:textId="77777777" w:rsidTr="003D1B71">
        <w:trPr>
          <w:trHeight w:val="543"/>
        </w:trPr>
        <w:tc>
          <w:tcPr>
            <w:tcW w:w="720" w:type="dxa"/>
          </w:tcPr>
          <w:p w14:paraId="570A75F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75C6311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37C9D6C" wp14:editId="3EB02AF3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542DAF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E5150F4" w14:textId="19EA5C9C" w:rsidR="003D1B71" w:rsidRPr="00072CCD" w:rsidRDefault="00072CCD" w:rsidP="00380FD1">
            <w:pPr>
              <w:pStyle w:val="Information"/>
              <w:rPr>
                <w:sz w:val="18"/>
                <w:szCs w:val="18"/>
              </w:rPr>
            </w:pPr>
            <w:r w:rsidRPr="00072CCD">
              <w:rPr>
                <w:sz w:val="18"/>
                <w:szCs w:val="18"/>
              </w:rPr>
              <w:t>Brooklyn NY</w:t>
            </w:r>
          </w:p>
          <w:p w14:paraId="509B68F2" w14:textId="525801CA" w:rsidR="003D1B71" w:rsidRPr="00072CCD" w:rsidRDefault="003D1B71" w:rsidP="00380FD1">
            <w:pPr>
              <w:pStyle w:val="Information"/>
              <w:rPr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7515F09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5BCBC08" w14:textId="77777777" w:rsidR="003D1B71" w:rsidRDefault="003D1B71" w:rsidP="005801E5">
            <w:pPr>
              <w:pStyle w:val="Heading1"/>
            </w:pPr>
          </w:p>
        </w:tc>
      </w:tr>
      <w:tr w:rsidR="003D1B71" w14:paraId="4C69C9FE" w14:textId="77777777" w:rsidTr="003D1B71">
        <w:trPr>
          <w:trHeight w:val="183"/>
        </w:trPr>
        <w:tc>
          <w:tcPr>
            <w:tcW w:w="720" w:type="dxa"/>
          </w:tcPr>
          <w:p w14:paraId="0368CDA5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6A5EEA8" w14:textId="77777777" w:rsidR="003D1B71" w:rsidRPr="00072CCD" w:rsidRDefault="003D1B71" w:rsidP="00222466">
            <w:pPr>
              <w:pStyle w:val="NoSpacing"/>
              <w:rPr>
                <w:rFonts w:ascii="Calibri" w:hAnsi="Calibri" w:cs="Calibri"/>
                <w:color w:val="666666"/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06C19A5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C49F5DC" w14:textId="77777777" w:rsidR="003D1B71" w:rsidRDefault="003D1B71" w:rsidP="005801E5">
            <w:pPr>
              <w:pStyle w:val="Heading1"/>
            </w:pPr>
          </w:p>
        </w:tc>
      </w:tr>
      <w:tr w:rsidR="003D1B71" w14:paraId="403A3B38" w14:textId="77777777" w:rsidTr="003D1B71">
        <w:trPr>
          <w:trHeight w:val="624"/>
        </w:trPr>
        <w:tc>
          <w:tcPr>
            <w:tcW w:w="720" w:type="dxa"/>
          </w:tcPr>
          <w:p w14:paraId="117703A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DD399C6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76C89A4" wp14:editId="69E9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26E660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9BF09AF" w14:textId="722D76AA" w:rsidR="003D1B71" w:rsidRPr="00072CCD" w:rsidRDefault="00072CCD" w:rsidP="00380FD1">
            <w:pPr>
              <w:pStyle w:val="Information"/>
              <w:rPr>
                <w:sz w:val="18"/>
                <w:szCs w:val="18"/>
              </w:rPr>
            </w:pPr>
            <w:r w:rsidRPr="00072CCD">
              <w:rPr>
                <w:sz w:val="18"/>
                <w:szCs w:val="18"/>
              </w:rPr>
              <w:t>6466528972</w:t>
            </w:r>
          </w:p>
        </w:tc>
        <w:tc>
          <w:tcPr>
            <w:tcW w:w="423" w:type="dxa"/>
            <w:vMerge/>
          </w:tcPr>
          <w:p w14:paraId="10E366B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EE8B37A" w14:textId="77777777" w:rsidR="003D1B71" w:rsidRDefault="003D1B71" w:rsidP="005801E5">
            <w:pPr>
              <w:pStyle w:val="Heading1"/>
            </w:pPr>
          </w:p>
        </w:tc>
      </w:tr>
      <w:tr w:rsidR="003D1B71" w14:paraId="1491286B" w14:textId="77777777" w:rsidTr="003D1B71">
        <w:trPr>
          <w:trHeight w:val="183"/>
        </w:trPr>
        <w:tc>
          <w:tcPr>
            <w:tcW w:w="720" w:type="dxa"/>
          </w:tcPr>
          <w:p w14:paraId="14FE9C6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6C2D2B8" w14:textId="77777777" w:rsidR="003D1B71" w:rsidRPr="00072CCD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7B1A924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56A2819" w14:textId="77777777" w:rsidR="003D1B71" w:rsidRDefault="003D1B71" w:rsidP="005801E5">
            <w:pPr>
              <w:pStyle w:val="Heading1"/>
            </w:pPr>
          </w:p>
        </w:tc>
      </w:tr>
      <w:tr w:rsidR="003D1B71" w14:paraId="57760EBD" w14:textId="77777777" w:rsidTr="003D1B71">
        <w:trPr>
          <w:trHeight w:val="633"/>
        </w:trPr>
        <w:tc>
          <w:tcPr>
            <w:tcW w:w="720" w:type="dxa"/>
          </w:tcPr>
          <w:p w14:paraId="1FC8427A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0AAFF3C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E5D714B" wp14:editId="51D003B7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A21B2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ECAB0AF" w14:textId="77777777" w:rsidR="003D1B71" w:rsidRDefault="00DE5386" w:rsidP="00380FD1">
            <w:pPr>
              <w:pStyle w:val="Information"/>
              <w:rPr>
                <w:sz w:val="18"/>
                <w:szCs w:val="18"/>
              </w:rPr>
            </w:pPr>
            <w:hyperlink r:id="rId18" w:history="1">
              <w:r w:rsidR="00072CCD" w:rsidRPr="00072CCD">
                <w:rPr>
                  <w:rStyle w:val="Hyperlink"/>
                  <w:sz w:val="18"/>
                  <w:szCs w:val="18"/>
                </w:rPr>
                <w:t>alexisjordan842@gmail.com</w:t>
              </w:r>
            </w:hyperlink>
          </w:p>
          <w:p w14:paraId="1B0E947D" w14:textId="69ED5597" w:rsidR="00072CCD" w:rsidRPr="00072CCD" w:rsidRDefault="00DE5386" w:rsidP="00380FD1">
            <w:pPr>
              <w:pStyle w:val="Information"/>
              <w:rPr>
                <w:sz w:val="18"/>
                <w:szCs w:val="18"/>
              </w:rPr>
            </w:pPr>
            <w:hyperlink r:id="rId19" w:history="1">
              <w:r w:rsidR="00072CCD" w:rsidRPr="00072CCD">
                <w:rPr>
                  <w:rStyle w:val="Hyperlink"/>
                  <w:sz w:val="18"/>
                  <w:szCs w:val="18"/>
                </w:rPr>
                <w:t>alexisjordan842@yahoo.com</w:t>
              </w:r>
            </w:hyperlink>
          </w:p>
        </w:tc>
        <w:tc>
          <w:tcPr>
            <w:tcW w:w="423" w:type="dxa"/>
            <w:vMerge/>
          </w:tcPr>
          <w:p w14:paraId="1963444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03EE223" w14:textId="77777777" w:rsidR="003D1B71" w:rsidRDefault="003D1B71" w:rsidP="005801E5">
            <w:pPr>
              <w:pStyle w:val="Heading1"/>
            </w:pPr>
          </w:p>
        </w:tc>
      </w:tr>
      <w:tr w:rsidR="003D1B71" w14:paraId="5E7C1D2F" w14:textId="77777777" w:rsidTr="003D1B71">
        <w:trPr>
          <w:trHeight w:val="174"/>
        </w:trPr>
        <w:tc>
          <w:tcPr>
            <w:tcW w:w="720" w:type="dxa"/>
          </w:tcPr>
          <w:p w14:paraId="67204113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B6D5CA1" w14:textId="77777777" w:rsidR="003D1B71" w:rsidRPr="00072CCD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0D87677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E989440" w14:textId="77777777" w:rsidR="003D1B71" w:rsidRDefault="003D1B71" w:rsidP="005801E5">
            <w:pPr>
              <w:pStyle w:val="Heading1"/>
            </w:pPr>
          </w:p>
        </w:tc>
      </w:tr>
      <w:tr w:rsidR="003D1B71" w14:paraId="5B2E7638" w14:textId="77777777" w:rsidTr="003D1B71">
        <w:trPr>
          <w:trHeight w:val="633"/>
        </w:trPr>
        <w:tc>
          <w:tcPr>
            <w:tcW w:w="720" w:type="dxa"/>
          </w:tcPr>
          <w:p w14:paraId="5A788E4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DF743CF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42B6989" wp14:editId="007C6F63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9EA94E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1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D5622D9" w14:textId="6F860347" w:rsidR="00072CCD" w:rsidRDefault="00DE5386" w:rsidP="00072CCD">
            <w:pPr>
              <w:pStyle w:val="Information"/>
              <w:rPr>
                <w:sz w:val="18"/>
                <w:szCs w:val="18"/>
              </w:rPr>
            </w:pPr>
            <w:hyperlink r:id="rId22" w:history="1">
              <w:r w:rsidR="00072CCD" w:rsidRPr="00B305E1">
                <w:rPr>
                  <w:rStyle w:val="Hyperlink"/>
                  <w:sz w:val="18"/>
                  <w:szCs w:val="18"/>
                </w:rPr>
                <w:t>https://jordan721.github.io/Jordan_Alexis/</w:t>
              </w:r>
            </w:hyperlink>
          </w:p>
          <w:p w14:paraId="0B7E3297" w14:textId="2560BCDE" w:rsidR="00072CCD" w:rsidRDefault="00DE5386" w:rsidP="00072CCD">
            <w:pPr>
              <w:pStyle w:val="Information"/>
              <w:rPr>
                <w:sz w:val="18"/>
                <w:szCs w:val="18"/>
              </w:rPr>
            </w:pPr>
            <w:hyperlink r:id="rId23" w:history="1">
              <w:r w:rsidR="00072CCD" w:rsidRPr="00B305E1">
                <w:rPr>
                  <w:rStyle w:val="Hyperlink"/>
                  <w:sz w:val="18"/>
                  <w:szCs w:val="18"/>
                </w:rPr>
                <w:t>https://www.linkedin.com/in/jordan-alexis-799214175/</w:t>
              </w:r>
            </w:hyperlink>
          </w:p>
          <w:p w14:paraId="7A0BDE0B" w14:textId="77777777" w:rsidR="00072CCD" w:rsidRPr="00072CCD" w:rsidRDefault="00072CCD" w:rsidP="00072CCD">
            <w:pPr>
              <w:pStyle w:val="Information"/>
              <w:rPr>
                <w:sz w:val="18"/>
                <w:szCs w:val="18"/>
              </w:rPr>
            </w:pPr>
          </w:p>
          <w:p w14:paraId="71F14C5D" w14:textId="34C0B336" w:rsidR="003D1B71" w:rsidRPr="00072CCD" w:rsidRDefault="003D1B71" w:rsidP="00380FD1">
            <w:pPr>
              <w:pStyle w:val="Information"/>
              <w:rPr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510B88C4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28AA025" w14:textId="77777777" w:rsidR="003D1B71" w:rsidRDefault="003D1B71" w:rsidP="005801E5">
            <w:pPr>
              <w:pStyle w:val="Heading1"/>
            </w:pPr>
          </w:p>
        </w:tc>
      </w:tr>
      <w:tr w:rsidR="003D1B71" w14:paraId="77F3B077" w14:textId="77777777" w:rsidTr="003D1B71">
        <w:trPr>
          <w:trHeight w:val="2448"/>
        </w:trPr>
        <w:tc>
          <w:tcPr>
            <w:tcW w:w="720" w:type="dxa"/>
          </w:tcPr>
          <w:p w14:paraId="207A26D3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9303663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19A31D41" w14:textId="77777777" w:rsidR="003D1B71" w:rsidRDefault="003D1B71" w:rsidP="00222466"/>
        </w:tc>
        <w:tc>
          <w:tcPr>
            <w:tcW w:w="6607" w:type="dxa"/>
            <w:vMerge/>
          </w:tcPr>
          <w:p w14:paraId="21A5FD50" w14:textId="77777777" w:rsidR="003D1B71" w:rsidRDefault="003D1B71" w:rsidP="00222466"/>
        </w:tc>
      </w:tr>
    </w:tbl>
    <w:p w14:paraId="5AC5AD3B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4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31628" w14:textId="77777777" w:rsidR="00DE5386" w:rsidRDefault="00DE5386" w:rsidP="00590471">
      <w:r>
        <w:separator/>
      </w:r>
    </w:p>
  </w:endnote>
  <w:endnote w:type="continuationSeparator" w:id="0">
    <w:p w14:paraId="1FA87405" w14:textId="77777777" w:rsidR="00DE5386" w:rsidRDefault="00DE538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D3E49" w14:textId="77777777" w:rsidR="00DE5386" w:rsidRDefault="00DE5386" w:rsidP="00590471">
      <w:r>
        <w:separator/>
      </w:r>
    </w:p>
  </w:footnote>
  <w:footnote w:type="continuationSeparator" w:id="0">
    <w:p w14:paraId="13069C72" w14:textId="77777777" w:rsidR="00DE5386" w:rsidRDefault="00DE538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9EB19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A15A7B6" wp14:editId="4BCFC051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B1E2F0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E62961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925569">
    <w:abstractNumId w:val="1"/>
  </w:num>
  <w:num w:numId="2" w16cid:durableId="729303947">
    <w:abstractNumId w:val="2"/>
  </w:num>
  <w:num w:numId="3" w16cid:durableId="889807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NjQwM7EwMjQ1NDdS0lEKTi0uzszPAykwqgUAn0BSOiwAAAA="/>
  </w:docVars>
  <w:rsids>
    <w:rsidRoot w:val="00E1078C"/>
    <w:rsid w:val="000215BC"/>
    <w:rsid w:val="000503FD"/>
    <w:rsid w:val="00060042"/>
    <w:rsid w:val="00072CCD"/>
    <w:rsid w:val="0008685D"/>
    <w:rsid w:val="00090860"/>
    <w:rsid w:val="0009718E"/>
    <w:rsid w:val="00112FD7"/>
    <w:rsid w:val="00150ABD"/>
    <w:rsid w:val="001946FC"/>
    <w:rsid w:val="002150C6"/>
    <w:rsid w:val="00222466"/>
    <w:rsid w:val="0024753C"/>
    <w:rsid w:val="00276026"/>
    <w:rsid w:val="002B4549"/>
    <w:rsid w:val="00310F17"/>
    <w:rsid w:val="0031127C"/>
    <w:rsid w:val="00322A46"/>
    <w:rsid w:val="003326CB"/>
    <w:rsid w:val="00353B60"/>
    <w:rsid w:val="00376291"/>
    <w:rsid w:val="00380FD1"/>
    <w:rsid w:val="00383D02"/>
    <w:rsid w:val="00385DE7"/>
    <w:rsid w:val="003D1B71"/>
    <w:rsid w:val="00447936"/>
    <w:rsid w:val="00484604"/>
    <w:rsid w:val="004E158A"/>
    <w:rsid w:val="00565C77"/>
    <w:rsid w:val="0056708E"/>
    <w:rsid w:val="005801E5"/>
    <w:rsid w:val="00590471"/>
    <w:rsid w:val="005D01FA"/>
    <w:rsid w:val="005E0AE6"/>
    <w:rsid w:val="00642928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70682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AF50AB"/>
    <w:rsid w:val="00B4158A"/>
    <w:rsid w:val="00B51A72"/>
    <w:rsid w:val="00B6466C"/>
    <w:rsid w:val="00BB1B5D"/>
    <w:rsid w:val="00BC22C7"/>
    <w:rsid w:val="00BD195A"/>
    <w:rsid w:val="00BF21D8"/>
    <w:rsid w:val="00C07240"/>
    <w:rsid w:val="00C14078"/>
    <w:rsid w:val="00C15E61"/>
    <w:rsid w:val="00CE1E3D"/>
    <w:rsid w:val="00D053FA"/>
    <w:rsid w:val="00DC3F0A"/>
    <w:rsid w:val="00DE5386"/>
    <w:rsid w:val="00E1078C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2DA130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072C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072C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mailto:alexisjordan842@gmail.com" TargetMode="External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www.linkedin.com/in/jordan-alexis-799214175/" TargetMode="External"/><Relationship Id="rId10" Type="http://schemas.openxmlformats.org/officeDocument/2006/relationships/image" Target="media/image1.png"/><Relationship Id="rId19" Type="http://schemas.openxmlformats.org/officeDocument/2006/relationships/hyperlink" Target="mailto:alexisjordan842@yahoo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jordan721.github.io/Jordan_Alexis/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A44D56D4C9642B9AE2653B1B0323F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E04B22-878E-432C-A0BE-BB46962EDFBF}"/>
      </w:docPartPr>
      <w:docPartBody>
        <w:p w:rsidR="007F2E62" w:rsidRDefault="00892446">
          <w:pPr>
            <w:pStyle w:val="9A44D56D4C9642B9AE2653B1B0323FD7"/>
          </w:pPr>
          <w:r w:rsidRPr="00AC6C7E">
            <w:t>Experience</w:t>
          </w:r>
        </w:p>
      </w:docPartBody>
    </w:docPart>
    <w:docPart>
      <w:docPartPr>
        <w:name w:val="ADD2209DC8C24B80A46D1F45CFB6A7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357C67-0CC4-416F-B338-9450774919CA}"/>
      </w:docPartPr>
      <w:docPartBody>
        <w:p w:rsidR="007F2E62" w:rsidRDefault="00892446">
          <w:pPr>
            <w:pStyle w:val="ADD2209DC8C24B80A46D1F45CFB6A7F1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941"/>
    <w:rsid w:val="006030D5"/>
    <w:rsid w:val="006B3941"/>
    <w:rsid w:val="007F2E62"/>
    <w:rsid w:val="00892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A44D56D4C9642B9AE2653B1B0323FD7">
    <w:name w:val="9A44D56D4C9642B9AE2653B1B0323FD7"/>
  </w:style>
  <w:style w:type="paragraph" w:customStyle="1" w:styleId="ADD2209DC8C24B80A46D1F45CFB6A7F1">
    <w:name w:val="ADD2209DC8C24B80A46D1F45CFB6A7F1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2022-05-14T19:44:00Z</dcterms:created>
  <dcterms:modified xsi:type="dcterms:W3CDTF">2022-05-14T20:13:00Z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